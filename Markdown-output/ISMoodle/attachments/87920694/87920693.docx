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6FDAB" w14:textId="6F4D6A86" w:rsidR="00E867BB" w:rsidRDefault="00E867BB" w:rsidP="00526EFC">
      <w:pPr>
        <w:pStyle w:val="Heading2"/>
        <w:numPr>
          <w:ilvl w:val="0"/>
          <w:numId w:val="0"/>
        </w:numPr>
        <w:ind w:left="1440" w:hanging="1043"/>
      </w:pPr>
    </w:p>
    <w:p w14:paraId="07FC98AF" w14:textId="77777777" w:rsidR="00AA481E" w:rsidRPr="00AA481E" w:rsidRDefault="00AA481E" w:rsidP="00AA481E"/>
    <w:tbl>
      <w:tblPr>
        <w:tblW w:w="9639" w:type="dxa"/>
        <w:tblInd w:w="-312"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553"/>
        <w:gridCol w:w="7086"/>
      </w:tblGrid>
      <w:tr w:rsidR="00E867BB" w:rsidRPr="00C44BDF" w14:paraId="6F52A329" w14:textId="77777777" w:rsidTr="6C219E27">
        <w:tc>
          <w:tcPr>
            <w:tcW w:w="9639" w:type="dxa"/>
            <w:gridSpan w:val="2"/>
            <w:shd w:val="clear" w:color="auto" w:fill="D9D9D9" w:themeFill="background1" w:themeFillShade="D9"/>
          </w:tcPr>
          <w:p w14:paraId="3F2E53D3" w14:textId="77777777" w:rsidR="00E867BB" w:rsidRPr="0072749D" w:rsidRDefault="6C219E27" w:rsidP="001830D3">
            <w:pPr>
              <w:pStyle w:val="PDF-FrontCoverTableTitle"/>
            </w:pPr>
            <w:bookmarkStart w:id="0" w:name="_Toc356553179"/>
            <w:bookmarkStart w:id="1" w:name="_Toc368319051"/>
            <w:bookmarkStart w:id="2" w:name="_Toc368319075"/>
            <w:bookmarkStart w:id="3" w:name="_Toc368470505"/>
            <w:r>
              <w:t>Document Information</w:t>
            </w:r>
            <w:bookmarkEnd w:id="0"/>
            <w:bookmarkEnd w:id="1"/>
            <w:bookmarkEnd w:id="2"/>
            <w:bookmarkEnd w:id="3"/>
          </w:p>
        </w:tc>
      </w:tr>
      <w:tr w:rsidR="001411DF" w:rsidRPr="00C44BDF" w14:paraId="0DDD02DF" w14:textId="77777777" w:rsidTr="6C219E27">
        <w:tc>
          <w:tcPr>
            <w:tcW w:w="2553" w:type="dxa"/>
          </w:tcPr>
          <w:p w14:paraId="504A501C" w14:textId="798B8C6F" w:rsidR="001411DF" w:rsidRDefault="6C219E27" w:rsidP="001830D3">
            <w:pPr>
              <w:pStyle w:val="PDF-TableBodyTextBold"/>
            </w:pPr>
            <w:r>
              <w:t>Document name</w:t>
            </w:r>
          </w:p>
        </w:tc>
        <w:tc>
          <w:tcPr>
            <w:tcW w:w="7086" w:type="dxa"/>
          </w:tcPr>
          <w:p w14:paraId="4DF01185" w14:textId="6EC0814F" w:rsidR="001411DF" w:rsidRDefault="6C219E27" w:rsidP="004E5DDD">
            <w:pPr>
              <w:pStyle w:val="PDF-TableBodyText"/>
            </w:pPr>
            <w:r>
              <w:t>Solution design document</w:t>
            </w:r>
          </w:p>
        </w:tc>
      </w:tr>
      <w:tr w:rsidR="004224EF" w:rsidRPr="00C44BDF" w14:paraId="33822932" w14:textId="77777777" w:rsidTr="6C219E27">
        <w:tc>
          <w:tcPr>
            <w:tcW w:w="2553" w:type="dxa"/>
          </w:tcPr>
          <w:p w14:paraId="1177F2F7" w14:textId="244833F9" w:rsidR="004224EF" w:rsidRDefault="6C219E27" w:rsidP="001830D3">
            <w:pPr>
              <w:pStyle w:val="PDF-TableBodyTextBold"/>
            </w:pPr>
            <w:r>
              <w:t>Module Name</w:t>
            </w:r>
          </w:p>
        </w:tc>
        <w:tc>
          <w:tcPr>
            <w:tcW w:w="7086" w:type="dxa"/>
          </w:tcPr>
          <w:p w14:paraId="41B0B7A6" w14:textId="1B62EC70" w:rsidR="004224EF" w:rsidRDefault="6C219E27" w:rsidP="001830D3">
            <w:pPr>
              <w:pStyle w:val="PDF-TableBodyText"/>
            </w:pPr>
            <w:r>
              <w:t xml:space="preserve">Lecturecast Connector </w:t>
            </w:r>
          </w:p>
        </w:tc>
      </w:tr>
      <w:tr w:rsidR="00E867BB" w:rsidRPr="00C44BDF" w14:paraId="068A9A7E" w14:textId="77777777" w:rsidTr="6C219E27">
        <w:tc>
          <w:tcPr>
            <w:tcW w:w="2553" w:type="dxa"/>
          </w:tcPr>
          <w:p w14:paraId="72C3D989" w14:textId="77777777" w:rsidR="00E867BB" w:rsidRPr="00653481" w:rsidRDefault="6C219E27" w:rsidP="001830D3">
            <w:pPr>
              <w:pStyle w:val="PDF-TableBodyTextBold"/>
            </w:pPr>
            <w:r>
              <w:t>Project Name</w:t>
            </w:r>
          </w:p>
        </w:tc>
        <w:tc>
          <w:tcPr>
            <w:tcW w:w="7086" w:type="dxa"/>
          </w:tcPr>
          <w:p w14:paraId="5E7D4345" w14:textId="33CFAB95" w:rsidR="00E867BB" w:rsidRPr="00C44BDF" w:rsidRDefault="6C219E27" w:rsidP="001830D3">
            <w:pPr>
              <w:pStyle w:val="PDF-TableBodyText"/>
            </w:pPr>
            <w:r>
              <w:t>Lecturecast Upgrade</w:t>
            </w:r>
          </w:p>
        </w:tc>
      </w:tr>
      <w:tr w:rsidR="00E867BB" w:rsidRPr="00C44BDF" w14:paraId="4734D56B" w14:textId="77777777" w:rsidTr="6C219E27">
        <w:tc>
          <w:tcPr>
            <w:tcW w:w="2553" w:type="dxa"/>
          </w:tcPr>
          <w:p w14:paraId="0E5580E2" w14:textId="77777777" w:rsidR="00E867BB" w:rsidRPr="00653481" w:rsidRDefault="6C219E27" w:rsidP="001830D3">
            <w:pPr>
              <w:pStyle w:val="PDF-TableBodyTextBold"/>
            </w:pPr>
            <w:r>
              <w:t>Project Number</w:t>
            </w:r>
          </w:p>
        </w:tc>
        <w:tc>
          <w:tcPr>
            <w:tcW w:w="7086" w:type="dxa"/>
          </w:tcPr>
          <w:p w14:paraId="013E1EEB" w14:textId="5B3B8C9E" w:rsidR="00E867BB" w:rsidRPr="00C44BDF" w:rsidRDefault="00E867BB" w:rsidP="00E63024">
            <w:pPr>
              <w:pStyle w:val="PDF-TableBodyText"/>
            </w:pPr>
          </w:p>
        </w:tc>
      </w:tr>
      <w:tr w:rsidR="00E867BB" w:rsidRPr="00C44BDF" w14:paraId="1720C06C" w14:textId="77777777" w:rsidTr="6C219E27">
        <w:tc>
          <w:tcPr>
            <w:tcW w:w="2553" w:type="dxa"/>
          </w:tcPr>
          <w:p w14:paraId="50EC3E9E" w14:textId="77777777" w:rsidR="00E867BB" w:rsidRPr="00653481" w:rsidRDefault="6C219E27" w:rsidP="001830D3">
            <w:pPr>
              <w:pStyle w:val="PDF-TableBodyTextBold"/>
            </w:pPr>
            <w:r>
              <w:t>Project Account Code</w:t>
            </w:r>
          </w:p>
        </w:tc>
        <w:tc>
          <w:tcPr>
            <w:tcW w:w="7086" w:type="dxa"/>
          </w:tcPr>
          <w:p w14:paraId="122B030D" w14:textId="13BD2B87" w:rsidR="00E867BB" w:rsidRPr="00C44BDF" w:rsidRDefault="6C219E27" w:rsidP="001830D3">
            <w:pPr>
              <w:pStyle w:val="PDF-TableBodyText"/>
            </w:pPr>
            <w:r>
              <w:t>P150558-00</w:t>
            </w:r>
          </w:p>
        </w:tc>
      </w:tr>
      <w:tr w:rsidR="00E867BB" w:rsidRPr="00C44BDF" w14:paraId="407B3E51" w14:textId="77777777" w:rsidTr="6C219E27">
        <w:tc>
          <w:tcPr>
            <w:tcW w:w="2553" w:type="dxa"/>
          </w:tcPr>
          <w:p w14:paraId="5E82B9A3" w14:textId="77777777" w:rsidR="00E867BB" w:rsidRPr="00653481" w:rsidRDefault="6C219E27" w:rsidP="001830D3">
            <w:pPr>
              <w:pStyle w:val="PDF-TableBodyTextBold"/>
            </w:pPr>
            <w:r>
              <w:t>Author</w:t>
            </w:r>
          </w:p>
        </w:tc>
        <w:tc>
          <w:tcPr>
            <w:tcW w:w="7086" w:type="dxa"/>
          </w:tcPr>
          <w:p w14:paraId="58188A37" w14:textId="67D9FC9B" w:rsidR="00E867BB" w:rsidRPr="00C44BDF" w:rsidRDefault="6C219E27" w:rsidP="001830D3">
            <w:pPr>
              <w:pStyle w:val="PDF-TableBodyText"/>
            </w:pPr>
            <w:r>
              <w:t>Delvon Forrester</w:t>
            </w:r>
          </w:p>
        </w:tc>
      </w:tr>
      <w:tr w:rsidR="00E867BB" w:rsidRPr="00C44BDF" w14:paraId="23BA38DF" w14:textId="77777777" w:rsidTr="6C219E27">
        <w:tc>
          <w:tcPr>
            <w:tcW w:w="2553" w:type="dxa"/>
          </w:tcPr>
          <w:p w14:paraId="53127733" w14:textId="77777777" w:rsidR="00E867BB" w:rsidRPr="00653481" w:rsidRDefault="6C219E27" w:rsidP="001830D3">
            <w:pPr>
              <w:pStyle w:val="PDF-TableBodyTextBold"/>
            </w:pPr>
            <w:r>
              <w:t>Issue Date</w:t>
            </w:r>
          </w:p>
        </w:tc>
        <w:tc>
          <w:tcPr>
            <w:tcW w:w="7086" w:type="dxa"/>
          </w:tcPr>
          <w:p w14:paraId="0673CE33" w14:textId="7B181A6E" w:rsidR="00E867BB" w:rsidRPr="00C44BDF" w:rsidRDefault="00E867BB" w:rsidP="001707D1">
            <w:pPr>
              <w:pStyle w:val="PDF-TableBodyText"/>
            </w:pPr>
          </w:p>
        </w:tc>
      </w:tr>
      <w:tr w:rsidR="00D8128F" w:rsidRPr="00C44BDF" w14:paraId="51CD5705" w14:textId="77777777" w:rsidTr="6C219E27">
        <w:tc>
          <w:tcPr>
            <w:tcW w:w="2553" w:type="dxa"/>
          </w:tcPr>
          <w:p w14:paraId="3A247B49" w14:textId="77777777" w:rsidR="00D8128F" w:rsidRPr="00653481" w:rsidRDefault="6C219E27" w:rsidP="001830D3">
            <w:pPr>
              <w:pStyle w:val="PDF-TableBodyTextBold"/>
            </w:pPr>
            <w:r>
              <w:t>Status</w:t>
            </w:r>
          </w:p>
        </w:tc>
        <w:tc>
          <w:tcPr>
            <w:tcW w:w="7086" w:type="dxa"/>
          </w:tcPr>
          <w:p w14:paraId="249A62CF" w14:textId="6A146EB2" w:rsidR="00D8128F" w:rsidRDefault="6C219E27" w:rsidP="001830D3">
            <w:pPr>
              <w:pStyle w:val="PDF-TableBodyText"/>
            </w:pPr>
            <w:r>
              <w:t>Work in Progress</w:t>
            </w:r>
          </w:p>
        </w:tc>
      </w:tr>
      <w:tr w:rsidR="00703151" w:rsidRPr="00C44BDF" w14:paraId="0C598A49" w14:textId="77777777" w:rsidTr="6C219E27">
        <w:tc>
          <w:tcPr>
            <w:tcW w:w="2553" w:type="dxa"/>
          </w:tcPr>
          <w:p w14:paraId="494E681E" w14:textId="621AC34C" w:rsidR="00703151" w:rsidRDefault="6C219E27" w:rsidP="001830D3">
            <w:pPr>
              <w:pStyle w:val="PDF-TableBodyTextBold"/>
            </w:pPr>
            <w:r>
              <w:t>Version</w:t>
            </w:r>
          </w:p>
        </w:tc>
        <w:tc>
          <w:tcPr>
            <w:tcW w:w="7086" w:type="dxa"/>
          </w:tcPr>
          <w:p w14:paraId="5FFD1D4A" w14:textId="0C30CFFB" w:rsidR="00703151" w:rsidRDefault="6C219E27" w:rsidP="001830D3">
            <w:pPr>
              <w:pStyle w:val="PDF-TableBodyText"/>
            </w:pPr>
            <w:r>
              <w:t>1.0</w:t>
            </w:r>
          </w:p>
        </w:tc>
      </w:tr>
    </w:tbl>
    <w:p w14:paraId="4D904105" w14:textId="77777777" w:rsidR="00783AA8" w:rsidRDefault="00783AA8" w:rsidP="00E867BB">
      <w:pPr>
        <w:pStyle w:val="PDF-NormalBold"/>
      </w:pPr>
    </w:p>
    <w:tbl>
      <w:tblPr>
        <w:tblW w:w="9318" w:type="dxa"/>
        <w:tblInd w:w="-312"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2257"/>
        <w:gridCol w:w="2571"/>
        <w:gridCol w:w="4490"/>
      </w:tblGrid>
      <w:tr w:rsidR="00AF0229" w:rsidRPr="00C44BDF" w14:paraId="2572D964" w14:textId="4D6C66E1" w:rsidTr="6C219E27">
        <w:tc>
          <w:tcPr>
            <w:tcW w:w="9318" w:type="dxa"/>
            <w:gridSpan w:val="3"/>
            <w:shd w:val="clear" w:color="auto" w:fill="D9D9D9" w:themeFill="background1" w:themeFillShade="D9"/>
          </w:tcPr>
          <w:p w14:paraId="52B3AD5D" w14:textId="394BB62A" w:rsidR="00AF0229" w:rsidRPr="0072749D" w:rsidRDefault="6C219E27" w:rsidP="00CD7D04">
            <w:pPr>
              <w:pStyle w:val="PDF-FrontCoverTableTitle"/>
            </w:pPr>
            <w:r>
              <w:t>Document History</w:t>
            </w:r>
          </w:p>
        </w:tc>
      </w:tr>
      <w:tr w:rsidR="00AF0229" w:rsidRPr="00C44BDF" w14:paraId="7F286AD2" w14:textId="520EAAA4" w:rsidTr="6C219E27">
        <w:tc>
          <w:tcPr>
            <w:tcW w:w="2257" w:type="dxa"/>
          </w:tcPr>
          <w:p w14:paraId="420AA9AB" w14:textId="1204AC28" w:rsidR="00AF0229" w:rsidRDefault="6C219E27" w:rsidP="00EF5DFE">
            <w:pPr>
              <w:pStyle w:val="PDF-TableBodyTextBold"/>
            </w:pPr>
            <w:r>
              <w:t>Version</w:t>
            </w:r>
          </w:p>
        </w:tc>
        <w:tc>
          <w:tcPr>
            <w:tcW w:w="2571" w:type="dxa"/>
          </w:tcPr>
          <w:p w14:paraId="2E1BE4E2" w14:textId="23105E3B" w:rsidR="00AF0229" w:rsidRPr="00AF0229" w:rsidRDefault="6C219E27" w:rsidP="6C219E27">
            <w:pPr>
              <w:pStyle w:val="PDF-TableBodyText"/>
              <w:rPr>
                <w:b/>
                <w:bCs/>
                <w:sz w:val="22"/>
                <w:szCs w:val="22"/>
              </w:rPr>
            </w:pPr>
            <w:r w:rsidRPr="6C219E27">
              <w:rPr>
                <w:b/>
                <w:bCs/>
                <w:sz w:val="22"/>
                <w:szCs w:val="22"/>
              </w:rPr>
              <w:t>Date</w:t>
            </w:r>
          </w:p>
        </w:tc>
        <w:tc>
          <w:tcPr>
            <w:tcW w:w="4490" w:type="dxa"/>
          </w:tcPr>
          <w:p w14:paraId="17B537F6" w14:textId="75ABD83B" w:rsidR="00AF0229" w:rsidRPr="00AF0229" w:rsidRDefault="6C219E27" w:rsidP="6C219E27">
            <w:pPr>
              <w:pStyle w:val="PDF-TableBodyText"/>
              <w:rPr>
                <w:b/>
                <w:bCs/>
                <w:sz w:val="22"/>
                <w:szCs w:val="22"/>
              </w:rPr>
            </w:pPr>
            <w:r w:rsidRPr="6C219E27">
              <w:rPr>
                <w:b/>
                <w:bCs/>
                <w:sz w:val="22"/>
                <w:szCs w:val="22"/>
              </w:rPr>
              <w:t>Summary of change</w:t>
            </w:r>
          </w:p>
        </w:tc>
      </w:tr>
      <w:tr w:rsidR="00AF0229" w:rsidRPr="00AF0229" w14:paraId="183E4DC0" w14:textId="1E309ECD" w:rsidTr="6C219E27">
        <w:tc>
          <w:tcPr>
            <w:tcW w:w="2257" w:type="dxa"/>
          </w:tcPr>
          <w:p w14:paraId="2B0A9559" w14:textId="73D03B69" w:rsidR="00AF0229" w:rsidRPr="00AF0229" w:rsidRDefault="6C219E27" w:rsidP="6C219E27">
            <w:pPr>
              <w:pStyle w:val="PDF-TableBodyTextBold"/>
              <w:rPr>
                <w:b w:val="0"/>
                <w:sz w:val="20"/>
              </w:rPr>
            </w:pPr>
            <w:r w:rsidRPr="6C219E27">
              <w:rPr>
                <w:b w:val="0"/>
                <w:sz w:val="20"/>
              </w:rPr>
              <w:t>0.1</w:t>
            </w:r>
          </w:p>
        </w:tc>
        <w:tc>
          <w:tcPr>
            <w:tcW w:w="2571" w:type="dxa"/>
          </w:tcPr>
          <w:p w14:paraId="50103140" w14:textId="1F1EA172" w:rsidR="00AF0229" w:rsidRPr="00AF0229" w:rsidRDefault="00AF0229" w:rsidP="00AF0229">
            <w:pPr>
              <w:pStyle w:val="PDF-TableBodyText"/>
              <w:ind w:left="0"/>
            </w:pPr>
          </w:p>
        </w:tc>
        <w:tc>
          <w:tcPr>
            <w:tcW w:w="4490" w:type="dxa"/>
          </w:tcPr>
          <w:p w14:paraId="4A48EE6C" w14:textId="5C935362" w:rsidR="00AF0229" w:rsidRDefault="6C219E27" w:rsidP="00AF0229">
            <w:pPr>
              <w:pStyle w:val="PDF-TableBodyText"/>
              <w:ind w:left="0"/>
            </w:pPr>
            <w:r>
              <w:t>First Draft</w:t>
            </w:r>
          </w:p>
        </w:tc>
      </w:tr>
      <w:tr w:rsidR="00AF0229" w:rsidRPr="00AF0229" w14:paraId="1C45A744" w14:textId="6AEF77CE" w:rsidTr="6C219E27">
        <w:tc>
          <w:tcPr>
            <w:tcW w:w="2257" w:type="dxa"/>
          </w:tcPr>
          <w:p w14:paraId="5F6440B7" w14:textId="6BD9D71F" w:rsidR="00AF0229" w:rsidRPr="00AF0229" w:rsidRDefault="00AF0229" w:rsidP="00EF5DFE">
            <w:pPr>
              <w:pStyle w:val="PDF-TableBodyTextBold"/>
              <w:rPr>
                <w:b w:val="0"/>
                <w:sz w:val="20"/>
              </w:rPr>
            </w:pPr>
          </w:p>
        </w:tc>
        <w:tc>
          <w:tcPr>
            <w:tcW w:w="2571" w:type="dxa"/>
          </w:tcPr>
          <w:p w14:paraId="24138798" w14:textId="2E075F25" w:rsidR="00AF0229" w:rsidRDefault="00AF0229" w:rsidP="00AF0229">
            <w:pPr>
              <w:pStyle w:val="PDF-TableBodyText"/>
              <w:ind w:left="0"/>
            </w:pPr>
          </w:p>
        </w:tc>
        <w:tc>
          <w:tcPr>
            <w:tcW w:w="4490" w:type="dxa"/>
          </w:tcPr>
          <w:p w14:paraId="7FD3FA1D" w14:textId="66BAF9A0" w:rsidR="00AF0229" w:rsidRDefault="00AF0229" w:rsidP="00AF0229">
            <w:pPr>
              <w:pStyle w:val="PDF-TableBodyText"/>
              <w:ind w:left="0"/>
            </w:pPr>
          </w:p>
        </w:tc>
      </w:tr>
      <w:tr w:rsidR="00AF0229" w:rsidRPr="00AF0229" w14:paraId="5BD888E1" w14:textId="022F3A7A" w:rsidTr="6C219E27">
        <w:tc>
          <w:tcPr>
            <w:tcW w:w="2257" w:type="dxa"/>
          </w:tcPr>
          <w:p w14:paraId="033E42EC" w14:textId="77777777" w:rsidR="00AF0229" w:rsidRPr="00AF0229" w:rsidRDefault="00AF0229" w:rsidP="00EF5DFE">
            <w:pPr>
              <w:pStyle w:val="PDF-TableBodyTextBold"/>
              <w:rPr>
                <w:b w:val="0"/>
                <w:sz w:val="20"/>
              </w:rPr>
            </w:pPr>
          </w:p>
        </w:tc>
        <w:tc>
          <w:tcPr>
            <w:tcW w:w="2571" w:type="dxa"/>
          </w:tcPr>
          <w:p w14:paraId="0699F855" w14:textId="77777777" w:rsidR="00AF0229" w:rsidRDefault="00AF0229" w:rsidP="00AF0229">
            <w:pPr>
              <w:pStyle w:val="PDF-TableBodyText"/>
              <w:ind w:left="0"/>
            </w:pPr>
          </w:p>
        </w:tc>
        <w:tc>
          <w:tcPr>
            <w:tcW w:w="4490" w:type="dxa"/>
          </w:tcPr>
          <w:p w14:paraId="68E30B3F" w14:textId="77777777" w:rsidR="00AF0229" w:rsidRDefault="00AF0229" w:rsidP="00AF0229">
            <w:pPr>
              <w:pStyle w:val="PDF-TableBodyText"/>
              <w:ind w:left="0"/>
            </w:pPr>
          </w:p>
        </w:tc>
      </w:tr>
    </w:tbl>
    <w:p w14:paraId="4E4373BE" w14:textId="77777777" w:rsidR="00CD7D04" w:rsidRDefault="00CD7D04" w:rsidP="00E867BB">
      <w:pPr>
        <w:pStyle w:val="PDF-NormalBold"/>
      </w:pPr>
    </w:p>
    <w:p w14:paraId="321B2D5E" w14:textId="77777777" w:rsidR="00E867BB" w:rsidRDefault="6C219E27" w:rsidP="00E867BB">
      <w:pPr>
        <w:pStyle w:val="PDF-ConfidentialityDisclaimer"/>
      </w:pPr>
      <w:r>
        <w:t xml:space="preserve">This document may include information that is </w:t>
      </w:r>
      <w:r w:rsidRPr="6C219E27">
        <w:rPr>
          <w:b/>
          <w:bCs/>
        </w:rPr>
        <w:t>CONFIDENTIAL</w:t>
      </w:r>
      <w:r>
        <w:t xml:space="preserve"> and shall not be disclosed outside UCL and shall not be duplicated, used, or disclosed in whole or in part for any purpose other than to evaluate and implement procedures defined within this document.</w:t>
      </w:r>
    </w:p>
    <w:p w14:paraId="770FDF05" w14:textId="77777777" w:rsidR="00713EA8" w:rsidRDefault="00713EA8" w:rsidP="00713EA8"/>
    <w:p w14:paraId="36EBC245" w14:textId="77777777" w:rsidR="00713EA8" w:rsidRDefault="00713EA8" w:rsidP="00713EA8"/>
    <w:p w14:paraId="0D88A9DC" w14:textId="77777777" w:rsidR="00713EA8" w:rsidRDefault="00713EA8" w:rsidP="00713EA8"/>
    <w:p w14:paraId="4EE919C3" w14:textId="77777777" w:rsidR="00713EA8" w:rsidRDefault="00713EA8" w:rsidP="00713EA8"/>
    <w:p w14:paraId="5F8E3A8F" w14:textId="77777777" w:rsidR="00713EA8" w:rsidRDefault="00713EA8" w:rsidP="00713EA8"/>
    <w:sdt>
      <w:sdtPr>
        <w:rPr>
          <w:b w:val="0"/>
          <w:bCs/>
          <w:color w:val="auto"/>
          <w:sz w:val="22"/>
        </w:rPr>
        <w:id w:val="-2024627375"/>
        <w:docPartObj>
          <w:docPartGallery w:val="Table of Contents"/>
          <w:docPartUnique/>
        </w:docPartObj>
      </w:sdtPr>
      <w:sdtEndPr>
        <w:rPr>
          <w:bCs w:val="0"/>
          <w:noProof/>
        </w:rPr>
      </w:sdtEndPr>
      <w:sdtContent>
        <w:p w14:paraId="57A82CBD" w14:textId="77777777" w:rsidR="00E867BB" w:rsidRPr="00E867BB" w:rsidRDefault="6C219E27" w:rsidP="00644373">
          <w:pPr>
            <w:pStyle w:val="PDF-HeadingForTOC"/>
          </w:pPr>
          <w:r>
            <w:t>CONTENTS</w:t>
          </w:r>
        </w:p>
        <w:p w14:paraId="4308B60A" w14:textId="77777777" w:rsidR="0074460E" w:rsidRDefault="00E867BB">
          <w:pPr>
            <w:pStyle w:val="TOC1"/>
            <w:rPr>
              <w:rFonts w:eastAsiaTheme="minorEastAsia"/>
              <w:noProof/>
              <w:lang w:eastAsia="en-GB"/>
            </w:rPr>
          </w:pPr>
          <w:r>
            <w:fldChar w:fldCharType="begin"/>
          </w:r>
          <w:r>
            <w:instrText xml:space="preserve"> TOC \o "1-3" \h \z \u </w:instrText>
          </w:r>
          <w:r>
            <w:fldChar w:fldCharType="separate"/>
          </w:r>
          <w:hyperlink w:anchor="_Toc502739527" w:history="1">
            <w:r w:rsidR="0074460E" w:rsidRPr="00030A20">
              <w:rPr>
                <w:rStyle w:val="Hyperlink"/>
                <w:noProof/>
              </w:rPr>
              <w:t>1.</w:t>
            </w:r>
            <w:r w:rsidR="0074460E">
              <w:rPr>
                <w:rFonts w:eastAsiaTheme="minorEastAsia"/>
                <w:noProof/>
                <w:lang w:eastAsia="en-GB"/>
              </w:rPr>
              <w:tab/>
            </w:r>
            <w:r w:rsidR="0074460E" w:rsidRPr="00030A20">
              <w:rPr>
                <w:rStyle w:val="Hyperlink"/>
                <w:noProof/>
              </w:rPr>
              <w:t>Purpose</w:t>
            </w:r>
            <w:r w:rsidR="0074460E">
              <w:rPr>
                <w:noProof/>
                <w:webHidden/>
              </w:rPr>
              <w:tab/>
            </w:r>
            <w:r w:rsidR="0074460E">
              <w:rPr>
                <w:noProof/>
                <w:webHidden/>
              </w:rPr>
              <w:fldChar w:fldCharType="begin"/>
            </w:r>
            <w:r w:rsidR="0074460E">
              <w:rPr>
                <w:noProof/>
                <w:webHidden/>
              </w:rPr>
              <w:instrText xml:space="preserve"> PAGEREF _Toc502739527 \h </w:instrText>
            </w:r>
            <w:r w:rsidR="0074460E">
              <w:rPr>
                <w:noProof/>
                <w:webHidden/>
              </w:rPr>
            </w:r>
            <w:r w:rsidR="0074460E">
              <w:rPr>
                <w:noProof/>
                <w:webHidden/>
              </w:rPr>
              <w:fldChar w:fldCharType="separate"/>
            </w:r>
            <w:r w:rsidR="0074460E">
              <w:rPr>
                <w:noProof/>
                <w:webHidden/>
              </w:rPr>
              <w:t>3</w:t>
            </w:r>
            <w:r w:rsidR="0074460E">
              <w:rPr>
                <w:noProof/>
                <w:webHidden/>
              </w:rPr>
              <w:fldChar w:fldCharType="end"/>
            </w:r>
          </w:hyperlink>
        </w:p>
        <w:p w14:paraId="403C772C" w14:textId="77777777" w:rsidR="0074460E" w:rsidRDefault="00F5175A">
          <w:pPr>
            <w:pStyle w:val="TOC1"/>
            <w:rPr>
              <w:rFonts w:eastAsiaTheme="minorEastAsia"/>
              <w:noProof/>
              <w:lang w:eastAsia="en-GB"/>
            </w:rPr>
          </w:pPr>
          <w:hyperlink w:anchor="_Toc502739528" w:history="1">
            <w:r w:rsidR="0074460E" w:rsidRPr="00030A20">
              <w:rPr>
                <w:rStyle w:val="Hyperlink"/>
                <w:noProof/>
              </w:rPr>
              <w:t>2.</w:t>
            </w:r>
            <w:r w:rsidR="0074460E">
              <w:rPr>
                <w:rFonts w:eastAsiaTheme="minorEastAsia"/>
                <w:noProof/>
                <w:lang w:eastAsia="en-GB"/>
              </w:rPr>
              <w:tab/>
            </w:r>
            <w:r w:rsidR="0074460E" w:rsidRPr="00030A20">
              <w:rPr>
                <w:rStyle w:val="Hyperlink"/>
                <w:noProof/>
              </w:rPr>
              <w:t>Scope</w:t>
            </w:r>
            <w:r w:rsidR="0074460E">
              <w:rPr>
                <w:noProof/>
                <w:webHidden/>
              </w:rPr>
              <w:tab/>
            </w:r>
            <w:r w:rsidR="0074460E">
              <w:rPr>
                <w:noProof/>
                <w:webHidden/>
              </w:rPr>
              <w:fldChar w:fldCharType="begin"/>
            </w:r>
            <w:r w:rsidR="0074460E">
              <w:rPr>
                <w:noProof/>
                <w:webHidden/>
              </w:rPr>
              <w:instrText xml:space="preserve"> PAGEREF _Toc502739528 \h </w:instrText>
            </w:r>
            <w:r w:rsidR="0074460E">
              <w:rPr>
                <w:noProof/>
                <w:webHidden/>
              </w:rPr>
            </w:r>
            <w:r w:rsidR="0074460E">
              <w:rPr>
                <w:noProof/>
                <w:webHidden/>
              </w:rPr>
              <w:fldChar w:fldCharType="separate"/>
            </w:r>
            <w:r w:rsidR="0074460E">
              <w:rPr>
                <w:noProof/>
                <w:webHidden/>
              </w:rPr>
              <w:t>3</w:t>
            </w:r>
            <w:r w:rsidR="0074460E">
              <w:rPr>
                <w:noProof/>
                <w:webHidden/>
              </w:rPr>
              <w:fldChar w:fldCharType="end"/>
            </w:r>
          </w:hyperlink>
        </w:p>
        <w:p w14:paraId="6AB4AF25" w14:textId="77777777" w:rsidR="0074460E" w:rsidRDefault="00F5175A">
          <w:pPr>
            <w:pStyle w:val="TOC2"/>
            <w:tabs>
              <w:tab w:val="left" w:pos="880"/>
              <w:tab w:val="right" w:leader="dot" w:pos="9016"/>
            </w:tabs>
            <w:rPr>
              <w:rFonts w:eastAsiaTheme="minorEastAsia"/>
              <w:noProof/>
              <w:lang w:eastAsia="en-GB"/>
            </w:rPr>
          </w:pPr>
          <w:hyperlink w:anchor="_Toc502739529" w:history="1">
            <w:r w:rsidR="0074460E" w:rsidRPr="00030A20">
              <w:rPr>
                <w:rStyle w:val="Hyperlink"/>
                <w:noProof/>
              </w:rPr>
              <w:t>2.1</w:t>
            </w:r>
            <w:r w:rsidR="0074460E">
              <w:rPr>
                <w:rFonts w:eastAsiaTheme="minorEastAsia"/>
                <w:noProof/>
                <w:lang w:eastAsia="en-GB"/>
              </w:rPr>
              <w:tab/>
            </w:r>
            <w:r w:rsidR="0074460E" w:rsidRPr="00030A20">
              <w:rPr>
                <w:rStyle w:val="Hyperlink"/>
                <w:noProof/>
              </w:rPr>
              <w:t>Interfaces</w:t>
            </w:r>
            <w:r w:rsidR="0074460E">
              <w:rPr>
                <w:noProof/>
                <w:webHidden/>
              </w:rPr>
              <w:tab/>
            </w:r>
            <w:r w:rsidR="0074460E">
              <w:rPr>
                <w:noProof/>
                <w:webHidden/>
              </w:rPr>
              <w:fldChar w:fldCharType="begin"/>
            </w:r>
            <w:r w:rsidR="0074460E">
              <w:rPr>
                <w:noProof/>
                <w:webHidden/>
              </w:rPr>
              <w:instrText xml:space="preserve"> PAGEREF _Toc502739529 \h </w:instrText>
            </w:r>
            <w:r w:rsidR="0074460E">
              <w:rPr>
                <w:noProof/>
                <w:webHidden/>
              </w:rPr>
            </w:r>
            <w:r w:rsidR="0074460E">
              <w:rPr>
                <w:noProof/>
                <w:webHidden/>
              </w:rPr>
              <w:fldChar w:fldCharType="separate"/>
            </w:r>
            <w:r w:rsidR="0074460E">
              <w:rPr>
                <w:noProof/>
                <w:webHidden/>
              </w:rPr>
              <w:t>3</w:t>
            </w:r>
            <w:r w:rsidR="0074460E">
              <w:rPr>
                <w:noProof/>
                <w:webHidden/>
              </w:rPr>
              <w:fldChar w:fldCharType="end"/>
            </w:r>
          </w:hyperlink>
        </w:p>
        <w:p w14:paraId="30B00851" w14:textId="77777777" w:rsidR="0074460E" w:rsidRDefault="00F5175A">
          <w:pPr>
            <w:pStyle w:val="TOC2"/>
            <w:tabs>
              <w:tab w:val="left" w:pos="880"/>
              <w:tab w:val="right" w:leader="dot" w:pos="9016"/>
            </w:tabs>
            <w:rPr>
              <w:rFonts w:eastAsiaTheme="minorEastAsia"/>
              <w:noProof/>
              <w:lang w:eastAsia="en-GB"/>
            </w:rPr>
          </w:pPr>
          <w:hyperlink w:anchor="_Toc502739530" w:history="1">
            <w:r w:rsidR="0074460E" w:rsidRPr="00030A20">
              <w:rPr>
                <w:rStyle w:val="Hyperlink"/>
                <w:noProof/>
              </w:rPr>
              <w:t>2.2</w:t>
            </w:r>
            <w:r w:rsidR="0074460E">
              <w:rPr>
                <w:rFonts w:eastAsiaTheme="minorEastAsia"/>
                <w:noProof/>
                <w:lang w:eastAsia="en-GB"/>
              </w:rPr>
              <w:tab/>
            </w:r>
            <w:r w:rsidR="0074460E" w:rsidRPr="00030A20">
              <w:rPr>
                <w:rStyle w:val="Hyperlink"/>
                <w:noProof/>
              </w:rPr>
              <w:t>References</w:t>
            </w:r>
            <w:r w:rsidR="0074460E">
              <w:rPr>
                <w:noProof/>
                <w:webHidden/>
              </w:rPr>
              <w:tab/>
            </w:r>
            <w:r w:rsidR="0074460E">
              <w:rPr>
                <w:noProof/>
                <w:webHidden/>
              </w:rPr>
              <w:fldChar w:fldCharType="begin"/>
            </w:r>
            <w:r w:rsidR="0074460E">
              <w:rPr>
                <w:noProof/>
                <w:webHidden/>
              </w:rPr>
              <w:instrText xml:space="preserve"> PAGEREF _Toc502739530 \h </w:instrText>
            </w:r>
            <w:r w:rsidR="0074460E">
              <w:rPr>
                <w:noProof/>
                <w:webHidden/>
              </w:rPr>
            </w:r>
            <w:r w:rsidR="0074460E">
              <w:rPr>
                <w:noProof/>
                <w:webHidden/>
              </w:rPr>
              <w:fldChar w:fldCharType="separate"/>
            </w:r>
            <w:r w:rsidR="0074460E">
              <w:rPr>
                <w:noProof/>
                <w:webHidden/>
              </w:rPr>
              <w:t>3</w:t>
            </w:r>
            <w:r w:rsidR="0074460E">
              <w:rPr>
                <w:noProof/>
                <w:webHidden/>
              </w:rPr>
              <w:fldChar w:fldCharType="end"/>
            </w:r>
          </w:hyperlink>
        </w:p>
        <w:p w14:paraId="6C3BD826" w14:textId="77777777" w:rsidR="0074460E" w:rsidRDefault="00F5175A">
          <w:pPr>
            <w:pStyle w:val="TOC1"/>
            <w:rPr>
              <w:rFonts w:eastAsiaTheme="minorEastAsia"/>
              <w:noProof/>
              <w:lang w:eastAsia="en-GB"/>
            </w:rPr>
          </w:pPr>
          <w:hyperlink w:anchor="_Toc502739531" w:history="1">
            <w:r w:rsidR="0074460E" w:rsidRPr="00030A20">
              <w:rPr>
                <w:rStyle w:val="Hyperlink"/>
                <w:noProof/>
              </w:rPr>
              <w:t>3.</w:t>
            </w:r>
            <w:r w:rsidR="0074460E">
              <w:rPr>
                <w:rFonts w:eastAsiaTheme="minorEastAsia"/>
                <w:noProof/>
                <w:lang w:eastAsia="en-GB"/>
              </w:rPr>
              <w:tab/>
            </w:r>
            <w:r w:rsidR="0074460E" w:rsidRPr="00030A20">
              <w:rPr>
                <w:rStyle w:val="Hyperlink"/>
                <w:noProof/>
              </w:rPr>
              <w:t>Requirements</w:t>
            </w:r>
            <w:r w:rsidR="0074460E">
              <w:rPr>
                <w:noProof/>
                <w:webHidden/>
              </w:rPr>
              <w:tab/>
            </w:r>
            <w:r w:rsidR="0074460E">
              <w:rPr>
                <w:noProof/>
                <w:webHidden/>
              </w:rPr>
              <w:fldChar w:fldCharType="begin"/>
            </w:r>
            <w:r w:rsidR="0074460E">
              <w:rPr>
                <w:noProof/>
                <w:webHidden/>
              </w:rPr>
              <w:instrText xml:space="preserve"> PAGEREF _Toc502739531 \h </w:instrText>
            </w:r>
            <w:r w:rsidR="0074460E">
              <w:rPr>
                <w:noProof/>
                <w:webHidden/>
              </w:rPr>
            </w:r>
            <w:r w:rsidR="0074460E">
              <w:rPr>
                <w:noProof/>
                <w:webHidden/>
              </w:rPr>
              <w:fldChar w:fldCharType="separate"/>
            </w:r>
            <w:r w:rsidR="0074460E">
              <w:rPr>
                <w:noProof/>
                <w:webHidden/>
              </w:rPr>
              <w:t>4</w:t>
            </w:r>
            <w:r w:rsidR="0074460E">
              <w:rPr>
                <w:noProof/>
                <w:webHidden/>
              </w:rPr>
              <w:fldChar w:fldCharType="end"/>
            </w:r>
          </w:hyperlink>
        </w:p>
        <w:p w14:paraId="4EE02A02" w14:textId="77777777" w:rsidR="0074460E" w:rsidRDefault="00F5175A">
          <w:pPr>
            <w:pStyle w:val="TOC2"/>
            <w:tabs>
              <w:tab w:val="left" w:pos="880"/>
              <w:tab w:val="right" w:leader="dot" w:pos="9016"/>
            </w:tabs>
            <w:rPr>
              <w:rFonts w:eastAsiaTheme="minorEastAsia"/>
              <w:noProof/>
              <w:lang w:eastAsia="en-GB"/>
            </w:rPr>
          </w:pPr>
          <w:hyperlink w:anchor="_Toc502739532" w:history="1">
            <w:r w:rsidR="0074460E" w:rsidRPr="00030A20">
              <w:rPr>
                <w:rStyle w:val="Hyperlink"/>
                <w:noProof/>
              </w:rPr>
              <w:t>3.1</w:t>
            </w:r>
            <w:r w:rsidR="0074460E">
              <w:rPr>
                <w:rFonts w:eastAsiaTheme="minorEastAsia"/>
                <w:noProof/>
                <w:lang w:eastAsia="en-GB"/>
              </w:rPr>
              <w:tab/>
            </w:r>
            <w:r w:rsidR="0074460E" w:rsidRPr="00030A20">
              <w:rPr>
                <w:rStyle w:val="Hyperlink"/>
                <w:noProof/>
              </w:rPr>
              <w:t>Business Requirements (Functional and Non-Functional)</w:t>
            </w:r>
            <w:r w:rsidR="0074460E">
              <w:rPr>
                <w:noProof/>
                <w:webHidden/>
              </w:rPr>
              <w:tab/>
            </w:r>
            <w:r w:rsidR="0074460E">
              <w:rPr>
                <w:noProof/>
                <w:webHidden/>
              </w:rPr>
              <w:fldChar w:fldCharType="begin"/>
            </w:r>
            <w:r w:rsidR="0074460E">
              <w:rPr>
                <w:noProof/>
                <w:webHidden/>
              </w:rPr>
              <w:instrText xml:space="preserve"> PAGEREF _Toc502739532 \h </w:instrText>
            </w:r>
            <w:r w:rsidR="0074460E">
              <w:rPr>
                <w:noProof/>
                <w:webHidden/>
              </w:rPr>
            </w:r>
            <w:r w:rsidR="0074460E">
              <w:rPr>
                <w:noProof/>
                <w:webHidden/>
              </w:rPr>
              <w:fldChar w:fldCharType="separate"/>
            </w:r>
            <w:r w:rsidR="0074460E">
              <w:rPr>
                <w:noProof/>
                <w:webHidden/>
              </w:rPr>
              <w:t>4</w:t>
            </w:r>
            <w:r w:rsidR="0074460E">
              <w:rPr>
                <w:noProof/>
                <w:webHidden/>
              </w:rPr>
              <w:fldChar w:fldCharType="end"/>
            </w:r>
          </w:hyperlink>
        </w:p>
        <w:p w14:paraId="08B8607A" w14:textId="77777777" w:rsidR="0074460E" w:rsidRDefault="00F5175A">
          <w:pPr>
            <w:pStyle w:val="TOC2"/>
            <w:tabs>
              <w:tab w:val="left" w:pos="880"/>
              <w:tab w:val="right" w:leader="dot" w:pos="9016"/>
            </w:tabs>
            <w:rPr>
              <w:rFonts w:eastAsiaTheme="minorEastAsia"/>
              <w:noProof/>
              <w:lang w:eastAsia="en-GB"/>
            </w:rPr>
          </w:pPr>
          <w:hyperlink w:anchor="_Toc502739533" w:history="1">
            <w:r w:rsidR="0074460E" w:rsidRPr="00030A20">
              <w:rPr>
                <w:rStyle w:val="Hyperlink"/>
                <w:noProof/>
              </w:rPr>
              <w:t>3.2</w:t>
            </w:r>
            <w:r w:rsidR="0074460E">
              <w:rPr>
                <w:rFonts w:eastAsiaTheme="minorEastAsia"/>
                <w:noProof/>
                <w:lang w:eastAsia="en-GB"/>
              </w:rPr>
              <w:tab/>
            </w:r>
            <w:r w:rsidR="0074460E" w:rsidRPr="00030A20">
              <w:rPr>
                <w:rStyle w:val="Hyperlink"/>
                <w:noProof/>
              </w:rPr>
              <w:t>Technical Requirements</w:t>
            </w:r>
            <w:r w:rsidR="0074460E">
              <w:rPr>
                <w:noProof/>
                <w:webHidden/>
              </w:rPr>
              <w:tab/>
            </w:r>
            <w:r w:rsidR="0074460E">
              <w:rPr>
                <w:noProof/>
                <w:webHidden/>
              </w:rPr>
              <w:fldChar w:fldCharType="begin"/>
            </w:r>
            <w:r w:rsidR="0074460E">
              <w:rPr>
                <w:noProof/>
                <w:webHidden/>
              </w:rPr>
              <w:instrText xml:space="preserve"> PAGEREF _Toc502739533 \h </w:instrText>
            </w:r>
            <w:r w:rsidR="0074460E">
              <w:rPr>
                <w:noProof/>
                <w:webHidden/>
              </w:rPr>
            </w:r>
            <w:r w:rsidR="0074460E">
              <w:rPr>
                <w:noProof/>
                <w:webHidden/>
              </w:rPr>
              <w:fldChar w:fldCharType="separate"/>
            </w:r>
            <w:r w:rsidR="0074460E">
              <w:rPr>
                <w:noProof/>
                <w:webHidden/>
              </w:rPr>
              <w:t>4</w:t>
            </w:r>
            <w:r w:rsidR="0074460E">
              <w:rPr>
                <w:noProof/>
                <w:webHidden/>
              </w:rPr>
              <w:fldChar w:fldCharType="end"/>
            </w:r>
          </w:hyperlink>
        </w:p>
        <w:p w14:paraId="2459E251" w14:textId="77777777" w:rsidR="0074460E" w:rsidRDefault="00F5175A">
          <w:pPr>
            <w:pStyle w:val="TOC2"/>
            <w:tabs>
              <w:tab w:val="left" w:pos="880"/>
              <w:tab w:val="right" w:leader="dot" w:pos="9016"/>
            </w:tabs>
            <w:rPr>
              <w:rFonts w:eastAsiaTheme="minorEastAsia"/>
              <w:noProof/>
              <w:lang w:eastAsia="en-GB"/>
            </w:rPr>
          </w:pPr>
          <w:hyperlink w:anchor="_Toc502739534" w:history="1">
            <w:r w:rsidR="0074460E" w:rsidRPr="00030A20">
              <w:rPr>
                <w:rStyle w:val="Hyperlink"/>
                <w:noProof/>
              </w:rPr>
              <w:t>3.3</w:t>
            </w:r>
            <w:r w:rsidR="0074460E">
              <w:rPr>
                <w:rFonts w:eastAsiaTheme="minorEastAsia"/>
                <w:noProof/>
                <w:lang w:eastAsia="en-GB"/>
              </w:rPr>
              <w:tab/>
            </w:r>
            <w:r w:rsidR="0074460E" w:rsidRPr="00030A20">
              <w:rPr>
                <w:rStyle w:val="Hyperlink"/>
                <w:noProof/>
              </w:rPr>
              <w:t>Assumptions</w:t>
            </w:r>
            <w:r w:rsidR="0074460E">
              <w:rPr>
                <w:noProof/>
                <w:webHidden/>
              </w:rPr>
              <w:tab/>
            </w:r>
            <w:r w:rsidR="0074460E">
              <w:rPr>
                <w:noProof/>
                <w:webHidden/>
              </w:rPr>
              <w:fldChar w:fldCharType="begin"/>
            </w:r>
            <w:r w:rsidR="0074460E">
              <w:rPr>
                <w:noProof/>
                <w:webHidden/>
              </w:rPr>
              <w:instrText xml:space="preserve"> PAGEREF _Toc502739534 \h </w:instrText>
            </w:r>
            <w:r w:rsidR="0074460E">
              <w:rPr>
                <w:noProof/>
                <w:webHidden/>
              </w:rPr>
            </w:r>
            <w:r w:rsidR="0074460E">
              <w:rPr>
                <w:noProof/>
                <w:webHidden/>
              </w:rPr>
              <w:fldChar w:fldCharType="separate"/>
            </w:r>
            <w:r w:rsidR="0074460E">
              <w:rPr>
                <w:noProof/>
                <w:webHidden/>
              </w:rPr>
              <w:t>6</w:t>
            </w:r>
            <w:r w:rsidR="0074460E">
              <w:rPr>
                <w:noProof/>
                <w:webHidden/>
              </w:rPr>
              <w:fldChar w:fldCharType="end"/>
            </w:r>
          </w:hyperlink>
        </w:p>
        <w:p w14:paraId="274C0788" w14:textId="77777777" w:rsidR="0074460E" w:rsidRDefault="00F5175A">
          <w:pPr>
            <w:pStyle w:val="TOC1"/>
            <w:rPr>
              <w:rFonts w:eastAsiaTheme="minorEastAsia"/>
              <w:noProof/>
              <w:lang w:eastAsia="en-GB"/>
            </w:rPr>
          </w:pPr>
          <w:hyperlink w:anchor="_Toc502739535" w:history="1">
            <w:r w:rsidR="0074460E" w:rsidRPr="00030A20">
              <w:rPr>
                <w:rStyle w:val="Hyperlink"/>
                <w:noProof/>
              </w:rPr>
              <w:t>4.</w:t>
            </w:r>
            <w:r w:rsidR="0074460E">
              <w:rPr>
                <w:rFonts w:eastAsiaTheme="minorEastAsia"/>
                <w:noProof/>
                <w:lang w:eastAsia="en-GB"/>
              </w:rPr>
              <w:tab/>
            </w:r>
            <w:r w:rsidR="0074460E" w:rsidRPr="00030A20">
              <w:rPr>
                <w:rStyle w:val="Hyperlink"/>
                <w:noProof/>
              </w:rPr>
              <w:t>Application Architecture</w:t>
            </w:r>
            <w:r w:rsidR="0074460E">
              <w:rPr>
                <w:noProof/>
                <w:webHidden/>
              </w:rPr>
              <w:tab/>
            </w:r>
            <w:r w:rsidR="0074460E">
              <w:rPr>
                <w:noProof/>
                <w:webHidden/>
              </w:rPr>
              <w:fldChar w:fldCharType="begin"/>
            </w:r>
            <w:r w:rsidR="0074460E">
              <w:rPr>
                <w:noProof/>
                <w:webHidden/>
              </w:rPr>
              <w:instrText xml:space="preserve"> PAGEREF _Toc502739535 \h </w:instrText>
            </w:r>
            <w:r w:rsidR="0074460E">
              <w:rPr>
                <w:noProof/>
                <w:webHidden/>
              </w:rPr>
            </w:r>
            <w:r w:rsidR="0074460E">
              <w:rPr>
                <w:noProof/>
                <w:webHidden/>
              </w:rPr>
              <w:fldChar w:fldCharType="separate"/>
            </w:r>
            <w:r w:rsidR="0074460E">
              <w:rPr>
                <w:noProof/>
                <w:webHidden/>
              </w:rPr>
              <w:t>7</w:t>
            </w:r>
            <w:r w:rsidR="0074460E">
              <w:rPr>
                <w:noProof/>
                <w:webHidden/>
              </w:rPr>
              <w:fldChar w:fldCharType="end"/>
            </w:r>
          </w:hyperlink>
        </w:p>
        <w:p w14:paraId="2AC9B889" w14:textId="77777777" w:rsidR="0074460E" w:rsidRDefault="00F5175A">
          <w:pPr>
            <w:pStyle w:val="TOC2"/>
            <w:tabs>
              <w:tab w:val="left" w:pos="880"/>
              <w:tab w:val="right" w:leader="dot" w:pos="9016"/>
            </w:tabs>
            <w:rPr>
              <w:rFonts w:eastAsiaTheme="minorEastAsia"/>
              <w:noProof/>
              <w:lang w:eastAsia="en-GB"/>
            </w:rPr>
          </w:pPr>
          <w:hyperlink w:anchor="_Toc502739536" w:history="1">
            <w:r w:rsidR="0074460E" w:rsidRPr="00030A20">
              <w:rPr>
                <w:rStyle w:val="Hyperlink"/>
                <w:noProof/>
              </w:rPr>
              <w:t>4.1</w:t>
            </w:r>
            <w:r w:rsidR="0074460E">
              <w:rPr>
                <w:rFonts w:eastAsiaTheme="minorEastAsia"/>
                <w:noProof/>
                <w:lang w:eastAsia="en-GB"/>
              </w:rPr>
              <w:tab/>
            </w:r>
            <w:r w:rsidR="0074460E" w:rsidRPr="00030A20">
              <w:rPr>
                <w:rStyle w:val="Hyperlink"/>
                <w:noProof/>
              </w:rPr>
              <w:t>Application structure diagram</w:t>
            </w:r>
            <w:r w:rsidR="0074460E">
              <w:rPr>
                <w:noProof/>
                <w:webHidden/>
              </w:rPr>
              <w:tab/>
            </w:r>
            <w:r w:rsidR="0074460E">
              <w:rPr>
                <w:noProof/>
                <w:webHidden/>
              </w:rPr>
              <w:fldChar w:fldCharType="begin"/>
            </w:r>
            <w:r w:rsidR="0074460E">
              <w:rPr>
                <w:noProof/>
                <w:webHidden/>
              </w:rPr>
              <w:instrText xml:space="preserve"> PAGEREF _Toc502739536 \h </w:instrText>
            </w:r>
            <w:r w:rsidR="0074460E">
              <w:rPr>
                <w:noProof/>
                <w:webHidden/>
              </w:rPr>
            </w:r>
            <w:r w:rsidR="0074460E">
              <w:rPr>
                <w:noProof/>
                <w:webHidden/>
              </w:rPr>
              <w:fldChar w:fldCharType="separate"/>
            </w:r>
            <w:r w:rsidR="0074460E">
              <w:rPr>
                <w:noProof/>
                <w:webHidden/>
              </w:rPr>
              <w:t>7</w:t>
            </w:r>
            <w:r w:rsidR="0074460E">
              <w:rPr>
                <w:noProof/>
                <w:webHidden/>
              </w:rPr>
              <w:fldChar w:fldCharType="end"/>
            </w:r>
          </w:hyperlink>
        </w:p>
        <w:p w14:paraId="17B9283A" w14:textId="77777777" w:rsidR="0074460E" w:rsidRDefault="00F5175A">
          <w:pPr>
            <w:pStyle w:val="TOC2"/>
            <w:tabs>
              <w:tab w:val="left" w:pos="880"/>
              <w:tab w:val="right" w:leader="dot" w:pos="9016"/>
            </w:tabs>
            <w:rPr>
              <w:rFonts w:eastAsiaTheme="minorEastAsia"/>
              <w:noProof/>
              <w:lang w:eastAsia="en-GB"/>
            </w:rPr>
          </w:pPr>
          <w:hyperlink w:anchor="_Toc502739537" w:history="1">
            <w:r w:rsidR="0074460E" w:rsidRPr="00030A20">
              <w:rPr>
                <w:rStyle w:val="Hyperlink"/>
                <w:noProof/>
              </w:rPr>
              <w:t>4.2</w:t>
            </w:r>
            <w:r w:rsidR="0074460E">
              <w:rPr>
                <w:rFonts w:eastAsiaTheme="minorEastAsia"/>
                <w:noProof/>
                <w:lang w:eastAsia="en-GB"/>
              </w:rPr>
              <w:tab/>
            </w:r>
            <w:r w:rsidR="0074460E" w:rsidRPr="00030A20">
              <w:rPr>
                <w:rStyle w:val="Hyperlink"/>
                <w:noProof/>
              </w:rPr>
              <w:t>Application structure</w:t>
            </w:r>
            <w:r w:rsidR="0074460E">
              <w:rPr>
                <w:noProof/>
                <w:webHidden/>
              </w:rPr>
              <w:tab/>
            </w:r>
            <w:r w:rsidR="0074460E">
              <w:rPr>
                <w:noProof/>
                <w:webHidden/>
              </w:rPr>
              <w:fldChar w:fldCharType="begin"/>
            </w:r>
            <w:r w:rsidR="0074460E">
              <w:rPr>
                <w:noProof/>
                <w:webHidden/>
              </w:rPr>
              <w:instrText xml:space="preserve"> PAGEREF _Toc502739537 \h </w:instrText>
            </w:r>
            <w:r w:rsidR="0074460E">
              <w:rPr>
                <w:noProof/>
                <w:webHidden/>
              </w:rPr>
            </w:r>
            <w:r w:rsidR="0074460E">
              <w:rPr>
                <w:noProof/>
                <w:webHidden/>
              </w:rPr>
              <w:fldChar w:fldCharType="separate"/>
            </w:r>
            <w:r w:rsidR="0074460E">
              <w:rPr>
                <w:noProof/>
                <w:webHidden/>
              </w:rPr>
              <w:t>8</w:t>
            </w:r>
            <w:r w:rsidR="0074460E">
              <w:rPr>
                <w:noProof/>
                <w:webHidden/>
              </w:rPr>
              <w:fldChar w:fldCharType="end"/>
            </w:r>
          </w:hyperlink>
        </w:p>
        <w:p w14:paraId="35490559" w14:textId="77777777" w:rsidR="0074460E" w:rsidRDefault="00F5175A">
          <w:pPr>
            <w:pStyle w:val="TOC3"/>
            <w:tabs>
              <w:tab w:val="left" w:pos="1320"/>
              <w:tab w:val="right" w:leader="dot" w:pos="9016"/>
            </w:tabs>
            <w:rPr>
              <w:rFonts w:eastAsiaTheme="minorEastAsia"/>
              <w:noProof/>
              <w:lang w:eastAsia="en-GB"/>
            </w:rPr>
          </w:pPr>
          <w:hyperlink w:anchor="_Toc502739538" w:history="1">
            <w:r w:rsidR="0074460E" w:rsidRPr="00030A20">
              <w:rPr>
                <w:rStyle w:val="Hyperlink"/>
                <w:noProof/>
              </w:rPr>
              <w:t>4.2.1</w:t>
            </w:r>
            <w:r w:rsidR="0074460E">
              <w:rPr>
                <w:rFonts w:eastAsiaTheme="minorEastAsia"/>
                <w:noProof/>
                <w:lang w:eastAsia="en-GB"/>
              </w:rPr>
              <w:tab/>
            </w:r>
            <w:r w:rsidR="0074460E" w:rsidRPr="00030A20">
              <w:rPr>
                <w:rStyle w:val="Hyperlink"/>
                <w:noProof/>
              </w:rPr>
              <w:t>Lecturecast connector</w:t>
            </w:r>
            <w:r w:rsidR="0074460E">
              <w:rPr>
                <w:noProof/>
                <w:webHidden/>
              </w:rPr>
              <w:tab/>
            </w:r>
            <w:r w:rsidR="0074460E">
              <w:rPr>
                <w:noProof/>
                <w:webHidden/>
              </w:rPr>
              <w:fldChar w:fldCharType="begin"/>
            </w:r>
            <w:r w:rsidR="0074460E">
              <w:rPr>
                <w:noProof/>
                <w:webHidden/>
              </w:rPr>
              <w:instrText xml:space="preserve"> PAGEREF _Toc502739538 \h </w:instrText>
            </w:r>
            <w:r w:rsidR="0074460E">
              <w:rPr>
                <w:noProof/>
                <w:webHidden/>
              </w:rPr>
            </w:r>
            <w:r w:rsidR="0074460E">
              <w:rPr>
                <w:noProof/>
                <w:webHidden/>
              </w:rPr>
              <w:fldChar w:fldCharType="separate"/>
            </w:r>
            <w:r w:rsidR="0074460E">
              <w:rPr>
                <w:noProof/>
                <w:webHidden/>
              </w:rPr>
              <w:t>8</w:t>
            </w:r>
            <w:r w:rsidR="0074460E">
              <w:rPr>
                <w:noProof/>
                <w:webHidden/>
              </w:rPr>
              <w:fldChar w:fldCharType="end"/>
            </w:r>
          </w:hyperlink>
        </w:p>
        <w:p w14:paraId="4D5EFDB9" w14:textId="77777777" w:rsidR="0074460E" w:rsidRDefault="00F5175A">
          <w:pPr>
            <w:pStyle w:val="TOC3"/>
            <w:tabs>
              <w:tab w:val="left" w:pos="1320"/>
              <w:tab w:val="right" w:leader="dot" w:pos="9016"/>
            </w:tabs>
            <w:rPr>
              <w:rFonts w:eastAsiaTheme="minorEastAsia"/>
              <w:noProof/>
              <w:lang w:eastAsia="en-GB"/>
            </w:rPr>
          </w:pPr>
          <w:hyperlink w:anchor="_Toc502739539" w:history="1">
            <w:r w:rsidR="0074460E" w:rsidRPr="00030A20">
              <w:rPr>
                <w:rStyle w:val="Hyperlink"/>
                <w:noProof/>
              </w:rPr>
              <w:t>4.2.2</w:t>
            </w:r>
            <w:r w:rsidR="0074460E">
              <w:rPr>
                <w:rFonts w:eastAsiaTheme="minorEastAsia"/>
                <w:noProof/>
                <w:lang w:eastAsia="en-GB"/>
              </w:rPr>
              <w:tab/>
            </w:r>
            <w:r w:rsidR="0074460E" w:rsidRPr="00030A20">
              <w:rPr>
                <w:rStyle w:val="Hyperlink"/>
                <w:noProof/>
              </w:rPr>
              <w:t>Lecturecast Connector Batch</w:t>
            </w:r>
            <w:r w:rsidR="0074460E">
              <w:rPr>
                <w:noProof/>
                <w:webHidden/>
              </w:rPr>
              <w:tab/>
            </w:r>
            <w:r w:rsidR="0074460E">
              <w:rPr>
                <w:noProof/>
                <w:webHidden/>
              </w:rPr>
              <w:fldChar w:fldCharType="begin"/>
            </w:r>
            <w:r w:rsidR="0074460E">
              <w:rPr>
                <w:noProof/>
                <w:webHidden/>
              </w:rPr>
              <w:instrText xml:space="preserve"> PAGEREF _Toc502739539 \h </w:instrText>
            </w:r>
            <w:r w:rsidR="0074460E">
              <w:rPr>
                <w:noProof/>
                <w:webHidden/>
              </w:rPr>
            </w:r>
            <w:r w:rsidR="0074460E">
              <w:rPr>
                <w:noProof/>
                <w:webHidden/>
              </w:rPr>
              <w:fldChar w:fldCharType="separate"/>
            </w:r>
            <w:r w:rsidR="0074460E">
              <w:rPr>
                <w:noProof/>
                <w:webHidden/>
              </w:rPr>
              <w:t>10</w:t>
            </w:r>
            <w:r w:rsidR="0074460E">
              <w:rPr>
                <w:noProof/>
                <w:webHidden/>
              </w:rPr>
              <w:fldChar w:fldCharType="end"/>
            </w:r>
          </w:hyperlink>
        </w:p>
        <w:p w14:paraId="50388C9B" w14:textId="77777777" w:rsidR="0074460E" w:rsidRDefault="00F5175A">
          <w:pPr>
            <w:pStyle w:val="TOC3"/>
            <w:tabs>
              <w:tab w:val="left" w:pos="1320"/>
              <w:tab w:val="right" w:leader="dot" w:pos="9016"/>
            </w:tabs>
            <w:rPr>
              <w:rFonts w:eastAsiaTheme="minorEastAsia"/>
              <w:noProof/>
              <w:lang w:eastAsia="en-GB"/>
            </w:rPr>
          </w:pPr>
          <w:hyperlink w:anchor="_Toc502739540" w:history="1">
            <w:r w:rsidR="0074460E" w:rsidRPr="00030A20">
              <w:rPr>
                <w:rStyle w:val="Hyperlink"/>
                <w:noProof/>
              </w:rPr>
              <w:t>4.2.3</w:t>
            </w:r>
            <w:r w:rsidR="0074460E">
              <w:rPr>
                <w:rFonts w:eastAsiaTheme="minorEastAsia"/>
                <w:noProof/>
                <w:lang w:eastAsia="en-GB"/>
              </w:rPr>
              <w:tab/>
            </w:r>
            <w:r w:rsidR="0074460E" w:rsidRPr="00030A20">
              <w:rPr>
                <w:rStyle w:val="Hyperlink"/>
                <w:noProof/>
              </w:rPr>
              <w:t>MOODLE</w:t>
            </w:r>
            <w:r w:rsidR="0074460E">
              <w:rPr>
                <w:noProof/>
                <w:webHidden/>
              </w:rPr>
              <w:tab/>
            </w:r>
            <w:r w:rsidR="0074460E">
              <w:rPr>
                <w:noProof/>
                <w:webHidden/>
              </w:rPr>
              <w:fldChar w:fldCharType="begin"/>
            </w:r>
            <w:r w:rsidR="0074460E">
              <w:rPr>
                <w:noProof/>
                <w:webHidden/>
              </w:rPr>
              <w:instrText xml:space="preserve"> PAGEREF _Toc502739540 \h </w:instrText>
            </w:r>
            <w:r w:rsidR="0074460E">
              <w:rPr>
                <w:noProof/>
                <w:webHidden/>
              </w:rPr>
            </w:r>
            <w:r w:rsidR="0074460E">
              <w:rPr>
                <w:noProof/>
                <w:webHidden/>
              </w:rPr>
              <w:fldChar w:fldCharType="separate"/>
            </w:r>
            <w:r w:rsidR="0074460E">
              <w:rPr>
                <w:noProof/>
                <w:webHidden/>
              </w:rPr>
              <w:t>11</w:t>
            </w:r>
            <w:r w:rsidR="0074460E">
              <w:rPr>
                <w:noProof/>
                <w:webHidden/>
              </w:rPr>
              <w:fldChar w:fldCharType="end"/>
            </w:r>
          </w:hyperlink>
        </w:p>
        <w:p w14:paraId="2476ED74" w14:textId="77777777" w:rsidR="0074460E" w:rsidRDefault="00F5175A">
          <w:pPr>
            <w:pStyle w:val="TOC2"/>
            <w:tabs>
              <w:tab w:val="left" w:pos="880"/>
              <w:tab w:val="right" w:leader="dot" w:pos="9016"/>
            </w:tabs>
            <w:rPr>
              <w:rFonts w:eastAsiaTheme="minorEastAsia"/>
              <w:noProof/>
              <w:lang w:eastAsia="en-GB"/>
            </w:rPr>
          </w:pPr>
          <w:hyperlink w:anchor="_Toc502739541" w:history="1">
            <w:r w:rsidR="0074460E" w:rsidRPr="00030A20">
              <w:rPr>
                <w:rStyle w:val="Hyperlink"/>
                <w:noProof/>
              </w:rPr>
              <w:t>4.3</w:t>
            </w:r>
            <w:r w:rsidR="0074460E">
              <w:rPr>
                <w:rFonts w:eastAsiaTheme="minorEastAsia"/>
                <w:noProof/>
                <w:lang w:eastAsia="en-GB"/>
              </w:rPr>
              <w:tab/>
            </w:r>
            <w:r w:rsidR="0074460E" w:rsidRPr="00030A20">
              <w:rPr>
                <w:rStyle w:val="Hyperlink"/>
                <w:noProof/>
              </w:rPr>
              <w:t>Sequence diagrams and or activity diagram. Show the communication pattern as a UML sequence diagram between applications.</w:t>
            </w:r>
            <w:r w:rsidR="0074460E">
              <w:rPr>
                <w:noProof/>
                <w:webHidden/>
              </w:rPr>
              <w:tab/>
            </w:r>
            <w:r w:rsidR="0074460E">
              <w:rPr>
                <w:noProof/>
                <w:webHidden/>
              </w:rPr>
              <w:fldChar w:fldCharType="begin"/>
            </w:r>
            <w:r w:rsidR="0074460E">
              <w:rPr>
                <w:noProof/>
                <w:webHidden/>
              </w:rPr>
              <w:instrText xml:space="preserve"> PAGEREF _Toc502739541 \h </w:instrText>
            </w:r>
            <w:r w:rsidR="0074460E">
              <w:rPr>
                <w:noProof/>
                <w:webHidden/>
              </w:rPr>
            </w:r>
            <w:r w:rsidR="0074460E">
              <w:rPr>
                <w:noProof/>
                <w:webHidden/>
              </w:rPr>
              <w:fldChar w:fldCharType="separate"/>
            </w:r>
            <w:r w:rsidR="0074460E">
              <w:rPr>
                <w:noProof/>
                <w:webHidden/>
              </w:rPr>
              <w:t>11</w:t>
            </w:r>
            <w:r w:rsidR="0074460E">
              <w:rPr>
                <w:noProof/>
                <w:webHidden/>
              </w:rPr>
              <w:fldChar w:fldCharType="end"/>
            </w:r>
          </w:hyperlink>
        </w:p>
        <w:p w14:paraId="01803823" w14:textId="77777777" w:rsidR="0074460E" w:rsidRDefault="00F5175A">
          <w:pPr>
            <w:pStyle w:val="TOC2"/>
            <w:tabs>
              <w:tab w:val="left" w:pos="880"/>
              <w:tab w:val="right" w:leader="dot" w:pos="9016"/>
            </w:tabs>
            <w:rPr>
              <w:rFonts w:eastAsiaTheme="minorEastAsia"/>
              <w:noProof/>
              <w:lang w:eastAsia="en-GB"/>
            </w:rPr>
          </w:pPr>
          <w:hyperlink w:anchor="_Toc502739542" w:history="1">
            <w:r w:rsidR="0074460E" w:rsidRPr="00030A20">
              <w:rPr>
                <w:rStyle w:val="Hyperlink"/>
                <w:noProof/>
              </w:rPr>
              <w:t>4.4</w:t>
            </w:r>
            <w:r w:rsidR="0074460E">
              <w:rPr>
                <w:rFonts w:eastAsiaTheme="minorEastAsia"/>
                <w:noProof/>
                <w:lang w:eastAsia="en-GB"/>
              </w:rPr>
              <w:tab/>
            </w:r>
            <w:r w:rsidR="0074460E" w:rsidRPr="00030A20">
              <w:rPr>
                <w:rStyle w:val="Hyperlink"/>
                <w:noProof/>
              </w:rPr>
              <w:t>Application Function Matrix</w:t>
            </w:r>
            <w:r w:rsidR="0074460E">
              <w:rPr>
                <w:noProof/>
                <w:webHidden/>
              </w:rPr>
              <w:tab/>
            </w:r>
            <w:r w:rsidR="0074460E">
              <w:rPr>
                <w:noProof/>
                <w:webHidden/>
              </w:rPr>
              <w:fldChar w:fldCharType="begin"/>
            </w:r>
            <w:r w:rsidR="0074460E">
              <w:rPr>
                <w:noProof/>
                <w:webHidden/>
              </w:rPr>
              <w:instrText xml:space="preserve"> PAGEREF _Toc502739542 \h </w:instrText>
            </w:r>
            <w:r w:rsidR="0074460E">
              <w:rPr>
                <w:noProof/>
                <w:webHidden/>
              </w:rPr>
            </w:r>
            <w:r w:rsidR="0074460E">
              <w:rPr>
                <w:noProof/>
                <w:webHidden/>
              </w:rPr>
              <w:fldChar w:fldCharType="separate"/>
            </w:r>
            <w:r w:rsidR="0074460E">
              <w:rPr>
                <w:noProof/>
                <w:webHidden/>
              </w:rPr>
              <w:t>12</w:t>
            </w:r>
            <w:r w:rsidR="0074460E">
              <w:rPr>
                <w:noProof/>
                <w:webHidden/>
              </w:rPr>
              <w:fldChar w:fldCharType="end"/>
            </w:r>
          </w:hyperlink>
        </w:p>
        <w:p w14:paraId="2EF644A6" w14:textId="77777777" w:rsidR="0074460E" w:rsidRDefault="00F5175A">
          <w:pPr>
            <w:pStyle w:val="TOC2"/>
            <w:tabs>
              <w:tab w:val="left" w:pos="880"/>
              <w:tab w:val="right" w:leader="dot" w:pos="9016"/>
            </w:tabs>
            <w:rPr>
              <w:rFonts w:eastAsiaTheme="minorEastAsia"/>
              <w:noProof/>
              <w:lang w:eastAsia="en-GB"/>
            </w:rPr>
          </w:pPr>
          <w:hyperlink w:anchor="_Toc502739543" w:history="1">
            <w:r w:rsidR="0074460E" w:rsidRPr="00030A20">
              <w:rPr>
                <w:rStyle w:val="Hyperlink"/>
                <w:noProof/>
              </w:rPr>
              <w:t>4.5</w:t>
            </w:r>
            <w:r w:rsidR="0074460E">
              <w:rPr>
                <w:rFonts w:eastAsiaTheme="minorEastAsia"/>
                <w:noProof/>
                <w:lang w:eastAsia="en-GB"/>
              </w:rPr>
              <w:tab/>
            </w:r>
            <w:r w:rsidR="0074460E" w:rsidRPr="00030A20">
              <w:rPr>
                <w:rStyle w:val="Hyperlink"/>
                <w:noProof/>
              </w:rPr>
              <w:t>Application Collaboration</w:t>
            </w:r>
            <w:r w:rsidR="0074460E">
              <w:rPr>
                <w:noProof/>
                <w:webHidden/>
              </w:rPr>
              <w:tab/>
            </w:r>
            <w:r w:rsidR="0074460E">
              <w:rPr>
                <w:noProof/>
                <w:webHidden/>
              </w:rPr>
              <w:fldChar w:fldCharType="begin"/>
            </w:r>
            <w:r w:rsidR="0074460E">
              <w:rPr>
                <w:noProof/>
                <w:webHidden/>
              </w:rPr>
              <w:instrText xml:space="preserve"> PAGEREF _Toc502739543 \h </w:instrText>
            </w:r>
            <w:r w:rsidR="0074460E">
              <w:rPr>
                <w:noProof/>
                <w:webHidden/>
              </w:rPr>
            </w:r>
            <w:r w:rsidR="0074460E">
              <w:rPr>
                <w:noProof/>
                <w:webHidden/>
              </w:rPr>
              <w:fldChar w:fldCharType="separate"/>
            </w:r>
            <w:r w:rsidR="0074460E">
              <w:rPr>
                <w:noProof/>
                <w:webHidden/>
              </w:rPr>
              <w:t>12</w:t>
            </w:r>
            <w:r w:rsidR="0074460E">
              <w:rPr>
                <w:noProof/>
                <w:webHidden/>
              </w:rPr>
              <w:fldChar w:fldCharType="end"/>
            </w:r>
          </w:hyperlink>
        </w:p>
        <w:p w14:paraId="38B4550B" w14:textId="77777777" w:rsidR="0074460E" w:rsidRDefault="00F5175A">
          <w:pPr>
            <w:pStyle w:val="TOC3"/>
            <w:tabs>
              <w:tab w:val="left" w:pos="1320"/>
              <w:tab w:val="right" w:leader="dot" w:pos="9016"/>
            </w:tabs>
            <w:rPr>
              <w:rFonts w:eastAsiaTheme="minorEastAsia"/>
              <w:noProof/>
              <w:lang w:eastAsia="en-GB"/>
            </w:rPr>
          </w:pPr>
          <w:hyperlink w:anchor="_Toc502739544" w:history="1">
            <w:r w:rsidR="0074460E" w:rsidRPr="00030A20">
              <w:rPr>
                <w:rStyle w:val="Hyperlink"/>
                <w:noProof/>
              </w:rPr>
              <w:t>4.5.1</w:t>
            </w:r>
            <w:r w:rsidR="0074460E">
              <w:rPr>
                <w:rFonts w:eastAsiaTheme="minorEastAsia"/>
                <w:noProof/>
                <w:lang w:eastAsia="en-GB"/>
              </w:rPr>
              <w:tab/>
            </w:r>
            <w:r w:rsidR="0074460E" w:rsidRPr="00030A20">
              <w:rPr>
                <w:rStyle w:val="Hyperlink"/>
                <w:noProof/>
              </w:rPr>
              <w:t>INT001</w:t>
            </w:r>
            <w:r w:rsidR="0074460E">
              <w:rPr>
                <w:noProof/>
                <w:webHidden/>
              </w:rPr>
              <w:tab/>
            </w:r>
            <w:r w:rsidR="0074460E">
              <w:rPr>
                <w:noProof/>
                <w:webHidden/>
              </w:rPr>
              <w:fldChar w:fldCharType="begin"/>
            </w:r>
            <w:r w:rsidR="0074460E">
              <w:rPr>
                <w:noProof/>
                <w:webHidden/>
              </w:rPr>
              <w:instrText xml:space="preserve"> PAGEREF _Toc502739544 \h </w:instrText>
            </w:r>
            <w:r w:rsidR="0074460E">
              <w:rPr>
                <w:noProof/>
                <w:webHidden/>
              </w:rPr>
            </w:r>
            <w:r w:rsidR="0074460E">
              <w:rPr>
                <w:noProof/>
                <w:webHidden/>
              </w:rPr>
              <w:fldChar w:fldCharType="separate"/>
            </w:r>
            <w:r w:rsidR="0074460E">
              <w:rPr>
                <w:noProof/>
                <w:webHidden/>
              </w:rPr>
              <w:t>12</w:t>
            </w:r>
            <w:r w:rsidR="0074460E">
              <w:rPr>
                <w:noProof/>
                <w:webHidden/>
              </w:rPr>
              <w:fldChar w:fldCharType="end"/>
            </w:r>
          </w:hyperlink>
        </w:p>
        <w:p w14:paraId="792F69F0" w14:textId="77777777" w:rsidR="0074460E" w:rsidRDefault="00F5175A">
          <w:pPr>
            <w:pStyle w:val="TOC3"/>
            <w:tabs>
              <w:tab w:val="left" w:pos="1320"/>
              <w:tab w:val="right" w:leader="dot" w:pos="9016"/>
            </w:tabs>
            <w:rPr>
              <w:rFonts w:eastAsiaTheme="minorEastAsia"/>
              <w:noProof/>
              <w:lang w:eastAsia="en-GB"/>
            </w:rPr>
          </w:pPr>
          <w:hyperlink w:anchor="_Toc502739545" w:history="1">
            <w:r w:rsidR="0074460E" w:rsidRPr="00030A20">
              <w:rPr>
                <w:rStyle w:val="Hyperlink"/>
                <w:noProof/>
              </w:rPr>
              <w:t>4.5.2</w:t>
            </w:r>
            <w:r w:rsidR="0074460E">
              <w:rPr>
                <w:rFonts w:eastAsiaTheme="minorEastAsia"/>
                <w:noProof/>
                <w:lang w:eastAsia="en-GB"/>
              </w:rPr>
              <w:tab/>
            </w:r>
            <w:r w:rsidR="0074460E" w:rsidRPr="00030A20">
              <w:rPr>
                <w:rStyle w:val="Hyperlink"/>
                <w:noProof/>
              </w:rPr>
              <w:t>INT002</w:t>
            </w:r>
            <w:r w:rsidR="0074460E">
              <w:rPr>
                <w:noProof/>
                <w:webHidden/>
              </w:rPr>
              <w:tab/>
            </w:r>
            <w:r w:rsidR="0074460E">
              <w:rPr>
                <w:noProof/>
                <w:webHidden/>
              </w:rPr>
              <w:fldChar w:fldCharType="begin"/>
            </w:r>
            <w:r w:rsidR="0074460E">
              <w:rPr>
                <w:noProof/>
                <w:webHidden/>
              </w:rPr>
              <w:instrText xml:space="preserve"> PAGEREF _Toc502739545 \h </w:instrText>
            </w:r>
            <w:r w:rsidR="0074460E">
              <w:rPr>
                <w:noProof/>
                <w:webHidden/>
              </w:rPr>
            </w:r>
            <w:r w:rsidR="0074460E">
              <w:rPr>
                <w:noProof/>
                <w:webHidden/>
              </w:rPr>
              <w:fldChar w:fldCharType="separate"/>
            </w:r>
            <w:r w:rsidR="0074460E">
              <w:rPr>
                <w:noProof/>
                <w:webHidden/>
              </w:rPr>
              <w:t>13</w:t>
            </w:r>
            <w:r w:rsidR="0074460E">
              <w:rPr>
                <w:noProof/>
                <w:webHidden/>
              </w:rPr>
              <w:fldChar w:fldCharType="end"/>
            </w:r>
          </w:hyperlink>
        </w:p>
        <w:p w14:paraId="2B0003BD" w14:textId="77777777" w:rsidR="0074460E" w:rsidRDefault="00F5175A">
          <w:pPr>
            <w:pStyle w:val="TOC3"/>
            <w:tabs>
              <w:tab w:val="left" w:pos="1320"/>
              <w:tab w:val="right" w:leader="dot" w:pos="9016"/>
            </w:tabs>
            <w:rPr>
              <w:rFonts w:eastAsiaTheme="minorEastAsia"/>
              <w:noProof/>
              <w:lang w:eastAsia="en-GB"/>
            </w:rPr>
          </w:pPr>
          <w:hyperlink w:anchor="_Toc502739546" w:history="1">
            <w:r w:rsidR="0074460E" w:rsidRPr="00030A20">
              <w:rPr>
                <w:rStyle w:val="Hyperlink"/>
                <w:noProof/>
              </w:rPr>
              <w:t>4.5.3</w:t>
            </w:r>
            <w:r w:rsidR="0074460E">
              <w:rPr>
                <w:rFonts w:eastAsiaTheme="minorEastAsia"/>
                <w:noProof/>
                <w:lang w:eastAsia="en-GB"/>
              </w:rPr>
              <w:tab/>
            </w:r>
            <w:r w:rsidR="0074460E" w:rsidRPr="00030A20">
              <w:rPr>
                <w:rStyle w:val="Hyperlink"/>
                <w:noProof/>
              </w:rPr>
              <w:t>INT003</w:t>
            </w:r>
            <w:r w:rsidR="0074460E">
              <w:rPr>
                <w:noProof/>
                <w:webHidden/>
              </w:rPr>
              <w:tab/>
            </w:r>
            <w:r w:rsidR="0074460E">
              <w:rPr>
                <w:noProof/>
                <w:webHidden/>
              </w:rPr>
              <w:fldChar w:fldCharType="begin"/>
            </w:r>
            <w:r w:rsidR="0074460E">
              <w:rPr>
                <w:noProof/>
                <w:webHidden/>
              </w:rPr>
              <w:instrText xml:space="preserve"> PAGEREF _Toc502739546 \h </w:instrText>
            </w:r>
            <w:r w:rsidR="0074460E">
              <w:rPr>
                <w:noProof/>
                <w:webHidden/>
              </w:rPr>
            </w:r>
            <w:r w:rsidR="0074460E">
              <w:rPr>
                <w:noProof/>
                <w:webHidden/>
              </w:rPr>
              <w:fldChar w:fldCharType="separate"/>
            </w:r>
            <w:r w:rsidR="0074460E">
              <w:rPr>
                <w:noProof/>
                <w:webHidden/>
              </w:rPr>
              <w:t>13</w:t>
            </w:r>
            <w:r w:rsidR="0074460E">
              <w:rPr>
                <w:noProof/>
                <w:webHidden/>
              </w:rPr>
              <w:fldChar w:fldCharType="end"/>
            </w:r>
          </w:hyperlink>
        </w:p>
        <w:p w14:paraId="3A9C44B3" w14:textId="77777777" w:rsidR="0074460E" w:rsidRDefault="00F5175A">
          <w:pPr>
            <w:pStyle w:val="TOC3"/>
            <w:tabs>
              <w:tab w:val="left" w:pos="1320"/>
              <w:tab w:val="right" w:leader="dot" w:pos="9016"/>
            </w:tabs>
            <w:rPr>
              <w:rFonts w:eastAsiaTheme="minorEastAsia"/>
              <w:noProof/>
              <w:lang w:eastAsia="en-GB"/>
            </w:rPr>
          </w:pPr>
          <w:hyperlink w:anchor="_Toc502739547" w:history="1">
            <w:r w:rsidR="0074460E" w:rsidRPr="00030A20">
              <w:rPr>
                <w:rStyle w:val="Hyperlink"/>
                <w:noProof/>
              </w:rPr>
              <w:t>4.5.4</w:t>
            </w:r>
            <w:r w:rsidR="0074460E">
              <w:rPr>
                <w:rFonts w:eastAsiaTheme="minorEastAsia"/>
                <w:noProof/>
                <w:lang w:eastAsia="en-GB"/>
              </w:rPr>
              <w:tab/>
            </w:r>
            <w:r w:rsidR="0074460E" w:rsidRPr="00030A20">
              <w:rPr>
                <w:rStyle w:val="Hyperlink"/>
                <w:noProof/>
              </w:rPr>
              <w:t>INT004</w:t>
            </w:r>
            <w:r w:rsidR="0074460E">
              <w:rPr>
                <w:noProof/>
                <w:webHidden/>
              </w:rPr>
              <w:tab/>
            </w:r>
            <w:r w:rsidR="0074460E">
              <w:rPr>
                <w:noProof/>
                <w:webHidden/>
              </w:rPr>
              <w:fldChar w:fldCharType="begin"/>
            </w:r>
            <w:r w:rsidR="0074460E">
              <w:rPr>
                <w:noProof/>
                <w:webHidden/>
              </w:rPr>
              <w:instrText xml:space="preserve"> PAGEREF _Toc502739547 \h </w:instrText>
            </w:r>
            <w:r w:rsidR="0074460E">
              <w:rPr>
                <w:noProof/>
                <w:webHidden/>
              </w:rPr>
            </w:r>
            <w:r w:rsidR="0074460E">
              <w:rPr>
                <w:noProof/>
                <w:webHidden/>
              </w:rPr>
              <w:fldChar w:fldCharType="separate"/>
            </w:r>
            <w:r w:rsidR="0074460E">
              <w:rPr>
                <w:noProof/>
                <w:webHidden/>
              </w:rPr>
              <w:t>13</w:t>
            </w:r>
            <w:r w:rsidR="0074460E">
              <w:rPr>
                <w:noProof/>
                <w:webHidden/>
              </w:rPr>
              <w:fldChar w:fldCharType="end"/>
            </w:r>
          </w:hyperlink>
        </w:p>
        <w:p w14:paraId="1804551B" w14:textId="77777777" w:rsidR="0074460E" w:rsidRDefault="00F5175A">
          <w:pPr>
            <w:pStyle w:val="TOC1"/>
            <w:rPr>
              <w:rFonts w:eastAsiaTheme="minorEastAsia"/>
              <w:noProof/>
              <w:lang w:eastAsia="en-GB"/>
            </w:rPr>
          </w:pPr>
          <w:hyperlink w:anchor="_Toc502739548" w:history="1">
            <w:r w:rsidR="0074460E" w:rsidRPr="00030A20">
              <w:rPr>
                <w:rStyle w:val="Hyperlink"/>
                <w:noProof/>
              </w:rPr>
              <w:t>5.</w:t>
            </w:r>
            <w:r w:rsidR="0074460E">
              <w:rPr>
                <w:rFonts w:eastAsiaTheme="minorEastAsia"/>
                <w:noProof/>
                <w:lang w:eastAsia="en-GB"/>
              </w:rPr>
              <w:tab/>
            </w:r>
            <w:r w:rsidR="0074460E" w:rsidRPr="00030A20">
              <w:rPr>
                <w:rStyle w:val="Hyperlink"/>
                <w:noProof/>
              </w:rPr>
              <w:t>Data Architecture</w:t>
            </w:r>
            <w:r w:rsidR="0074460E">
              <w:rPr>
                <w:noProof/>
                <w:webHidden/>
              </w:rPr>
              <w:tab/>
            </w:r>
            <w:r w:rsidR="0074460E">
              <w:rPr>
                <w:noProof/>
                <w:webHidden/>
              </w:rPr>
              <w:fldChar w:fldCharType="begin"/>
            </w:r>
            <w:r w:rsidR="0074460E">
              <w:rPr>
                <w:noProof/>
                <w:webHidden/>
              </w:rPr>
              <w:instrText xml:space="preserve"> PAGEREF _Toc502739548 \h </w:instrText>
            </w:r>
            <w:r w:rsidR="0074460E">
              <w:rPr>
                <w:noProof/>
                <w:webHidden/>
              </w:rPr>
            </w:r>
            <w:r w:rsidR="0074460E">
              <w:rPr>
                <w:noProof/>
                <w:webHidden/>
              </w:rPr>
              <w:fldChar w:fldCharType="separate"/>
            </w:r>
            <w:r w:rsidR="0074460E">
              <w:rPr>
                <w:noProof/>
                <w:webHidden/>
              </w:rPr>
              <w:t>14</w:t>
            </w:r>
            <w:r w:rsidR="0074460E">
              <w:rPr>
                <w:noProof/>
                <w:webHidden/>
              </w:rPr>
              <w:fldChar w:fldCharType="end"/>
            </w:r>
          </w:hyperlink>
        </w:p>
        <w:p w14:paraId="7941AA9F" w14:textId="77777777" w:rsidR="0074460E" w:rsidRDefault="00F5175A">
          <w:pPr>
            <w:pStyle w:val="TOC2"/>
            <w:tabs>
              <w:tab w:val="left" w:pos="880"/>
              <w:tab w:val="right" w:leader="dot" w:pos="9016"/>
            </w:tabs>
            <w:rPr>
              <w:rFonts w:eastAsiaTheme="minorEastAsia"/>
              <w:noProof/>
              <w:lang w:eastAsia="en-GB"/>
            </w:rPr>
          </w:pPr>
          <w:hyperlink w:anchor="_Toc502739549" w:history="1">
            <w:r w:rsidR="0074460E" w:rsidRPr="00030A20">
              <w:rPr>
                <w:rStyle w:val="Hyperlink"/>
                <w:noProof/>
              </w:rPr>
              <w:t>5.1</w:t>
            </w:r>
            <w:r w:rsidR="0074460E">
              <w:rPr>
                <w:rFonts w:eastAsiaTheme="minorEastAsia"/>
                <w:noProof/>
                <w:lang w:eastAsia="en-GB"/>
              </w:rPr>
              <w:tab/>
            </w:r>
            <w:r w:rsidR="0074460E" w:rsidRPr="00030A20">
              <w:rPr>
                <w:rStyle w:val="Hyperlink"/>
                <w:noProof/>
              </w:rPr>
              <w:t>Data Structure</w:t>
            </w:r>
            <w:r w:rsidR="0074460E">
              <w:rPr>
                <w:noProof/>
                <w:webHidden/>
              </w:rPr>
              <w:tab/>
            </w:r>
            <w:r w:rsidR="0074460E">
              <w:rPr>
                <w:noProof/>
                <w:webHidden/>
              </w:rPr>
              <w:fldChar w:fldCharType="begin"/>
            </w:r>
            <w:r w:rsidR="0074460E">
              <w:rPr>
                <w:noProof/>
                <w:webHidden/>
              </w:rPr>
              <w:instrText xml:space="preserve"> PAGEREF _Toc502739549 \h </w:instrText>
            </w:r>
            <w:r w:rsidR="0074460E">
              <w:rPr>
                <w:noProof/>
                <w:webHidden/>
              </w:rPr>
            </w:r>
            <w:r w:rsidR="0074460E">
              <w:rPr>
                <w:noProof/>
                <w:webHidden/>
              </w:rPr>
              <w:fldChar w:fldCharType="separate"/>
            </w:r>
            <w:r w:rsidR="0074460E">
              <w:rPr>
                <w:noProof/>
                <w:webHidden/>
              </w:rPr>
              <w:t>14</w:t>
            </w:r>
            <w:r w:rsidR="0074460E">
              <w:rPr>
                <w:noProof/>
                <w:webHidden/>
              </w:rPr>
              <w:fldChar w:fldCharType="end"/>
            </w:r>
          </w:hyperlink>
        </w:p>
        <w:p w14:paraId="673B9058" w14:textId="77777777" w:rsidR="0074460E" w:rsidRDefault="00F5175A">
          <w:pPr>
            <w:pStyle w:val="TOC2"/>
            <w:tabs>
              <w:tab w:val="left" w:pos="880"/>
              <w:tab w:val="right" w:leader="dot" w:pos="9016"/>
            </w:tabs>
            <w:rPr>
              <w:rFonts w:eastAsiaTheme="minorEastAsia"/>
              <w:noProof/>
              <w:lang w:eastAsia="en-GB"/>
            </w:rPr>
          </w:pPr>
          <w:hyperlink w:anchor="_Toc502739550" w:history="1">
            <w:r w:rsidR="0074460E" w:rsidRPr="00030A20">
              <w:rPr>
                <w:rStyle w:val="Hyperlink"/>
                <w:noProof/>
              </w:rPr>
              <w:t>5.2</w:t>
            </w:r>
            <w:r w:rsidR="0074460E">
              <w:rPr>
                <w:rFonts w:eastAsiaTheme="minorEastAsia"/>
                <w:noProof/>
                <w:lang w:eastAsia="en-GB"/>
              </w:rPr>
              <w:tab/>
            </w:r>
            <w:r w:rsidR="0074460E" w:rsidRPr="00030A20">
              <w:rPr>
                <w:rStyle w:val="Hyperlink"/>
                <w:noProof/>
              </w:rPr>
              <w:t>Data system Matrix – CRUD matrix</w:t>
            </w:r>
            <w:r w:rsidR="0074460E">
              <w:rPr>
                <w:noProof/>
                <w:webHidden/>
              </w:rPr>
              <w:tab/>
            </w:r>
            <w:r w:rsidR="0074460E">
              <w:rPr>
                <w:noProof/>
                <w:webHidden/>
              </w:rPr>
              <w:fldChar w:fldCharType="begin"/>
            </w:r>
            <w:r w:rsidR="0074460E">
              <w:rPr>
                <w:noProof/>
                <w:webHidden/>
              </w:rPr>
              <w:instrText xml:space="preserve"> PAGEREF _Toc502739550 \h </w:instrText>
            </w:r>
            <w:r w:rsidR="0074460E">
              <w:rPr>
                <w:noProof/>
                <w:webHidden/>
              </w:rPr>
            </w:r>
            <w:r w:rsidR="0074460E">
              <w:rPr>
                <w:noProof/>
                <w:webHidden/>
              </w:rPr>
              <w:fldChar w:fldCharType="separate"/>
            </w:r>
            <w:r w:rsidR="0074460E">
              <w:rPr>
                <w:noProof/>
                <w:webHidden/>
              </w:rPr>
              <w:t>14</w:t>
            </w:r>
            <w:r w:rsidR="0074460E">
              <w:rPr>
                <w:noProof/>
                <w:webHidden/>
              </w:rPr>
              <w:fldChar w:fldCharType="end"/>
            </w:r>
          </w:hyperlink>
        </w:p>
        <w:p w14:paraId="731D6019" w14:textId="77777777" w:rsidR="0074460E" w:rsidRDefault="00F5175A">
          <w:pPr>
            <w:pStyle w:val="TOC2"/>
            <w:tabs>
              <w:tab w:val="left" w:pos="880"/>
              <w:tab w:val="right" w:leader="dot" w:pos="9016"/>
            </w:tabs>
            <w:rPr>
              <w:rFonts w:eastAsiaTheme="minorEastAsia"/>
              <w:noProof/>
              <w:lang w:eastAsia="en-GB"/>
            </w:rPr>
          </w:pPr>
          <w:hyperlink w:anchor="_Toc502739551" w:history="1">
            <w:r w:rsidR="0074460E" w:rsidRPr="00030A20">
              <w:rPr>
                <w:rStyle w:val="Hyperlink"/>
                <w:noProof/>
              </w:rPr>
              <w:t>5.3</w:t>
            </w:r>
            <w:r w:rsidR="0074460E">
              <w:rPr>
                <w:rFonts w:eastAsiaTheme="minorEastAsia"/>
                <w:noProof/>
                <w:lang w:eastAsia="en-GB"/>
              </w:rPr>
              <w:tab/>
            </w:r>
            <w:r w:rsidR="0074460E" w:rsidRPr="00030A20">
              <w:rPr>
                <w:rStyle w:val="Hyperlink"/>
                <w:noProof/>
              </w:rPr>
              <w:t>Data/Entity flow between interfaces</w:t>
            </w:r>
            <w:r w:rsidR="0074460E">
              <w:rPr>
                <w:noProof/>
                <w:webHidden/>
              </w:rPr>
              <w:tab/>
            </w:r>
            <w:r w:rsidR="0074460E">
              <w:rPr>
                <w:noProof/>
                <w:webHidden/>
              </w:rPr>
              <w:fldChar w:fldCharType="begin"/>
            </w:r>
            <w:r w:rsidR="0074460E">
              <w:rPr>
                <w:noProof/>
                <w:webHidden/>
              </w:rPr>
              <w:instrText xml:space="preserve"> PAGEREF _Toc502739551 \h </w:instrText>
            </w:r>
            <w:r w:rsidR="0074460E">
              <w:rPr>
                <w:noProof/>
                <w:webHidden/>
              </w:rPr>
            </w:r>
            <w:r w:rsidR="0074460E">
              <w:rPr>
                <w:noProof/>
                <w:webHidden/>
              </w:rPr>
              <w:fldChar w:fldCharType="separate"/>
            </w:r>
            <w:r w:rsidR="0074460E">
              <w:rPr>
                <w:noProof/>
                <w:webHidden/>
              </w:rPr>
              <w:t>14</w:t>
            </w:r>
            <w:r w:rsidR="0074460E">
              <w:rPr>
                <w:noProof/>
                <w:webHidden/>
              </w:rPr>
              <w:fldChar w:fldCharType="end"/>
            </w:r>
          </w:hyperlink>
        </w:p>
        <w:p w14:paraId="48FCA102" w14:textId="77777777" w:rsidR="0074460E" w:rsidRDefault="00F5175A">
          <w:pPr>
            <w:pStyle w:val="TOC1"/>
            <w:rPr>
              <w:rFonts w:eastAsiaTheme="minorEastAsia"/>
              <w:noProof/>
              <w:lang w:eastAsia="en-GB"/>
            </w:rPr>
          </w:pPr>
          <w:hyperlink w:anchor="_Toc502739552" w:history="1">
            <w:r w:rsidR="0074460E" w:rsidRPr="00030A20">
              <w:rPr>
                <w:rStyle w:val="Hyperlink"/>
                <w:noProof/>
              </w:rPr>
              <w:t>6.</w:t>
            </w:r>
            <w:r w:rsidR="0074460E">
              <w:rPr>
                <w:rFonts w:eastAsiaTheme="minorEastAsia"/>
                <w:noProof/>
                <w:lang w:eastAsia="en-GB"/>
              </w:rPr>
              <w:tab/>
            </w:r>
            <w:r w:rsidR="0074460E" w:rsidRPr="00030A20">
              <w:rPr>
                <w:rStyle w:val="Hyperlink"/>
                <w:noProof/>
              </w:rPr>
              <w:t>Technology Architecture</w:t>
            </w:r>
            <w:r w:rsidR="0074460E">
              <w:rPr>
                <w:noProof/>
                <w:webHidden/>
              </w:rPr>
              <w:tab/>
            </w:r>
            <w:r w:rsidR="0074460E">
              <w:rPr>
                <w:noProof/>
                <w:webHidden/>
              </w:rPr>
              <w:fldChar w:fldCharType="begin"/>
            </w:r>
            <w:r w:rsidR="0074460E">
              <w:rPr>
                <w:noProof/>
                <w:webHidden/>
              </w:rPr>
              <w:instrText xml:space="preserve"> PAGEREF _Toc502739552 \h </w:instrText>
            </w:r>
            <w:r w:rsidR="0074460E">
              <w:rPr>
                <w:noProof/>
                <w:webHidden/>
              </w:rPr>
            </w:r>
            <w:r w:rsidR="0074460E">
              <w:rPr>
                <w:noProof/>
                <w:webHidden/>
              </w:rPr>
              <w:fldChar w:fldCharType="separate"/>
            </w:r>
            <w:r w:rsidR="0074460E">
              <w:rPr>
                <w:noProof/>
                <w:webHidden/>
              </w:rPr>
              <w:t>15</w:t>
            </w:r>
            <w:r w:rsidR="0074460E">
              <w:rPr>
                <w:noProof/>
                <w:webHidden/>
              </w:rPr>
              <w:fldChar w:fldCharType="end"/>
            </w:r>
          </w:hyperlink>
        </w:p>
        <w:p w14:paraId="1EB9A25E" w14:textId="77777777" w:rsidR="0074460E" w:rsidRDefault="00F5175A">
          <w:pPr>
            <w:pStyle w:val="TOC1"/>
            <w:rPr>
              <w:rFonts w:eastAsiaTheme="minorEastAsia"/>
              <w:noProof/>
              <w:lang w:eastAsia="en-GB"/>
            </w:rPr>
          </w:pPr>
          <w:hyperlink w:anchor="_Toc502739553" w:history="1">
            <w:r w:rsidR="0074460E" w:rsidRPr="00030A20">
              <w:rPr>
                <w:rStyle w:val="Hyperlink"/>
                <w:noProof/>
              </w:rPr>
              <w:t>7.</w:t>
            </w:r>
            <w:r w:rsidR="0074460E">
              <w:rPr>
                <w:rFonts w:eastAsiaTheme="minorEastAsia"/>
                <w:noProof/>
                <w:lang w:eastAsia="en-GB"/>
              </w:rPr>
              <w:tab/>
            </w:r>
            <w:r w:rsidR="0074460E" w:rsidRPr="00030A20">
              <w:rPr>
                <w:rStyle w:val="Hyperlink"/>
                <w:noProof/>
              </w:rPr>
              <w:t>Implementation Details</w:t>
            </w:r>
            <w:r w:rsidR="0074460E">
              <w:rPr>
                <w:noProof/>
                <w:webHidden/>
              </w:rPr>
              <w:tab/>
            </w:r>
            <w:r w:rsidR="0074460E">
              <w:rPr>
                <w:noProof/>
                <w:webHidden/>
              </w:rPr>
              <w:fldChar w:fldCharType="begin"/>
            </w:r>
            <w:r w:rsidR="0074460E">
              <w:rPr>
                <w:noProof/>
                <w:webHidden/>
              </w:rPr>
              <w:instrText xml:space="preserve"> PAGEREF _Toc502739553 \h </w:instrText>
            </w:r>
            <w:r w:rsidR="0074460E">
              <w:rPr>
                <w:noProof/>
                <w:webHidden/>
              </w:rPr>
            </w:r>
            <w:r w:rsidR="0074460E">
              <w:rPr>
                <w:noProof/>
                <w:webHidden/>
              </w:rPr>
              <w:fldChar w:fldCharType="separate"/>
            </w:r>
            <w:r w:rsidR="0074460E">
              <w:rPr>
                <w:noProof/>
                <w:webHidden/>
              </w:rPr>
              <w:t>16</w:t>
            </w:r>
            <w:r w:rsidR="0074460E">
              <w:rPr>
                <w:noProof/>
                <w:webHidden/>
              </w:rPr>
              <w:fldChar w:fldCharType="end"/>
            </w:r>
          </w:hyperlink>
        </w:p>
        <w:p w14:paraId="5296C56B" w14:textId="77777777" w:rsidR="0074460E" w:rsidRDefault="00F5175A">
          <w:pPr>
            <w:pStyle w:val="TOC1"/>
            <w:rPr>
              <w:rFonts w:eastAsiaTheme="minorEastAsia"/>
              <w:noProof/>
              <w:lang w:eastAsia="en-GB"/>
            </w:rPr>
          </w:pPr>
          <w:hyperlink w:anchor="_Toc502739554" w:history="1">
            <w:r w:rsidR="0074460E" w:rsidRPr="00030A20">
              <w:rPr>
                <w:rStyle w:val="Hyperlink"/>
                <w:noProof/>
              </w:rPr>
              <w:t>8.</w:t>
            </w:r>
            <w:r w:rsidR="0074460E">
              <w:rPr>
                <w:rFonts w:eastAsiaTheme="minorEastAsia"/>
                <w:noProof/>
                <w:lang w:eastAsia="en-GB"/>
              </w:rPr>
              <w:tab/>
            </w:r>
            <w:r w:rsidR="0074460E" w:rsidRPr="00030A20">
              <w:rPr>
                <w:rStyle w:val="Hyperlink"/>
                <w:noProof/>
              </w:rPr>
              <w:t>Open Issues</w:t>
            </w:r>
            <w:r w:rsidR="0074460E">
              <w:rPr>
                <w:noProof/>
                <w:webHidden/>
              </w:rPr>
              <w:tab/>
            </w:r>
            <w:r w:rsidR="0074460E">
              <w:rPr>
                <w:noProof/>
                <w:webHidden/>
              </w:rPr>
              <w:fldChar w:fldCharType="begin"/>
            </w:r>
            <w:r w:rsidR="0074460E">
              <w:rPr>
                <w:noProof/>
                <w:webHidden/>
              </w:rPr>
              <w:instrText xml:space="preserve"> PAGEREF _Toc502739554 \h </w:instrText>
            </w:r>
            <w:r w:rsidR="0074460E">
              <w:rPr>
                <w:noProof/>
                <w:webHidden/>
              </w:rPr>
            </w:r>
            <w:r w:rsidR="0074460E">
              <w:rPr>
                <w:noProof/>
                <w:webHidden/>
              </w:rPr>
              <w:fldChar w:fldCharType="separate"/>
            </w:r>
            <w:r w:rsidR="0074460E">
              <w:rPr>
                <w:noProof/>
                <w:webHidden/>
              </w:rPr>
              <w:t>22</w:t>
            </w:r>
            <w:r w:rsidR="0074460E">
              <w:rPr>
                <w:noProof/>
                <w:webHidden/>
              </w:rPr>
              <w:fldChar w:fldCharType="end"/>
            </w:r>
          </w:hyperlink>
        </w:p>
        <w:p w14:paraId="0B2F0589" w14:textId="7F59ECCA" w:rsidR="00AE1E36" w:rsidRDefault="00E867BB">
          <w:pPr>
            <w:rPr>
              <w:b/>
              <w:bCs/>
              <w:noProof/>
            </w:rPr>
          </w:pPr>
          <w:r>
            <w:rPr>
              <w:b/>
              <w:bCs/>
              <w:noProof/>
            </w:rPr>
            <w:fldChar w:fldCharType="end"/>
          </w:r>
        </w:p>
        <w:p w14:paraId="25F4031B" w14:textId="77777777" w:rsidR="00E867BB" w:rsidRDefault="00F5175A"/>
      </w:sdtContent>
    </w:sdt>
    <w:p w14:paraId="1D27EE57" w14:textId="77777777" w:rsidR="000A3820" w:rsidRDefault="000A3820">
      <w:pPr>
        <w:rPr>
          <w:rFonts w:eastAsiaTheme="majorEastAsia" w:cstheme="majorBidi"/>
          <w:b/>
          <w:bCs/>
          <w:color w:val="1F497D" w:themeColor="text2"/>
          <w:sz w:val="28"/>
          <w:szCs w:val="28"/>
          <w:highlight w:val="lightGray"/>
        </w:rPr>
      </w:pPr>
      <w:r>
        <w:rPr>
          <w:highlight w:val="lightGray"/>
        </w:rPr>
        <w:br w:type="page"/>
      </w:r>
    </w:p>
    <w:p w14:paraId="2374E708" w14:textId="77777777" w:rsidR="00732DCE" w:rsidRDefault="6C219E27" w:rsidP="00732DCE">
      <w:pPr>
        <w:pStyle w:val="Heading1"/>
      </w:pPr>
      <w:bookmarkStart w:id="4" w:name="_Toc502739527"/>
      <w:r>
        <w:lastRenderedPageBreak/>
        <w:t>Purpose</w:t>
      </w:r>
      <w:bookmarkEnd w:id="4"/>
    </w:p>
    <w:p w14:paraId="05731C24" w14:textId="56CFE0AB" w:rsidR="00732DCE" w:rsidRPr="00732DCE" w:rsidRDefault="6C219E27" w:rsidP="00732DCE">
      <w:r>
        <w:t>Solution design document outlines the design and provides an overview of the business and technical requirements. It describes the high level and low level design approach, data flow for the solution, discreet services orchestrated in the flow and deployment scenario for the solution.</w:t>
      </w:r>
    </w:p>
    <w:p w14:paraId="2996FFC4" w14:textId="2C0B54BD" w:rsidR="002532CC" w:rsidRDefault="6C219E27" w:rsidP="002532CC">
      <w:pPr>
        <w:pStyle w:val="Heading1"/>
      </w:pPr>
      <w:bookmarkStart w:id="5" w:name="_Toc502739528"/>
      <w:r>
        <w:t>Scope</w:t>
      </w:r>
      <w:bookmarkEnd w:id="5"/>
    </w:p>
    <w:p w14:paraId="4C933929" w14:textId="7EC79A2B" w:rsidR="005B085D" w:rsidRDefault="6C219E27" w:rsidP="00EA1A97">
      <w:r>
        <w:t>This document covers the solution design and implementation of Lecturecast Connector. The connector is created as block in Moodle. The document also covers settings required in Moodle to create users in ALP. It also covers the Moodle batch job that keeps the data in Moodle and ALP in sync and Testing that is created in Moodle to test the Moodle block.</w:t>
      </w:r>
    </w:p>
    <w:p w14:paraId="33F45C00" w14:textId="407A4BD5" w:rsidR="009D57EC" w:rsidRDefault="6C219E27" w:rsidP="002E56E3">
      <w:pPr>
        <w:pStyle w:val="Heading2"/>
      </w:pPr>
      <w:bookmarkStart w:id="6" w:name="_Toc501622618"/>
      <w:bookmarkStart w:id="7" w:name="_Toc501622683"/>
      <w:bookmarkStart w:id="8" w:name="_Toc501633972"/>
      <w:bookmarkStart w:id="9" w:name="_Toc502739529"/>
      <w:bookmarkEnd w:id="6"/>
      <w:bookmarkEnd w:id="7"/>
      <w:bookmarkEnd w:id="8"/>
      <w:r>
        <w:t>Interfaces</w:t>
      </w:r>
      <w:bookmarkEnd w:id="9"/>
    </w:p>
    <w:p w14:paraId="5D3C9B6E" w14:textId="4F526B1C" w:rsidR="00B751B5" w:rsidRPr="00B751B5" w:rsidRDefault="6C219E27" w:rsidP="00586B5D">
      <w:r>
        <w:t>The document covers the following interfaces</w:t>
      </w:r>
    </w:p>
    <w:tbl>
      <w:tblPr>
        <w:tblStyle w:val="GridTable4-Accent1"/>
        <w:tblW w:w="9067" w:type="dxa"/>
        <w:tblLook w:val="04A0" w:firstRow="1" w:lastRow="0" w:firstColumn="1" w:lastColumn="0" w:noHBand="0" w:noVBand="1"/>
      </w:tblPr>
      <w:tblGrid>
        <w:gridCol w:w="1114"/>
        <w:gridCol w:w="1941"/>
        <w:gridCol w:w="1668"/>
        <w:gridCol w:w="1427"/>
        <w:gridCol w:w="1479"/>
        <w:gridCol w:w="1438"/>
      </w:tblGrid>
      <w:tr w:rsidR="008F1D2B" w14:paraId="448DA608" w14:textId="77777777" w:rsidTr="6C219E27">
        <w:trPr>
          <w:cnfStyle w:val="100000000000" w:firstRow="1" w:lastRow="0" w:firstColumn="0" w:lastColumn="0" w:oddVBand="0" w:evenVBand="0" w:oddHBand="0" w:evenHBand="0"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1114" w:type="dxa"/>
          </w:tcPr>
          <w:p w14:paraId="580E370A" w14:textId="2F812916" w:rsidR="008F1D2B" w:rsidRDefault="6C219E27" w:rsidP="00F0652F">
            <w:r>
              <w:t>Interface Number</w:t>
            </w:r>
          </w:p>
        </w:tc>
        <w:tc>
          <w:tcPr>
            <w:tcW w:w="1941" w:type="dxa"/>
          </w:tcPr>
          <w:p w14:paraId="3462645C" w14:textId="0E17C6FD" w:rsidR="008F1D2B" w:rsidRDefault="0074460E" w:rsidP="00F0652F">
            <w:pPr>
              <w:cnfStyle w:val="100000000000" w:firstRow="1" w:lastRow="0" w:firstColumn="0" w:lastColumn="0" w:oddVBand="0" w:evenVBand="0" w:oddHBand="0" w:evenHBand="0" w:firstRowFirstColumn="0" w:firstRowLastColumn="0" w:lastRowFirstColumn="0" w:lastRowLastColumn="0"/>
            </w:pPr>
            <w:r>
              <w:t>Interface Provider</w:t>
            </w:r>
            <w:r w:rsidR="6C219E27">
              <w:t xml:space="preserve"> System</w:t>
            </w:r>
          </w:p>
        </w:tc>
        <w:tc>
          <w:tcPr>
            <w:tcW w:w="1668" w:type="dxa"/>
          </w:tcPr>
          <w:p w14:paraId="3DB0DC36" w14:textId="0F653689" w:rsidR="008F1D2B" w:rsidRDefault="6C219E27" w:rsidP="00F0652F">
            <w:pPr>
              <w:cnfStyle w:val="100000000000" w:firstRow="1" w:lastRow="0" w:firstColumn="0" w:lastColumn="0" w:oddVBand="0" w:evenVBand="0" w:oddHBand="0" w:evenHBand="0" w:firstRowFirstColumn="0" w:firstRowLastColumn="0" w:lastRowFirstColumn="0" w:lastRowLastColumn="0"/>
            </w:pPr>
            <w:r>
              <w:t>Consumer System</w:t>
            </w:r>
          </w:p>
        </w:tc>
        <w:tc>
          <w:tcPr>
            <w:tcW w:w="1427" w:type="dxa"/>
          </w:tcPr>
          <w:p w14:paraId="44FCE5B3" w14:textId="11CA9843" w:rsidR="008F1D2B" w:rsidRDefault="6C219E27" w:rsidP="00F0652F">
            <w:pPr>
              <w:cnfStyle w:val="100000000000" w:firstRow="1" w:lastRow="0" w:firstColumn="0" w:lastColumn="0" w:oddVBand="0" w:evenVBand="0" w:oddHBand="0" w:evenHBand="0" w:firstRowFirstColumn="0" w:firstRowLastColumn="0" w:lastRowFirstColumn="0" w:lastRowLastColumn="0"/>
            </w:pPr>
            <w:r>
              <w:t>Type of Interface (WS, DB View), push or pull</w:t>
            </w:r>
          </w:p>
        </w:tc>
        <w:tc>
          <w:tcPr>
            <w:tcW w:w="1479" w:type="dxa"/>
          </w:tcPr>
          <w:p w14:paraId="3504D4F3" w14:textId="7EAA72C5" w:rsidR="008F1D2B" w:rsidRDefault="6C219E27" w:rsidP="00F0652F">
            <w:pPr>
              <w:cnfStyle w:val="100000000000" w:firstRow="1" w:lastRow="0" w:firstColumn="0" w:lastColumn="0" w:oddVBand="0" w:evenVBand="0" w:oddHBand="0" w:evenHBand="0" w:firstRowFirstColumn="0" w:firstRowLastColumn="0" w:lastRowFirstColumn="0" w:lastRowLastColumn="0"/>
            </w:pPr>
            <w:r>
              <w:t>Frequency (batch job, real-time)</w:t>
            </w:r>
          </w:p>
        </w:tc>
        <w:tc>
          <w:tcPr>
            <w:tcW w:w="1438" w:type="dxa"/>
          </w:tcPr>
          <w:p w14:paraId="156A4EB7" w14:textId="448DB785" w:rsidR="008F1D2B" w:rsidRDefault="6C219E27" w:rsidP="00F0652F">
            <w:pPr>
              <w:cnfStyle w:val="100000000000" w:firstRow="1" w:lastRow="0" w:firstColumn="0" w:lastColumn="0" w:oddVBand="0" w:evenVBand="0" w:oddHBand="0" w:evenHBand="0" w:firstRowFirstColumn="0" w:firstRowLastColumn="0" w:lastRowFirstColumn="0" w:lastRowLastColumn="0"/>
            </w:pPr>
            <w:r>
              <w:t>Data transfer (bulk, single record)</w:t>
            </w:r>
          </w:p>
        </w:tc>
      </w:tr>
      <w:tr w:rsidR="008F1D2B" w14:paraId="5CC18BFE" w14:textId="77777777" w:rsidTr="6C219E27">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114" w:type="dxa"/>
          </w:tcPr>
          <w:p w14:paraId="7F30596E" w14:textId="480BFB88" w:rsidR="008F1D2B" w:rsidRDefault="6C219E27" w:rsidP="00F0652F">
            <w:r>
              <w:t>INT001</w:t>
            </w:r>
          </w:p>
        </w:tc>
        <w:tc>
          <w:tcPr>
            <w:tcW w:w="1941" w:type="dxa"/>
          </w:tcPr>
          <w:p w14:paraId="7CE3DAFA" w14:textId="361EAFB3" w:rsidR="008F1D2B" w:rsidRDefault="6C219E27" w:rsidP="005B085D">
            <w:pPr>
              <w:cnfStyle w:val="000000100000" w:firstRow="0" w:lastRow="0" w:firstColumn="0" w:lastColumn="0" w:oddVBand="0" w:evenVBand="0" w:oddHBand="1" w:evenHBand="0" w:firstRowFirstColumn="0" w:firstRowLastColumn="0" w:lastRowFirstColumn="0" w:lastRowLastColumn="0"/>
            </w:pPr>
            <w:r>
              <w:t xml:space="preserve">ALP </w:t>
            </w:r>
          </w:p>
        </w:tc>
        <w:tc>
          <w:tcPr>
            <w:tcW w:w="1668" w:type="dxa"/>
          </w:tcPr>
          <w:p w14:paraId="4C549923" w14:textId="524739DF" w:rsidR="008F1D2B" w:rsidRDefault="6C219E27" w:rsidP="00F0652F">
            <w:pPr>
              <w:cnfStyle w:val="000000100000" w:firstRow="0" w:lastRow="0" w:firstColumn="0" w:lastColumn="0" w:oddVBand="0" w:evenVBand="0" w:oddHBand="1" w:evenHBand="0" w:firstRowFirstColumn="0" w:firstRowLastColumn="0" w:lastRowFirstColumn="0" w:lastRowLastColumn="0"/>
            </w:pPr>
            <w:r>
              <w:t>Lecturecast Connector</w:t>
            </w:r>
          </w:p>
        </w:tc>
        <w:tc>
          <w:tcPr>
            <w:tcW w:w="1427" w:type="dxa"/>
          </w:tcPr>
          <w:p w14:paraId="6483B857" w14:textId="02CE2994" w:rsidR="008F1D2B" w:rsidRDefault="0074460E" w:rsidP="0074460E">
            <w:pPr>
              <w:cnfStyle w:val="000000100000" w:firstRow="0" w:lastRow="0" w:firstColumn="0" w:lastColumn="0" w:oddVBand="0" w:evenVBand="0" w:oddHBand="1" w:evenHBand="0" w:firstRowFirstColumn="0" w:firstRowLastColumn="0" w:lastRowFirstColumn="0" w:lastRowLastColumn="0"/>
            </w:pPr>
            <w:r>
              <w:t>Web service</w:t>
            </w:r>
            <w:r w:rsidR="6C219E27">
              <w:t>, push</w:t>
            </w:r>
          </w:p>
        </w:tc>
        <w:tc>
          <w:tcPr>
            <w:tcW w:w="1479" w:type="dxa"/>
          </w:tcPr>
          <w:p w14:paraId="2C43DFA3" w14:textId="4511E0D4" w:rsidR="008F1D2B" w:rsidRDefault="6C219E27" w:rsidP="007235F4">
            <w:pPr>
              <w:cnfStyle w:val="000000100000" w:firstRow="0" w:lastRow="0" w:firstColumn="0" w:lastColumn="0" w:oddVBand="0" w:evenVBand="0" w:oddHBand="1" w:evenHBand="0" w:firstRowFirstColumn="0" w:firstRowLastColumn="0" w:lastRowFirstColumn="0" w:lastRowLastColumn="0"/>
            </w:pPr>
            <w:r>
              <w:t>Real-time</w:t>
            </w:r>
          </w:p>
        </w:tc>
        <w:tc>
          <w:tcPr>
            <w:tcW w:w="1438" w:type="dxa"/>
          </w:tcPr>
          <w:p w14:paraId="42E7379F" w14:textId="59EB061F" w:rsidR="008F1D2B" w:rsidRDefault="6C219E27" w:rsidP="007235F4">
            <w:pPr>
              <w:cnfStyle w:val="000000100000" w:firstRow="0" w:lastRow="0" w:firstColumn="0" w:lastColumn="0" w:oddVBand="0" w:evenVBand="0" w:oddHBand="1" w:evenHBand="0" w:firstRowFirstColumn="0" w:firstRowLastColumn="0" w:lastRowFirstColumn="0" w:lastRowLastColumn="0"/>
            </w:pPr>
            <w:r>
              <w:t>Single record</w:t>
            </w:r>
          </w:p>
        </w:tc>
      </w:tr>
      <w:tr w:rsidR="008F1D2B" w14:paraId="1AAB0F93" w14:textId="77777777" w:rsidTr="6C219E27">
        <w:trPr>
          <w:trHeight w:val="288"/>
        </w:trPr>
        <w:tc>
          <w:tcPr>
            <w:cnfStyle w:val="001000000000" w:firstRow="0" w:lastRow="0" w:firstColumn="1" w:lastColumn="0" w:oddVBand="0" w:evenVBand="0" w:oddHBand="0" w:evenHBand="0" w:firstRowFirstColumn="0" w:firstRowLastColumn="0" w:lastRowFirstColumn="0" w:lastRowLastColumn="0"/>
            <w:tcW w:w="1114" w:type="dxa"/>
          </w:tcPr>
          <w:p w14:paraId="0824715C" w14:textId="118403AB" w:rsidR="008F1D2B" w:rsidRDefault="6C219E27" w:rsidP="00F0652F">
            <w:r>
              <w:t>INT002</w:t>
            </w:r>
          </w:p>
        </w:tc>
        <w:tc>
          <w:tcPr>
            <w:tcW w:w="1941" w:type="dxa"/>
          </w:tcPr>
          <w:p w14:paraId="791D80FA" w14:textId="1FAE776C" w:rsidR="008F1D2B" w:rsidRDefault="6C219E27" w:rsidP="007932CB">
            <w:pPr>
              <w:cnfStyle w:val="000000000000" w:firstRow="0" w:lastRow="0" w:firstColumn="0" w:lastColumn="0" w:oddVBand="0" w:evenVBand="0" w:oddHBand="0" w:evenHBand="0" w:firstRowFirstColumn="0" w:firstRowLastColumn="0" w:lastRowFirstColumn="0" w:lastRowLastColumn="0"/>
            </w:pPr>
            <w:r>
              <w:t>Moodle</w:t>
            </w:r>
          </w:p>
        </w:tc>
        <w:tc>
          <w:tcPr>
            <w:tcW w:w="1668" w:type="dxa"/>
          </w:tcPr>
          <w:p w14:paraId="7BE9FD9D" w14:textId="03283504" w:rsidR="008F1D2B" w:rsidRDefault="6C219E27" w:rsidP="00F0652F">
            <w:pPr>
              <w:cnfStyle w:val="000000000000" w:firstRow="0" w:lastRow="0" w:firstColumn="0" w:lastColumn="0" w:oddVBand="0" w:evenVBand="0" w:oddHBand="0" w:evenHBand="0" w:firstRowFirstColumn="0" w:firstRowLastColumn="0" w:lastRowFirstColumn="0" w:lastRowLastColumn="0"/>
            </w:pPr>
            <w:r>
              <w:t>ALP</w:t>
            </w:r>
          </w:p>
        </w:tc>
        <w:tc>
          <w:tcPr>
            <w:tcW w:w="1427" w:type="dxa"/>
          </w:tcPr>
          <w:p w14:paraId="5AB3678B" w14:textId="38869892" w:rsidR="008F1D2B" w:rsidRDefault="6C219E27" w:rsidP="00F0652F">
            <w:pPr>
              <w:cnfStyle w:val="000000000000" w:firstRow="0" w:lastRow="0" w:firstColumn="0" w:lastColumn="0" w:oddVBand="0" w:evenVBand="0" w:oddHBand="0" w:evenHBand="0" w:firstRowFirstColumn="0" w:firstRowLastColumn="0" w:lastRowFirstColumn="0" w:lastRowLastColumn="0"/>
            </w:pPr>
            <w:r>
              <w:t>push</w:t>
            </w:r>
          </w:p>
        </w:tc>
        <w:tc>
          <w:tcPr>
            <w:tcW w:w="1479" w:type="dxa"/>
          </w:tcPr>
          <w:p w14:paraId="2F9834E9" w14:textId="4EF605AD" w:rsidR="008F1D2B" w:rsidRDefault="6C219E27" w:rsidP="00F0652F">
            <w:pPr>
              <w:cnfStyle w:val="000000000000" w:firstRow="0" w:lastRow="0" w:firstColumn="0" w:lastColumn="0" w:oddVBand="0" w:evenVBand="0" w:oddHBand="0" w:evenHBand="0" w:firstRowFirstColumn="0" w:firstRowLastColumn="0" w:lastRowFirstColumn="0" w:lastRowLastColumn="0"/>
            </w:pPr>
            <w:r>
              <w:t>Real-time</w:t>
            </w:r>
          </w:p>
        </w:tc>
        <w:tc>
          <w:tcPr>
            <w:tcW w:w="1438" w:type="dxa"/>
          </w:tcPr>
          <w:p w14:paraId="7D329A52" w14:textId="1E97E2C6" w:rsidR="008F1D2B" w:rsidRDefault="6C219E27" w:rsidP="00F0652F">
            <w:pPr>
              <w:cnfStyle w:val="000000000000" w:firstRow="0" w:lastRow="0" w:firstColumn="0" w:lastColumn="0" w:oddVBand="0" w:evenVBand="0" w:oddHBand="0" w:evenHBand="0" w:firstRowFirstColumn="0" w:firstRowLastColumn="0" w:lastRowFirstColumn="0" w:lastRowLastColumn="0"/>
            </w:pPr>
            <w:r>
              <w:t>single record</w:t>
            </w:r>
          </w:p>
        </w:tc>
      </w:tr>
      <w:tr w:rsidR="003E2101" w14:paraId="17768065" w14:textId="77777777" w:rsidTr="6C219E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14" w:type="dxa"/>
          </w:tcPr>
          <w:p w14:paraId="46A21207" w14:textId="01229302" w:rsidR="003E2101" w:rsidRDefault="6C219E27" w:rsidP="00F0652F">
            <w:r>
              <w:t>INT003</w:t>
            </w:r>
          </w:p>
        </w:tc>
        <w:tc>
          <w:tcPr>
            <w:tcW w:w="1941" w:type="dxa"/>
          </w:tcPr>
          <w:p w14:paraId="529A7241" w14:textId="266E5C6A" w:rsidR="003E2101" w:rsidRDefault="6C219E27" w:rsidP="005B085D">
            <w:pPr>
              <w:cnfStyle w:val="000000100000" w:firstRow="0" w:lastRow="0" w:firstColumn="0" w:lastColumn="0" w:oddVBand="0" w:evenVBand="0" w:oddHBand="1" w:evenHBand="0" w:firstRowFirstColumn="0" w:firstRowLastColumn="0" w:lastRowFirstColumn="0" w:lastRowLastColumn="0"/>
            </w:pPr>
            <w:r>
              <w:t>ALP</w:t>
            </w:r>
          </w:p>
        </w:tc>
        <w:tc>
          <w:tcPr>
            <w:tcW w:w="1668" w:type="dxa"/>
          </w:tcPr>
          <w:p w14:paraId="0A1E0E0B" w14:textId="4706DBA7" w:rsidR="003E2101" w:rsidDel="00B751B5" w:rsidRDefault="6C219E27" w:rsidP="00F0652F">
            <w:pPr>
              <w:cnfStyle w:val="000000100000" w:firstRow="0" w:lastRow="0" w:firstColumn="0" w:lastColumn="0" w:oddVBand="0" w:evenVBand="0" w:oddHBand="1" w:evenHBand="0" w:firstRowFirstColumn="0" w:firstRowLastColumn="0" w:lastRowFirstColumn="0" w:lastRowLastColumn="0"/>
            </w:pPr>
            <w:r>
              <w:t>Lecturecast connector batch</w:t>
            </w:r>
          </w:p>
        </w:tc>
        <w:tc>
          <w:tcPr>
            <w:tcW w:w="1427" w:type="dxa"/>
          </w:tcPr>
          <w:p w14:paraId="3E0D7B16" w14:textId="6CD5F5E8" w:rsidR="003E2101" w:rsidDel="00204D20" w:rsidRDefault="6C219E27" w:rsidP="0074460E">
            <w:pPr>
              <w:cnfStyle w:val="000000100000" w:firstRow="0" w:lastRow="0" w:firstColumn="0" w:lastColumn="0" w:oddVBand="0" w:evenVBand="0" w:oddHBand="1" w:evenHBand="0" w:firstRowFirstColumn="0" w:firstRowLastColumn="0" w:lastRowFirstColumn="0" w:lastRowLastColumn="0"/>
            </w:pPr>
            <w:r>
              <w:t>W</w:t>
            </w:r>
            <w:r w:rsidR="0074460E">
              <w:t>eb Service</w:t>
            </w:r>
          </w:p>
        </w:tc>
        <w:tc>
          <w:tcPr>
            <w:tcW w:w="1479" w:type="dxa"/>
          </w:tcPr>
          <w:p w14:paraId="2637D296" w14:textId="58697340" w:rsidR="003E2101" w:rsidRDefault="6C219E27" w:rsidP="007235F4">
            <w:pPr>
              <w:cnfStyle w:val="000000100000" w:firstRow="0" w:lastRow="0" w:firstColumn="0" w:lastColumn="0" w:oddVBand="0" w:evenVBand="0" w:oddHBand="1" w:evenHBand="0" w:firstRowFirstColumn="0" w:firstRowLastColumn="0" w:lastRowFirstColumn="0" w:lastRowLastColumn="0"/>
            </w:pPr>
            <w:r>
              <w:t>Batch job</w:t>
            </w:r>
          </w:p>
        </w:tc>
        <w:tc>
          <w:tcPr>
            <w:tcW w:w="1438" w:type="dxa"/>
          </w:tcPr>
          <w:p w14:paraId="469684EE" w14:textId="79EA7556" w:rsidR="003E2101" w:rsidDel="00204D20" w:rsidRDefault="6C219E27" w:rsidP="00F0652F">
            <w:pPr>
              <w:cnfStyle w:val="000000100000" w:firstRow="0" w:lastRow="0" w:firstColumn="0" w:lastColumn="0" w:oddVBand="0" w:evenVBand="0" w:oddHBand="1" w:evenHBand="0" w:firstRowFirstColumn="0" w:firstRowLastColumn="0" w:lastRowFirstColumn="0" w:lastRowLastColumn="0"/>
            </w:pPr>
            <w:r>
              <w:t>Bulk</w:t>
            </w:r>
          </w:p>
        </w:tc>
      </w:tr>
      <w:tr w:rsidR="007932CB" w14:paraId="30619847" w14:textId="77777777" w:rsidTr="6C219E27">
        <w:trPr>
          <w:trHeight w:val="288"/>
        </w:trPr>
        <w:tc>
          <w:tcPr>
            <w:cnfStyle w:val="001000000000" w:firstRow="0" w:lastRow="0" w:firstColumn="1" w:lastColumn="0" w:oddVBand="0" w:evenVBand="0" w:oddHBand="0" w:evenHBand="0" w:firstRowFirstColumn="0" w:firstRowLastColumn="0" w:lastRowFirstColumn="0" w:lastRowLastColumn="0"/>
            <w:tcW w:w="1114" w:type="dxa"/>
          </w:tcPr>
          <w:p w14:paraId="0220B2B7" w14:textId="4A104FEC" w:rsidR="007932CB" w:rsidRDefault="6C219E27" w:rsidP="00F0652F">
            <w:r>
              <w:t>INT004</w:t>
            </w:r>
          </w:p>
        </w:tc>
        <w:tc>
          <w:tcPr>
            <w:tcW w:w="1941" w:type="dxa"/>
          </w:tcPr>
          <w:p w14:paraId="3B74D100" w14:textId="6ED6DD62" w:rsidR="007932CB" w:rsidRDefault="6C219E27" w:rsidP="005B085D">
            <w:pPr>
              <w:cnfStyle w:val="000000000000" w:firstRow="0" w:lastRow="0" w:firstColumn="0" w:lastColumn="0" w:oddVBand="0" w:evenVBand="0" w:oddHBand="0" w:evenHBand="0" w:firstRowFirstColumn="0" w:firstRowLastColumn="0" w:lastRowFirstColumn="0" w:lastRowLastColumn="0"/>
            </w:pPr>
            <w:r>
              <w:t>Lecturecast Scheduler</w:t>
            </w:r>
          </w:p>
        </w:tc>
        <w:tc>
          <w:tcPr>
            <w:tcW w:w="1668" w:type="dxa"/>
          </w:tcPr>
          <w:p w14:paraId="0B82C186" w14:textId="43F7F1D6" w:rsidR="007932CB" w:rsidRDefault="6C219E27" w:rsidP="00F0652F">
            <w:pPr>
              <w:cnfStyle w:val="000000000000" w:firstRow="0" w:lastRow="0" w:firstColumn="0" w:lastColumn="0" w:oddVBand="0" w:evenVBand="0" w:oddHBand="0" w:evenHBand="0" w:firstRowFirstColumn="0" w:firstRowLastColumn="0" w:lastRowFirstColumn="0" w:lastRowLastColumn="0"/>
            </w:pPr>
            <w:r>
              <w:t>Lecturecast Connector</w:t>
            </w:r>
          </w:p>
        </w:tc>
        <w:tc>
          <w:tcPr>
            <w:tcW w:w="1427" w:type="dxa"/>
          </w:tcPr>
          <w:p w14:paraId="3246F7F7" w14:textId="1A0574B0" w:rsidR="007932CB" w:rsidDel="00204D20" w:rsidRDefault="6C219E27" w:rsidP="00F0652F">
            <w:pPr>
              <w:cnfStyle w:val="000000000000" w:firstRow="0" w:lastRow="0" w:firstColumn="0" w:lastColumn="0" w:oddVBand="0" w:evenVBand="0" w:oddHBand="0" w:evenHBand="0" w:firstRowFirstColumn="0" w:firstRowLastColumn="0" w:lastRowFirstColumn="0" w:lastRowLastColumn="0"/>
            </w:pPr>
            <w:r>
              <w:t>DB Table</w:t>
            </w:r>
          </w:p>
        </w:tc>
        <w:tc>
          <w:tcPr>
            <w:tcW w:w="1479" w:type="dxa"/>
          </w:tcPr>
          <w:p w14:paraId="67A380BD" w14:textId="5E5A4486" w:rsidR="007932CB" w:rsidRDefault="6C219E27" w:rsidP="00F0652F">
            <w:pPr>
              <w:cnfStyle w:val="000000000000" w:firstRow="0" w:lastRow="0" w:firstColumn="0" w:lastColumn="0" w:oddVBand="0" w:evenVBand="0" w:oddHBand="0" w:evenHBand="0" w:firstRowFirstColumn="0" w:firstRowLastColumn="0" w:lastRowFirstColumn="0" w:lastRowLastColumn="0"/>
            </w:pPr>
            <w:r>
              <w:t>Real-time</w:t>
            </w:r>
          </w:p>
        </w:tc>
        <w:tc>
          <w:tcPr>
            <w:tcW w:w="1438" w:type="dxa"/>
          </w:tcPr>
          <w:p w14:paraId="068ED3D7" w14:textId="1E706342" w:rsidR="007932CB" w:rsidDel="00204D20" w:rsidRDefault="6C219E27" w:rsidP="00F0652F">
            <w:pPr>
              <w:cnfStyle w:val="000000000000" w:firstRow="0" w:lastRow="0" w:firstColumn="0" w:lastColumn="0" w:oddVBand="0" w:evenVBand="0" w:oddHBand="0" w:evenHBand="0" w:firstRowFirstColumn="0" w:firstRowLastColumn="0" w:lastRowFirstColumn="0" w:lastRowLastColumn="0"/>
            </w:pPr>
            <w:r>
              <w:t>Bulk</w:t>
            </w:r>
          </w:p>
        </w:tc>
      </w:tr>
    </w:tbl>
    <w:p w14:paraId="581375C8" w14:textId="77777777" w:rsidR="00335A0B" w:rsidRDefault="00335A0B" w:rsidP="00335A0B">
      <w:pPr>
        <w:pStyle w:val="Heading2"/>
        <w:numPr>
          <w:ilvl w:val="0"/>
          <w:numId w:val="0"/>
        </w:numPr>
        <w:ind w:left="960"/>
      </w:pPr>
    </w:p>
    <w:p w14:paraId="48DF5084" w14:textId="227A8F6E" w:rsidR="008E2AF5" w:rsidRDefault="6C219E27" w:rsidP="008E2AF5">
      <w:pPr>
        <w:pStyle w:val="Heading2"/>
      </w:pPr>
      <w:bookmarkStart w:id="10" w:name="_Toc502739530"/>
      <w:r>
        <w:t>References</w:t>
      </w:r>
      <w:bookmarkEnd w:id="10"/>
    </w:p>
    <w:p w14:paraId="4D0E5E40" w14:textId="43E38638" w:rsidR="002B137A" w:rsidRPr="002B137A" w:rsidRDefault="6C219E27" w:rsidP="002B137A">
      <w:r>
        <w:t>This document must be read in conjunction with the HLD and the links listed below;</w:t>
      </w:r>
    </w:p>
    <w:tbl>
      <w:tblPr>
        <w:tblStyle w:val="GridTable4-Accent1"/>
        <w:tblW w:w="9000" w:type="dxa"/>
        <w:tblLayout w:type="fixed"/>
        <w:tblLook w:val="04A0" w:firstRow="1" w:lastRow="0" w:firstColumn="1" w:lastColumn="0" w:noHBand="0" w:noVBand="1"/>
      </w:tblPr>
      <w:tblGrid>
        <w:gridCol w:w="1245"/>
        <w:gridCol w:w="7755"/>
      </w:tblGrid>
      <w:tr w:rsidR="00946FCB" w14:paraId="1CF7D6FE" w14:textId="77777777" w:rsidTr="6C219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567F6CA5" w14:textId="46B30F98" w:rsidR="00946FCB" w:rsidRDefault="6C219E27" w:rsidP="00946FCB">
            <w:r>
              <w:t>Name</w:t>
            </w:r>
          </w:p>
        </w:tc>
        <w:tc>
          <w:tcPr>
            <w:tcW w:w="7755" w:type="dxa"/>
          </w:tcPr>
          <w:p w14:paraId="7177D373" w14:textId="5E6A255D" w:rsidR="00946FCB" w:rsidRDefault="6C219E27" w:rsidP="00946FCB">
            <w:pPr>
              <w:cnfStyle w:val="100000000000" w:firstRow="1" w:lastRow="0" w:firstColumn="0" w:lastColumn="0" w:oddVBand="0" w:evenVBand="0" w:oddHBand="0" w:evenHBand="0" w:firstRowFirstColumn="0" w:firstRowLastColumn="0" w:lastRowFirstColumn="0" w:lastRowLastColumn="0"/>
            </w:pPr>
            <w:r>
              <w:t>Link</w:t>
            </w:r>
          </w:p>
        </w:tc>
      </w:tr>
      <w:tr w:rsidR="00EA1A97" w14:paraId="47CE0C1A"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6AFF9D9F" w14:textId="398B0652" w:rsidR="00EA1A97" w:rsidRDefault="6C219E27" w:rsidP="00EA1A97">
            <w:r>
              <w:t>ALP User Interface</w:t>
            </w:r>
          </w:p>
        </w:tc>
        <w:tc>
          <w:tcPr>
            <w:tcW w:w="7755" w:type="dxa"/>
          </w:tcPr>
          <w:p w14:paraId="6B4EC44F" w14:textId="257E3D8D" w:rsidR="00EA1A97" w:rsidRDefault="00EA1A97" w:rsidP="00EA1A97">
            <w:pPr>
              <w:cnfStyle w:val="000000100000" w:firstRow="0" w:lastRow="0" w:firstColumn="0" w:lastColumn="0" w:oddVBand="0" w:evenVBand="0" w:oddHBand="1" w:evenHBand="0" w:firstRowFirstColumn="0" w:firstRowLastColumn="0" w:lastRowFirstColumn="0" w:lastRowLastColumn="0"/>
            </w:pPr>
            <w:r w:rsidRPr="00AA3E0D">
              <w:t>https://echo360.org.uk/</w:t>
            </w:r>
          </w:p>
        </w:tc>
      </w:tr>
      <w:tr w:rsidR="00EA1A97" w14:paraId="6772B0A5" w14:textId="77777777" w:rsidTr="6C219E27">
        <w:tc>
          <w:tcPr>
            <w:cnfStyle w:val="001000000000" w:firstRow="0" w:lastRow="0" w:firstColumn="1" w:lastColumn="0" w:oddVBand="0" w:evenVBand="0" w:oddHBand="0" w:evenHBand="0" w:firstRowFirstColumn="0" w:firstRowLastColumn="0" w:lastRowFirstColumn="0" w:lastRowLastColumn="0"/>
            <w:tcW w:w="1245" w:type="dxa"/>
          </w:tcPr>
          <w:p w14:paraId="0200F3F5" w14:textId="770C01D1" w:rsidR="00EA1A97" w:rsidRDefault="6C219E27" w:rsidP="00EA1A97">
            <w:r>
              <w:t>ALP API</w:t>
            </w:r>
          </w:p>
        </w:tc>
        <w:tc>
          <w:tcPr>
            <w:tcW w:w="7755" w:type="dxa"/>
          </w:tcPr>
          <w:p w14:paraId="799BC21C" w14:textId="77AA8976" w:rsidR="00EA1A97" w:rsidRDefault="00F5175A" w:rsidP="00EA1A97">
            <w:pPr>
              <w:cnfStyle w:val="000000000000" w:firstRow="0" w:lastRow="0" w:firstColumn="0" w:lastColumn="0" w:oddVBand="0" w:evenVBand="0" w:oddHBand="0" w:evenHBand="0" w:firstRowFirstColumn="0" w:firstRowLastColumn="0" w:lastRowFirstColumn="0" w:lastRowLastColumn="0"/>
            </w:pPr>
            <w:hyperlink r:id="rId11" w:history="1">
              <w:r w:rsidR="00E96D26" w:rsidRPr="00E76B4F">
                <w:rPr>
                  <w:rStyle w:val="Hyperlink"/>
                </w:rPr>
                <w:t>https://echo360.org.uk/api-documentation</w:t>
              </w:r>
            </w:hyperlink>
          </w:p>
        </w:tc>
      </w:tr>
      <w:tr w:rsidR="00EA1A97" w14:paraId="7AA40D32"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6DEADB5B" w14:textId="49B4A141" w:rsidR="00EA1A97" w:rsidRDefault="6C219E27" w:rsidP="00EA1A97">
            <w:r>
              <w:t>Wiki guide</w:t>
            </w:r>
          </w:p>
        </w:tc>
        <w:tc>
          <w:tcPr>
            <w:tcW w:w="7755" w:type="dxa"/>
          </w:tcPr>
          <w:p w14:paraId="65EE1B8E" w14:textId="241322B2" w:rsidR="00EA1A97" w:rsidRDefault="00F5175A" w:rsidP="00EA1A97">
            <w:pPr>
              <w:cnfStyle w:val="000000100000" w:firstRow="0" w:lastRow="0" w:firstColumn="0" w:lastColumn="0" w:oddVBand="0" w:evenVBand="0" w:oddHBand="1" w:evenHBand="0" w:firstRowFirstColumn="0" w:firstRowLastColumn="0" w:lastRowFirstColumn="0" w:lastRowLastColumn="0"/>
            </w:pPr>
            <w:hyperlink r:id="rId12" w:history="1">
              <w:r w:rsidR="00E96D26" w:rsidRPr="00E76B4F">
                <w:rPr>
                  <w:rStyle w:val="Hyperlink"/>
                </w:rPr>
                <w:t>https://wiki.ucl.ac.uk/display/LecturecastResourceCentre/Linking+Moodle+to+Lecturecast</w:t>
              </w:r>
            </w:hyperlink>
          </w:p>
        </w:tc>
      </w:tr>
      <w:tr w:rsidR="00EA1A97" w14:paraId="06370AB2" w14:textId="77777777" w:rsidTr="6C219E27">
        <w:tc>
          <w:tcPr>
            <w:cnfStyle w:val="001000000000" w:firstRow="0" w:lastRow="0" w:firstColumn="1" w:lastColumn="0" w:oddVBand="0" w:evenVBand="0" w:oddHBand="0" w:evenHBand="0" w:firstRowFirstColumn="0" w:firstRowLastColumn="0" w:lastRowFirstColumn="0" w:lastRowLastColumn="0"/>
            <w:tcW w:w="1245" w:type="dxa"/>
          </w:tcPr>
          <w:p w14:paraId="078B2357" w14:textId="56E62205" w:rsidR="00EA1A97" w:rsidRDefault="6C219E27" w:rsidP="00EA1A97">
            <w:r>
              <w:t>Jira</w:t>
            </w:r>
          </w:p>
        </w:tc>
        <w:tc>
          <w:tcPr>
            <w:tcW w:w="7755" w:type="dxa"/>
          </w:tcPr>
          <w:p w14:paraId="7FD76B29" w14:textId="55B3F7C7" w:rsidR="00EA1A97" w:rsidRDefault="00EA1A97" w:rsidP="00EA1A97">
            <w:pPr>
              <w:cnfStyle w:val="000000000000" w:firstRow="0" w:lastRow="0" w:firstColumn="0" w:lastColumn="0" w:oddVBand="0" w:evenVBand="0" w:oddHBand="0" w:evenHBand="0" w:firstRowFirstColumn="0" w:firstRowLastColumn="0" w:lastRowFirstColumn="0" w:lastRowLastColumn="0"/>
            </w:pPr>
            <w:r w:rsidRPr="0007674C">
              <w:t>https://ucldata.atlassian.net</w:t>
            </w:r>
            <w:r>
              <w:t>/</w:t>
            </w:r>
          </w:p>
        </w:tc>
      </w:tr>
      <w:tr w:rsidR="005B085D" w14:paraId="5DE2CF3F"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Pr>
          <w:p w14:paraId="54BD3B7B" w14:textId="3FD2A88A" w:rsidR="005B085D" w:rsidRDefault="6C219E27" w:rsidP="00EA1A97">
            <w:r>
              <w:t>Lecturecast HLD</w:t>
            </w:r>
          </w:p>
        </w:tc>
        <w:tc>
          <w:tcPr>
            <w:tcW w:w="7755" w:type="dxa"/>
          </w:tcPr>
          <w:p w14:paraId="7A9FC202" w14:textId="08A8C42F" w:rsidR="005B085D" w:rsidRPr="0007674C" w:rsidRDefault="00F5175A" w:rsidP="00EA1A97">
            <w:pPr>
              <w:cnfStyle w:val="000000100000" w:firstRow="0" w:lastRow="0" w:firstColumn="0" w:lastColumn="0" w:oddVBand="0" w:evenVBand="0" w:oddHBand="1" w:evenHBand="0" w:firstRowFirstColumn="0" w:firstRowLastColumn="0" w:lastRowFirstColumn="0" w:lastRowLastColumn="0"/>
            </w:pPr>
            <w:hyperlink r:id="rId13" w:history="1">
              <w:r w:rsidR="00586B5D" w:rsidRPr="009F6126">
                <w:rPr>
                  <w:rStyle w:val="Hyperlink"/>
                </w:rPr>
                <w:t>https://liveuclac.sharepoint.com/sites/ISD/DigitalEducationDomain/LectureCast/Shared%20Documents/Technical%20Documents/Design/HLD_Lecturecast_phase1.docx?d=w8f47f488ac1a419db02d45259117b2dd</w:t>
              </w:r>
            </w:hyperlink>
          </w:p>
        </w:tc>
      </w:tr>
    </w:tbl>
    <w:p w14:paraId="52DD4188" w14:textId="77777777" w:rsidR="00946FCB" w:rsidRPr="00946FCB" w:rsidRDefault="00946FCB" w:rsidP="00946FCB"/>
    <w:p w14:paraId="0694CEAE" w14:textId="1D1C3705" w:rsidR="008E2AF5" w:rsidRDefault="6C219E27" w:rsidP="008E2AF5">
      <w:pPr>
        <w:pStyle w:val="Heading1"/>
      </w:pPr>
      <w:bookmarkStart w:id="11" w:name="_Toc502739531"/>
      <w:r>
        <w:lastRenderedPageBreak/>
        <w:t>Requirements</w:t>
      </w:r>
      <w:bookmarkEnd w:id="11"/>
    </w:p>
    <w:p w14:paraId="3E60A810" w14:textId="78D5F783" w:rsidR="008E2AF5" w:rsidRDefault="6C219E27" w:rsidP="008E2AF5">
      <w:pPr>
        <w:pStyle w:val="Heading2"/>
      </w:pPr>
      <w:bookmarkStart w:id="12" w:name="_Toc502739532"/>
      <w:r>
        <w:t>Business Requirements (Functional and Non-Functional)</w:t>
      </w:r>
      <w:bookmarkEnd w:id="12"/>
    </w:p>
    <w:tbl>
      <w:tblPr>
        <w:tblStyle w:val="GridTable4-Accent1"/>
        <w:tblW w:w="0" w:type="auto"/>
        <w:tblLook w:val="04A0" w:firstRow="1" w:lastRow="0" w:firstColumn="1" w:lastColumn="0" w:noHBand="0" w:noVBand="1"/>
      </w:tblPr>
      <w:tblGrid>
        <w:gridCol w:w="1413"/>
        <w:gridCol w:w="7603"/>
      </w:tblGrid>
      <w:tr w:rsidR="00946FCB" w14:paraId="7ED30D18" w14:textId="77777777" w:rsidTr="6C219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91018CE" w14:textId="7C43BF8E" w:rsidR="00946FCB" w:rsidRDefault="6C219E27" w:rsidP="00946FCB">
            <w:r>
              <w:t>Req. Number</w:t>
            </w:r>
          </w:p>
        </w:tc>
        <w:tc>
          <w:tcPr>
            <w:tcW w:w="7603" w:type="dxa"/>
          </w:tcPr>
          <w:p w14:paraId="6994717F" w14:textId="69059C1C" w:rsidR="00946FCB" w:rsidRDefault="6C219E27" w:rsidP="00946FCB">
            <w:pPr>
              <w:cnfStyle w:val="100000000000" w:firstRow="1" w:lastRow="0" w:firstColumn="0" w:lastColumn="0" w:oddVBand="0" w:evenVBand="0" w:oddHBand="0" w:evenHBand="0" w:firstRowFirstColumn="0" w:firstRowLastColumn="0" w:lastRowFirstColumn="0" w:lastRowLastColumn="0"/>
            </w:pPr>
            <w:r>
              <w:t>Requirement Details</w:t>
            </w:r>
          </w:p>
        </w:tc>
      </w:tr>
      <w:tr w:rsidR="00946FCB" w14:paraId="78E327FE"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1AA4A82" w14:textId="1742CD98" w:rsidR="00946FCB" w:rsidRDefault="6C219E27" w:rsidP="00946FCB">
            <w:bookmarkStart w:id="13" w:name="BR01"/>
            <w:r>
              <w:t>BR01</w:t>
            </w:r>
            <w:bookmarkEnd w:id="13"/>
          </w:p>
        </w:tc>
        <w:tc>
          <w:tcPr>
            <w:tcW w:w="7603" w:type="dxa"/>
          </w:tcPr>
          <w:p w14:paraId="7CF90935" w14:textId="063F594F" w:rsidR="00946FCB" w:rsidRDefault="6C219E27" w:rsidP="00946FCB">
            <w:pPr>
              <w:cnfStyle w:val="000000100000" w:firstRow="0" w:lastRow="0" w:firstColumn="0" w:lastColumn="0" w:oddVBand="0" w:evenVBand="0" w:oddHBand="1" w:evenHBand="0" w:firstRowFirstColumn="0" w:firstRowLastColumn="0" w:lastRowFirstColumn="0" w:lastRowLastColumn="0"/>
            </w:pPr>
            <w:r>
              <w:t>The block in Moodle should have a title that clearly states what the block is</w:t>
            </w:r>
          </w:p>
        </w:tc>
      </w:tr>
      <w:tr w:rsidR="00946FCB" w14:paraId="6D6DCFC8"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3D823CAD" w14:textId="5EF8B4F7" w:rsidR="00946FCB" w:rsidRDefault="6C219E27" w:rsidP="00946FCB">
            <w:bookmarkStart w:id="14" w:name="BR02"/>
            <w:r>
              <w:t>BR02</w:t>
            </w:r>
            <w:bookmarkEnd w:id="14"/>
          </w:p>
        </w:tc>
        <w:tc>
          <w:tcPr>
            <w:tcW w:w="7603" w:type="dxa"/>
          </w:tcPr>
          <w:p w14:paraId="485E86FF" w14:textId="723E983C" w:rsidR="00946FCB" w:rsidRDefault="6C219E27" w:rsidP="00946FCB">
            <w:pPr>
              <w:cnfStyle w:val="000000000000" w:firstRow="0" w:lastRow="0" w:firstColumn="0" w:lastColumn="0" w:oddVBand="0" w:evenVBand="0" w:oddHBand="0" w:evenHBand="0" w:firstRowFirstColumn="0" w:firstRowLastColumn="0" w:lastRowFirstColumn="0" w:lastRowLastColumn="0"/>
            </w:pPr>
            <w:r>
              <w:t>The block  should only be available to users who have editing capabilities</w:t>
            </w:r>
          </w:p>
        </w:tc>
      </w:tr>
      <w:tr w:rsidR="00946FCB" w14:paraId="668E82B1"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8C9221F" w14:textId="66633A6B" w:rsidR="00946FCB" w:rsidRDefault="6C219E27" w:rsidP="00946FCB">
            <w:bookmarkStart w:id="15" w:name="BR03"/>
            <w:r>
              <w:t>BR03</w:t>
            </w:r>
            <w:bookmarkEnd w:id="15"/>
          </w:p>
        </w:tc>
        <w:tc>
          <w:tcPr>
            <w:tcW w:w="7603" w:type="dxa"/>
          </w:tcPr>
          <w:p w14:paraId="472EB97B" w14:textId="43F81D3F" w:rsidR="00946FCB" w:rsidRDefault="6C219E27" w:rsidP="00946FCB">
            <w:pPr>
              <w:cnfStyle w:val="000000100000" w:firstRow="0" w:lastRow="0" w:firstColumn="0" w:lastColumn="0" w:oddVBand="0" w:evenVBand="0" w:oddHBand="1" w:evenHBand="0" w:firstRowFirstColumn="0" w:firstRowLastColumn="0" w:lastRowFirstColumn="0" w:lastRowLastColumn="0"/>
            </w:pPr>
            <w:r>
              <w:t>The block should only be made available when editing is on</w:t>
            </w:r>
          </w:p>
        </w:tc>
      </w:tr>
      <w:tr w:rsidR="00946FCB" w14:paraId="4A09FD35"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0438A66F" w14:textId="2086D620" w:rsidR="00946FCB" w:rsidRDefault="6C219E27" w:rsidP="00946FCB">
            <w:bookmarkStart w:id="16" w:name="BR04"/>
            <w:r>
              <w:t>BR04</w:t>
            </w:r>
            <w:bookmarkEnd w:id="16"/>
          </w:p>
        </w:tc>
        <w:tc>
          <w:tcPr>
            <w:tcW w:w="7603" w:type="dxa"/>
          </w:tcPr>
          <w:p w14:paraId="0C55938B" w14:textId="60FE2E2E" w:rsidR="00545B98" w:rsidRDefault="6C219E27" w:rsidP="00946FCB">
            <w:pPr>
              <w:cnfStyle w:val="000000000000" w:firstRow="0" w:lastRow="0" w:firstColumn="0" w:lastColumn="0" w:oddVBand="0" w:evenVBand="0" w:oddHBand="0" w:evenHBand="0" w:firstRowFirstColumn="0" w:firstRowLastColumn="0" w:lastRowFirstColumn="0" w:lastRowLastColumn="0"/>
            </w:pPr>
            <w:r>
              <w:t>The block should only be available for access when logged in to Moodle</w:t>
            </w:r>
          </w:p>
        </w:tc>
      </w:tr>
      <w:tr w:rsidR="00545B98" w14:paraId="1046F58C"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27D8D8" w14:textId="75BAB4C7" w:rsidR="00545B98" w:rsidRDefault="6C219E27" w:rsidP="00946FCB">
            <w:bookmarkStart w:id="17" w:name="BR05"/>
            <w:r>
              <w:t>BR05</w:t>
            </w:r>
            <w:bookmarkEnd w:id="17"/>
          </w:p>
        </w:tc>
        <w:tc>
          <w:tcPr>
            <w:tcW w:w="7603" w:type="dxa"/>
          </w:tcPr>
          <w:p w14:paraId="62B68CDD" w14:textId="64953F9F" w:rsidR="00545B98" w:rsidRPr="00545B98" w:rsidRDefault="6C219E27" w:rsidP="6C219E27">
            <w:pPr>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rPr>
            </w:pPr>
            <w:commentRangeStart w:id="18"/>
            <w:r w:rsidRPr="6C219E27">
              <w:rPr>
                <w:rFonts w:ascii="Calibri" w:hAnsi="Calibri"/>
                <w:color w:val="000000" w:themeColor="text1"/>
              </w:rPr>
              <w:t>The block should only be available for access when logged in to a course</w:t>
            </w:r>
            <w:commentRangeEnd w:id="18"/>
            <w:r w:rsidR="00434C0C">
              <w:rPr>
                <w:rStyle w:val="CommentReference"/>
              </w:rPr>
              <w:commentReference w:id="18"/>
            </w:r>
          </w:p>
        </w:tc>
      </w:tr>
      <w:tr w:rsidR="00545B98" w14:paraId="629E66E7"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129C1AA9" w14:textId="16B62EEE" w:rsidR="00545B98" w:rsidRDefault="6C219E27" w:rsidP="00946FCB">
            <w:bookmarkStart w:id="19" w:name="BR06"/>
            <w:r>
              <w:t>BR06</w:t>
            </w:r>
            <w:bookmarkEnd w:id="19"/>
          </w:p>
        </w:tc>
        <w:tc>
          <w:tcPr>
            <w:tcW w:w="7603" w:type="dxa"/>
          </w:tcPr>
          <w:p w14:paraId="09B79366" w14:textId="4F850044" w:rsidR="00545B98" w:rsidRPr="00545B98" w:rsidRDefault="6C219E27" w:rsidP="00545B98">
            <w:pPr>
              <w:cnfStyle w:val="000000000000" w:firstRow="0" w:lastRow="0" w:firstColumn="0" w:lastColumn="0" w:oddVBand="0" w:evenVBand="0" w:oddHBand="0" w:evenHBand="0" w:firstRowFirstColumn="0" w:firstRowLastColumn="0" w:lastRowFirstColumn="0" w:lastRowLastColumn="0"/>
            </w:pPr>
            <w:r>
              <w:t>The block should check whether the course is linked to ALP sections and if so display the section numbers but if not display there is no link</w:t>
            </w:r>
          </w:p>
        </w:tc>
      </w:tr>
      <w:tr w:rsidR="00545B98" w14:paraId="400C9C05"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E898687" w14:textId="66332505" w:rsidR="00545B98" w:rsidRDefault="6C219E27" w:rsidP="00946FCB">
            <w:bookmarkStart w:id="20" w:name="BR07"/>
            <w:r>
              <w:t>BR07</w:t>
            </w:r>
            <w:bookmarkEnd w:id="20"/>
          </w:p>
        </w:tc>
        <w:tc>
          <w:tcPr>
            <w:tcW w:w="7603" w:type="dxa"/>
          </w:tcPr>
          <w:p w14:paraId="7CFAE413" w14:textId="6C968FF0" w:rsidR="00545B98" w:rsidRPr="00545B98" w:rsidRDefault="6C219E27" w:rsidP="004955FE">
            <w:pPr>
              <w:cnfStyle w:val="000000100000" w:firstRow="0" w:lastRow="0" w:firstColumn="0" w:lastColumn="0" w:oddVBand="0" w:evenVBand="0" w:oddHBand="1" w:evenHBand="0" w:firstRowFirstColumn="0" w:firstRowLastColumn="0" w:lastRowFirstColumn="0" w:lastRowLastColumn="0"/>
            </w:pPr>
            <w:r>
              <w:t>The block should allow users to make any number of links to ALP sections</w:t>
            </w:r>
          </w:p>
        </w:tc>
      </w:tr>
      <w:tr w:rsidR="00545B98" w14:paraId="3CD035DD"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7DB594FE" w14:textId="242F7003" w:rsidR="00545B98" w:rsidRDefault="6C219E27" w:rsidP="00946FCB">
            <w:bookmarkStart w:id="21" w:name="BR08"/>
            <w:r>
              <w:t>BR08</w:t>
            </w:r>
            <w:bookmarkEnd w:id="21"/>
          </w:p>
        </w:tc>
        <w:tc>
          <w:tcPr>
            <w:tcW w:w="7603" w:type="dxa"/>
          </w:tcPr>
          <w:p w14:paraId="3A21C6B1" w14:textId="750C9A78" w:rsidR="00545B98" w:rsidRPr="00545B98" w:rsidRDefault="6C219E27" w:rsidP="00946FCB">
            <w:pPr>
              <w:cnfStyle w:val="000000000000" w:firstRow="0" w:lastRow="0" w:firstColumn="0" w:lastColumn="0" w:oddVBand="0" w:evenVBand="0" w:oddHBand="0" w:evenHBand="0" w:firstRowFirstColumn="0" w:firstRowLastColumn="0" w:lastRowFirstColumn="0" w:lastRowLastColumn="0"/>
            </w:pPr>
            <w:r>
              <w:t>The input form for ALP section linking request should use autocomplete (predictive search) after three characters are pressed</w:t>
            </w:r>
          </w:p>
        </w:tc>
      </w:tr>
      <w:tr w:rsidR="00545B98" w14:paraId="42A20EA5"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61609C" w14:textId="1A0BE0B6" w:rsidR="00545B98" w:rsidRDefault="6C219E27" w:rsidP="00946FCB">
            <w:bookmarkStart w:id="22" w:name="BR09"/>
            <w:r>
              <w:t>BR09</w:t>
            </w:r>
            <w:bookmarkEnd w:id="22"/>
          </w:p>
        </w:tc>
        <w:tc>
          <w:tcPr>
            <w:tcW w:w="7603" w:type="dxa"/>
          </w:tcPr>
          <w:p w14:paraId="68C40288" w14:textId="00F57A1C" w:rsidR="00545B98" w:rsidRPr="00545B98" w:rsidRDefault="6C219E27" w:rsidP="008070C0">
            <w:pPr>
              <w:cnfStyle w:val="000000100000" w:firstRow="0" w:lastRow="0" w:firstColumn="0" w:lastColumn="0" w:oddVBand="0" w:evenVBand="0" w:oddHBand="1" w:evenHBand="0" w:firstRowFirstColumn="0" w:firstRowLastColumn="0" w:lastRowFirstColumn="0" w:lastRowLastColumn="0"/>
            </w:pPr>
            <w:r>
              <w:t>The form should query a dataset (to be determined) of all section numbers and use this for the predictive search</w:t>
            </w:r>
          </w:p>
        </w:tc>
      </w:tr>
      <w:tr w:rsidR="00545B98" w14:paraId="0CA5BD7D"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1FEB7292" w14:textId="4082B9FD" w:rsidR="00545B98" w:rsidRDefault="6C219E27" w:rsidP="00946FCB">
            <w:bookmarkStart w:id="23" w:name="BR10"/>
            <w:r>
              <w:t>BR10</w:t>
            </w:r>
            <w:bookmarkEnd w:id="23"/>
          </w:p>
        </w:tc>
        <w:tc>
          <w:tcPr>
            <w:tcW w:w="7603" w:type="dxa"/>
          </w:tcPr>
          <w:p w14:paraId="2697124C" w14:textId="6256C074" w:rsidR="00545B98" w:rsidRPr="00545B98" w:rsidRDefault="6C219E27" w:rsidP="004955FE">
            <w:pPr>
              <w:cnfStyle w:val="000000000000" w:firstRow="0" w:lastRow="0" w:firstColumn="0" w:lastColumn="0" w:oddVBand="0" w:evenVBand="0" w:oddHBand="0" w:evenHBand="0" w:firstRowFirstColumn="0" w:firstRowLastColumn="0" w:lastRowFirstColumn="0" w:lastRowLastColumn="0"/>
            </w:pPr>
            <w:r>
              <w:t>The user should be able to select a section number from a filtered list when creating mappings to link to this specific section in ALP</w:t>
            </w:r>
          </w:p>
        </w:tc>
      </w:tr>
      <w:tr w:rsidR="00545B98" w14:paraId="775A2BC8"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5F4DE1" w14:textId="35221681" w:rsidR="00545B98" w:rsidRDefault="6C219E27" w:rsidP="00946FCB">
            <w:r>
              <w:t>BR11</w:t>
            </w:r>
          </w:p>
        </w:tc>
        <w:tc>
          <w:tcPr>
            <w:tcW w:w="7603" w:type="dxa"/>
          </w:tcPr>
          <w:p w14:paraId="253B8496" w14:textId="77C63012" w:rsidR="00545B98" w:rsidRPr="00545B98" w:rsidRDefault="6C219E27" w:rsidP="008070C0">
            <w:pPr>
              <w:cnfStyle w:val="000000100000" w:firstRow="0" w:lastRow="0" w:firstColumn="0" w:lastColumn="0" w:oddVBand="0" w:evenVBand="0" w:oddHBand="1" w:evenHBand="0" w:firstRowFirstColumn="0" w:firstRowLastColumn="0" w:lastRowFirstColumn="0" w:lastRowLastColumn="0"/>
            </w:pPr>
            <w:r>
              <w:t>After creating mapping, the user should be redirected to the original course and the block should display the mapped sections to the course</w:t>
            </w:r>
          </w:p>
        </w:tc>
      </w:tr>
      <w:tr w:rsidR="00545B98" w14:paraId="2AF0148C"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64F18FE0" w14:textId="11D717ED" w:rsidR="00545B98" w:rsidRDefault="6C219E27" w:rsidP="00946FCB">
            <w:bookmarkStart w:id="24" w:name="BR12"/>
            <w:r>
              <w:t>BR12</w:t>
            </w:r>
            <w:bookmarkEnd w:id="24"/>
          </w:p>
        </w:tc>
        <w:tc>
          <w:tcPr>
            <w:tcW w:w="7603" w:type="dxa"/>
          </w:tcPr>
          <w:p w14:paraId="22297166" w14:textId="42C7880C" w:rsidR="00545B98" w:rsidRPr="00545B98" w:rsidRDefault="6C219E27" w:rsidP="004955FE">
            <w:pPr>
              <w:cnfStyle w:val="000000000000" w:firstRow="0" w:lastRow="0" w:firstColumn="0" w:lastColumn="0" w:oddVBand="0" w:evenVBand="0" w:oddHBand="0" w:evenHBand="0" w:firstRowFirstColumn="0" w:firstRowLastColumn="0" w:lastRowFirstColumn="0" w:lastRowLastColumn="0"/>
            </w:pPr>
            <w:r>
              <w:t>The instructor /admin should be able to create/unlink mappings from ALP</w:t>
            </w:r>
          </w:p>
        </w:tc>
      </w:tr>
      <w:tr w:rsidR="00545B98" w14:paraId="1E807186"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8F33223" w14:textId="415EE84B" w:rsidR="00545B98" w:rsidRDefault="6C219E27" w:rsidP="00946FCB">
            <w:bookmarkStart w:id="25" w:name="BR13"/>
            <w:r>
              <w:t>BR13</w:t>
            </w:r>
            <w:bookmarkEnd w:id="25"/>
          </w:p>
        </w:tc>
        <w:tc>
          <w:tcPr>
            <w:tcW w:w="7603" w:type="dxa"/>
          </w:tcPr>
          <w:p w14:paraId="14D73106" w14:textId="5A789F9E" w:rsidR="00545B98" w:rsidRPr="00545B98" w:rsidRDefault="6C219E27" w:rsidP="004955FE">
            <w:pPr>
              <w:cnfStyle w:val="000000100000" w:firstRow="0" w:lastRow="0" w:firstColumn="0" w:lastColumn="0" w:oddVBand="0" w:evenVBand="0" w:oddHBand="1" w:evenHBand="0" w:firstRowFirstColumn="0" w:firstRowLastColumn="0" w:lastRowFirstColumn="0" w:lastRowLastColumn="0"/>
            </w:pPr>
            <w:commentRangeStart w:id="26"/>
            <w:r>
              <w:t>There</w:t>
            </w:r>
            <w:commentRangeEnd w:id="26"/>
            <w:r w:rsidR="00AD4DF9">
              <w:rPr>
                <w:rStyle w:val="CommentReference"/>
              </w:rPr>
              <w:commentReference w:id="26"/>
            </w:r>
            <w:r>
              <w:t xml:space="preserve"> should be the ability to store the client Id, client secret and LMS course Id from ALP for the institution so that if these change they can be added in the settings</w:t>
            </w:r>
          </w:p>
        </w:tc>
      </w:tr>
      <w:tr w:rsidR="00545B98" w14:paraId="55BA43F8"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1993EA49" w14:textId="6228D7C8" w:rsidR="00545B98" w:rsidRDefault="6C219E27" w:rsidP="00946FCB">
            <w:bookmarkStart w:id="27" w:name="BR14"/>
            <w:r>
              <w:t>BR14</w:t>
            </w:r>
            <w:bookmarkEnd w:id="27"/>
          </w:p>
        </w:tc>
        <w:tc>
          <w:tcPr>
            <w:tcW w:w="7603" w:type="dxa"/>
          </w:tcPr>
          <w:p w14:paraId="5A8FB25B" w14:textId="7A4F08A5" w:rsidR="00545B98" w:rsidRPr="00545B98" w:rsidRDefault="6C219E27" w:rsidP="004955FE">
            <w:pPr>
              <w:cnfStyle w:val="000000000000" w:firstRow="0" w:lastRow="0" w:firstColumn="0" w:lastColumn="0" w:oddVBand="0" w:evenVBand="0" w:oddHBand="0" w:evenHBand="0" w:firstRowFirstColumn="0" w:firstRowLastColumn="0" w:lastRowFirstColumn="0" w:lastRowLastColumn="0"/>
            </w:pPr>
            <w:r>
              <w:t>There should be the ability to store the database credentials from where the dataset (sections) will be pulled from for predictive search</w:t>
            </w:r>
          </w:p>
        </w:tc>
      </w:tr>
      <w:tr w:rsidR="00AD4DF9" w14:paraId="160B9E15"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9BE55F" w14:textId="6E99C5FE" w:rsidR="00AD4DF9" w:rsidRDefault="6C219E27" w:rsidP="00946FCB">
            <w:bookmarkStart w:id="28" w:name="BR15"/>
            <w:r>
              <w:t>BR15</w:t>
            </w:r>
            <w:bookmarkEnd w:id="28"/>
          </w:p>
        </w:tc>
        <w:tc>
          <w:tcPr>
            <w:tcW w:w="7603" w:type="dxa"/>
          </w:tcPr>
          <w:p w14:paraId="08BB572A" w14:textId="1C4D9830" w:rsidR="00AD4DF9" w:rsidRPr="00AD4DF9" w:rsidRDefault="6C219E27" w:rsidP="004955FE">
            <w:pPr>
              <w:cnfStyle w:val="000000100000" w:firstRow="0" w:lastRow="0" w:firstColumn="0" w:lastColumn="0" w:oddVBand="0" w:evenVBand="0" w:oddHBand="1" w:evenHBand="0" w:firstRowFirstColumn="0" w:firstRowLastColumn="0" w:lastRowFirstColumn="0" w:lastRowLastColumn="0"/>
            </w:pPr>
            <w:r>
              <w:t>There should be a functionality to reposition the block in courses</w:t>
            </w:r>
          </w:p>
        </w:tc>
      </w:tr>
      <w:tr w:rsidR="00AD4DF9" w14:paraId="38E206FB" w14:textId="77777777" w:rsidTr="6C219E27">
        <w:trPr>
          <w:trHeight w:val="612"/>
        </w:trPr>
        <w:tc>
          <w:tcPr>
            <w:cnfStyle w:val="001000000000" w:firstRow="0" w:lastRow="0" w:firstColumn="1" w:lastColumn="0" w:oddVBand="0" w:evenVBand="0" w:oddHBand="0" w:evenHBand="0" w:firstRowFirstColumn="0" w:firstRowLastColumn="0" w:lastRowFirstColumn="0" w:lastRowLastColumn="0"/>
            <w:tcW w:w="1413" w:type="dxa"/>
          </w:tcPr>
          <w:p w14:paraId="6BF2809F" w14:textId="49561CEA" w:rsidR="00AD4DF9" w:rsidRDefault="6C219E27" w:rsidP="00946FCB">
            <w:bookmarkStart w:id="29" w:name="BR16"/>
            <w:r>
              <w:t>BR16</w:t>
            </w:r>
            <w:bookmarkEnd w:id="29"/>
          </w:p>
        </w:tc>
        <w:tc>
          <w:tcPr>
            <w:tcW w:w="7603" w:type="dxa"/>
          </w:tcPr>
          <w:p w14:paraId="513D5490" w14:textId="35FEBCA5" w:rsidR="00AD4DF9" w:rsidRDefault="6C219E27" w:rsidP="00946FCB">
            <w:pPr>
              <w:cnfStyle w:val="000000000000" w:firstRow="0" w:lastRow="0" w:firstColumn="0" w:lastColumn="0" w:oddVBand="0" w:evenVBand="0" w:oddHBand="0" w:evenHBand="0" w:firstRowFirstColumn="0" w:firstRowLastColumn="0" w:lastRowFirstColumn="0" w:lastRowLastColumn="0"/>
            </w:pPr>
            <w:r>
              <w:t>The block should still display the sections mapped to even if the course shortname is changed after initial mapping done to the section</w:t>
            </w:r>
          </w:p>
        </w:tc>
      </w:tr>
      <w:tr w:rsidR="007C3B2D" w14:paraId="12B45C03"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6CC366D" w14:textId="29E2F252" w:rsidR="007C3B2D" w:rsidRDefault="6C219E27" w:rsidP="00946FCB">
            <w:bookmarkStart w:id="30" w:name="BR17"/>
            <w:r>
              <w:t>BR17</w:t>
            </w:r>
            <w:bookmarkEnd w:id="30"/>
          </w:p>
        </w:tc>
        <w:tc>
          <w:tcPr>
            <w:tcW w:w="7603" w:type="dxa"/>
          </w:tcPr>
          <w:p w14:paraId="4350ED82" w14:textId="40248C46" w:rsidR="007C3B2D" w:rsidRDefault="6C219E27" w:rsidP="007C3B2D">
            <w:pPr>
              <w:cnfStyle w:val="000000100000" w:firstRow="0" w:lastRow="0" w:firstColumn="0" w:lastColumn="0" w:oddVBand="0" w:evenVBand="0" w:oddHBand="1" w:evenHBand="0" w:firstRowFirstColumn="0" w:firstRowLastColumn="0" w:lastRowFirstColumn="0" w:lastRowLastColumn="0"/>
            </w:pPr>
            <w:r>
              <w:t>The block should only be made available on all course main page</w:t>
            </w:r>
          </w:p>
        </w:tc>
      </w:tr>
      <w:tr w:rsidR="007C3B2D" w14:paraId="29792604"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764DF494" w14:textId="6B537176" w:rsidR="007C3B2D" w:rsidRDefault="6C219E27" w:rsidP="00946FCB">
            <w:bookmarkStart w:id="31" w:name="BR18"/>
            <w:r>
              <w:t>BR18</w:t>
            </w:r>
            <w:bookmarkEnd w:id="31"/>
          </w:p>
        </w:tc>
        <w:tc>
          <w:tcPr>
            <w:tcW w:w="7603" w:type="dxa"/>
          </w:tcPr>
          <w:p w14:paraId="27ACC11C" w14:textId="46796B9A" w:rsidR="007C3B2D" w:rsidRDefault="6C219E27" w:rsidP="007C3B2D">
            <w:pPr>
              <w:cnfStyle w:val="000000000000" w:firstRow="0" w:lastRow="0" w:firstColumn="0" w:lastColumn="0" w:oddVBand="0" w:evenVBand="0" w:oddHBand="0" w:evenHBand="0" w:firstRowFirstColumn="0" w:firstRowLastColumn="0" w:lastRowFirstColumn="0" w:lastRowLastColumn="0"/>
            </w:pPr>
            <w:r>
              <w:t>The block should be made available to all courses and any new course automatically without having to install it</w:t>
            </w:r>
          </w:p>
        </w:tc>
      </w:tr>
      <w:tr w:rsidR="007C3B2D" w14:paraId="1CF0152C"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AA301F" w14:textId="3EB5C8C9" w:rsidR="007C3B2D" w:rsidRDefault="6C219E27" w:rsidP="00946FCB">
            <w:bookmarkStart w:id="32" w:name="BR19"/>
            <w:r>
              <w:t>BR19</w:t>
            </w:r>
            <w:bookmarkEnd w:id="32"/>
          </w:p>
        </w:tc>
        <w:tc>
          <w:tcPr>
            <w:tcW w:w="7603" w:type="dxa"/>
          </w:tcPr>
          <w:p w14:paraId="40050DD2" w14:textId="5C16B7BB" w:rsidR="007C3B2D" w:rsidRDefault="6C219E27" w:rsidP="007C3B2D">
            <w:pPr>
              <w:cnfStyle w:val="000000100000" w:firstRow="0" w:lastRow="0" w:firstColumn="0" w:lastColumn="0" w:oddVBand="0" w:evenVBand="0" w:oddHBand="1" w:evenHBand="0" w:firstRowFirstColumn="0" w:firstRowLastColumn="0" w:lastRowFirstColumn="0" w:lastRowLastColumn="0"/>
            </w:pPr>
            <w:r>
              <w:t>When a section in unlinked in ALP UI, it should be reflected in the block for that course that the section is not displayed as mapped</w:t>
            </w:r>
          </w:p>
        </w:tc>
      </w:tr>
      <w:tr w:rsidR="007C3B2D" w14:paraId="65DD56F2"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5998673C" w14:textId="3A1DC919" w:rsidR="007C3B2D" w:rsidRDefault="6C219E27" w:rsidP="00946FCB">
            <w:bookmarkStart w:id="33" w:name="BR20"/>
            <w:r>
              <w:t>BR20</w:t>
            </w:r>
            <w:bookmarkEnd w:id="33"/>
          </w:p>
        </w:tc>
        <w:tc>
          <w:tcPr>
            <w:tcW w:w="7603" w:type="dxa"/>
          </w:tcPr>
          <w:p w14:paraId="46BD43C2" w14:textId="0C52A7D3" w:rsidR="007C3B2D" w:rsidRDefault="6C219E27" w:rsidP="007C3B2D">
            <w:pPr>
              <w:cnfStyle w:val="000000000000" w:firstRow="0" w:lastRow="0" w:firstColumn="0" w:lastColumn="0" w:oddVBand="0" w:evenVBand="0" w:oddHBand="0" w:evenHBand="0" w:firstRowFirstColumn="0" w:firstRowLastColumn="0" w:lastRowFirstColumn="0" w:lastRowLastColumn="0"/>
            </w:pPr>
            <w:r>
              <w:t>If a section is manually linked in the ALP UI then that should be reflected in the block for that course that the mapping is created</w:t>
            </w:r>
          </w:p>
        </w:tc>
      </w:tr>
      <w:tr w:rsidR="006A5CA6" w14:paraId="3DB5E919"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6F3C85" w14:textId="66CF43B9" w:rsidR="006A5CA6" w:rsidRDefault="6C219E27" w:rsidP="00946FCB">
            <w:bookmarkStart w:id="34" w:name="BR21"/>
            <w:r>
              <w:t>BR21</w:t>
            </w:r>
            <w:bookmarkEnd w:id="34"/>
          </w:p>
        </w:tc>
        <w:tc>
          <w:tcPr>
            <w:tcW w:w="7603" w:type="dxa"/>
          </w:tcPr>
          <w:p w14:paraId="0A717583" w14:textId="396BD90C" w:rsidR="006A5CA6" w:rsidRDefault="6C219E27" w:rsidP="004955FE">
            <w:pPr>
              <w:cnfStyle w:val="000000100000" w:firstRow="0" w:lastRow="0" w:firstColumn="0" w:lastColumn="0" w:oddVBand="0" w:evenVBand="0" w:oddHBand="1" w:evenHBand="0" w:firstRowFirstColumn="0" w:firstRowLastColumn="0" w:lastRowFirstColumn="0" w:lastRowLastColumn="0"/>
            </w:pPr>
            <w:r>
              <w:t>The plugin should store the current term so that the dataset can be managed in future academic years (terms)</w:t>
            </w:r>
          </w:p>
        </w:tc>
      </w:tr>
      <w:tr w:rsidR="003E2101" w14:paraId="2C15B2E1" w14:textId="77777777" w:rsidTr="6C219E27">
        <w:tc>
          <w:tcPr>
            <w:cnfStyle w:val="001000000000" w:firstRow="0" w:lastRow="0" w:firstColumn="1" w:lastColumn="0" w:oddVBand="0" w:evenVBand="0" w:oddHBand="0" w:evenHBand="0" w:firstRowFirstColumn="0" w:firstRowLastColumn="0" w:lastRowFirstColumn="0" w:lastRowLastColumn="0"/>
            <w:tcW w:w="1413" w:type="dxa"/>
          </w:tcPr>
          <w:p w14:paraId="0E7C6A71" w14:textId="3B72EE63" w:rsidR="003E2101" w:rsidRDefault="6C219E27" w:rsidP="00946FCB">
            <w:bookmarkStart w:id="35" w:name="BR22"/>
            <w:r>
              <w:t>BR22</w:t>
            </w:r>
            <w:bookmarkEnd w:id="35"/>
          </w:p>
        </w:tc>
        <w:tc>
          <w:tcPr>
            <w:tcW w:w="7603" w:type="dxa"/>
          </w:tcPr>
          <w:p w14:paraId="560C2C8B" w14:textId="433011B9" w:rsidR="003E2101" w:rsidRDefault="6C219E27">
            <w:pPr>
              <w:cnfStyle w:val="000000000000" w:firstRow="0" w:lastRow="0" w:firstColumn="0" w:lastColumn="0" w:oddVBand="0" w:evenVBand="0" w:oddHBand="0" w:evenHBand="0" w:firstRowFirstColumn="0" w:firstRowLastColumn="0" w:lastRowFirstColumn="0" w:lastRowLastColumn="0"/>
            </w:pPr>
            <w:r>
              <w:t xml:space="preserve">Accessing Lecturecast via Moodle should trigger user creation process in ALP if the user does not already exist in ALP. </w:t>
            </w:r>
          </w:p>
        </w:tc>
      </w:tr>
    </w:tbl>
    <w:p w14:paraId="5C7FA100" w14:textId="77777777" w:rsidR="00946FCB" w:rsidRPr="00946FCB" w:rsidRDefault="00946FCB" w:rsidP="00946FCB"/>
    <w:p w14:paraId="636A727A" w14:textId="77777777" w:rsidR="008E2AF5" w:rsidRDefault="6C219E27" w:rsidP="008E2AF5">
      <w:pPr>
        <w:pStyle w:val="Heading2"/>
      </w:pPr>
      <w:bookmarkStart w:id="36" w:name="_Toc502739533"/>
      <w:r>
        <w:t>Technical Requirements</w:t>
      </w:r>
      <w:bookmarkEnd w:id="36"/>
    </w:p>
    <w:tbl>
      <w:tblPr>
        <w:tblStyle w:val="GridTable4-Accent1"/>
        <w:tblW w:w="0" w:type="auto"/>
        <w:tblLook w:val="04A0" w:firstRow="1" w:lastRow="0" w:firstColumn="1" w:lastColumn="0" w:noHBand="0" w:noVBand="1"/>
      </w:tblPr>
      <w:tblGrid>
        <w:gridCol w:w="1350"/>
        <w:gridCol w:w="5585"/>
        <w:gridCol w:w="2081"/>
      </w:tblGrid>
      <w:tr w:rsidR="00946FCB" w14:paraId="3A03BCC7" w14:textId="77777777" w:rsidTr="6C219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A2389DB" w14:textId="1F9B8EC8" w:rsidR="00946FCB" w:rsidRDefault="6C219E27" w:rsidP="00946FCB">
            <w:r>
              <w:t>Req. No</w:t>
            </w:r>
          </w:p>
        </w:tc>
        <w:tc>
          <w:tcPr>
            <w:tcW w:w="5585" w:type="dxa"/>
          </w:tcPr>
          <w:p w14:paraId="006C5A99" w14:textId="6A4C616F" w:rsidR="00946FCB" w:rsidRDefault="6C219E27" w:rsidP="00946FCB">
            <w:pPr>
              <w:cnfStyle w:val="100000000000" w:firstRow="1" w:lastRow="0" w:firstColumn="0" w:lastColumn="0" w:oddVBand="0" w:evenVBand="0" w:oddHBand="0" w:evenHBand="0" w:firstRowFirstColumn="0" w:firstRowLastColumn="0" w:lastRowFirstColumn="0" w:lastRowLastColumn="0"/>
            </w:pPr>
            <w:r>
              <w:t>Details</w:t>
            </w:r>
          </w:p>
        </w:tc>
        <w:tc>
          <w:tcPr>
            <w:tcW w:w="2081" w:type="dxa"/>
          </w:tcPr>
          <w:p w14:paraId="57DC505C" w14:textId="3AB720A8" w:rsidR="00946FCB" w:rsidRDefault="6C219E27" w:rsidP="00946FCB">
            <w:pPr>
              <w:cnfStyle w:val="100000000000" w:firstRow="1" w:lastRow="0" w:firstColumn="0" w:lastColumn="0" w:oddVBand="0" w:evenVBand="0" w:oddHBand="0" w:evenHBand="0" w:firstRowFirstColumn="0" w:firstRowLastColumn="0" w:lastRowFirstColumn="0" w:lastRowLastColumn="0"/>
            </w:pPr>
            <w:r>
              <w:t>Mapping to BR</w:t>
            </w:r>
          </w:p>
        </w:tc>
      </w:tr>
      <w:tr w:rsidR="00946FCB" w14:paraId="0EC06449"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C6DFE0D" w14:textId="2DC143A2" w:rsidR="00946FCB" w:rsidRDefault="6C219E27" w:rsidP="00946FCB">
            <w:bookmarkStart w:id="37" w:name="TR01"/>
            <w:r>
              <w:t>TR01</w:t>
            </w:r>
            <w:bookmarkEnd w:id="37"/>
          </w:p>
        </w:tc>
        <w:tc>
          <w:tcPr>
            <w:tcW w:w="5585" w:type="dxa"/>
          </w:tcPr>
          <w:p w14:paraId="62B817CE" w14:textId="05187752" w:rsidR="00946FCB" w:rsidRDefault="6C219E27" w:rsidP="00946FCB">
            <w:pPr>
              <w:cnfStyle w:val="000000100000" w:firstRow="0" w:lastRow="0" w:firstColumn="0" w:lastColumn="0" w:oddVBand="0" w:evenVBand="0" w:oddHBand="1" w:evenHBand="0" w:firstRowFirstColumn="0" w:firstRowLastColumn="0" w:lastRowFirstColumn="0" w:lastRowLastColumn="0"/>
            </w:pPr>
            <w:r>
              <w:t>The block was given a title of ‘Lecturecast Connector Block’ which was added as a string in the language file</w:t>
            </w:r>
          </w:p>
        </w:tc>
        <w:tc>
          <w:tcPr>
            <w:tcW w:w="2081" w:type="dxa"/>
          </w:tcPr>
          <w:p w14:paraId="4B7626EE" w14:textId="6F186F3C" w:rsidR="00946FCB" w:rsidRDefault="00F5175A" w:rsidP="00946FCB">
            <w:pPr>
              <w:cnfStyle w:val="000000100000" w:firstRow="0" w:lastRow="0" w:firstColumn="0" w:lastColumn="0" w:oddVBand="0" w:evenVBand="0" w:oddHBand="1" w:evenHBand="0" w:firstRowFirstColumn="0" w:firstRowLastColumn="0" w:lastRowFirstColumn="0" w:lastRowLastColumn="0"/>
            </w:pPr>
            <w:hyperlink w:anchor="BR01" w:history="1">
              <w:r w:rsidR="6C219E27" w:rsidRPr="6C219E27">
                <w:rPr>
                  <w:rStyle w:val="Hyperlink"/>
                </w:rPr>
                <w:t>BR01</w:t>
              </w:r>
            </w:hyperlink>
          </w:p>
        </w:tc>
      </w:tr>
      <w:tr w:rsidR="00946FCB" w14:paraId="6B5E631E"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05D4069C" w14:textId="16A62C47" w:rsidR="00946FCB" w:rsidRDefault="6C219E27" w:rsidP="00946FCB">
            <w:bookmarkStart w:id="38" w:name="TR02"/>
            <w:r>
              <w:t>TR02</w:t>
            </w:r>
            <w:bookmarkEnd w:id="38"/>
          </w:p>
        </w:tc>
        <w:tc>
          <w:tcPr>
            <w:tcW w:w="5585" w:type="dxa"/>
          </w:tcPr>
          <w:p w14:paraId="320E4A17" w14:textId="537AF244" w:rsidR="00946FCB" w:rsidRDefault="6C219E27" w:rsidP="00946FCB">
            <w:pPr>
              <w:cnfStyle w:val="000000000000" w:firstRow="0" w:lastRow="0" w:firstColumn="0" w:lastColumn="0" w:oddVBand="0" w:evenVBand="0" w:oddHBand="0" w:evenHBand="0" w:firstRowFirstColumn="0" w:firstRowLastColumn="0" w:lastRowFirstColumn="0" w:lastRowLastColumn="0"/>
            </w:pPr>
            <w:commentRangeStart w:id="39"/>
            <w:r>
              <w:t xml:space="preserve">This must be implemented by calling the </w:t>
            </w:r>
            <w:r w:rsidR="00434C0C">
              <w:t>has capability</w:t>
            </w:r>
            <w:r>
              <w:t xml:space="preserve"> function or the user_is_editing function in the blocks get_content function</w:t>
            </w:r>
            <w:commentRangeEnd w:id="39"/>
            <w:r w:rsidR="00434C0C">
              <w:rPr>
                <w:rStyle w:val="CommentReference"/>
              </w:rPr>
              <w:commentReference w:id="39"/>
            </w:r>
          </w:p>
        </w:tc>
        <w:tc>
          <w:tcPr>
            <w:tcW w:w="2081" w:type="dxa"/>
          </w:tcPr>
          <w:p w14:paraId="693D2FC4" w14:textId="5AFDCAE5" w:rsidR="00946FCB" w:rsidRDefault="00F5175A" w:rsidP="00946FCB">
            <w:pPr>
              <w:cnfStyle w:val="000000000000" w:firstRow="0" w:lastRow="0" w:firstColumn="0" w:lastColumn="0" w:oddVBand="0" w:evenVBand="0" w:oddHBand="0" w:evenHBand="0" w:firstRowFirstColumn="0" w:firstRowLastColumn="0" w:lastRowFirstColumn="0" w:lastRowLastColumn="0"/>
            </w:pPr>
            <w:hyperlink w:anchor="BR02" w:history="1">
              <w:r w:rsidR="6C219E27" w:rsidRPr="6C219E27">
                <w:rPr>
                  <w:rStyle w:val="Hyperlink"/>
                </w:rPr>
                <w:t>BR02</w:t>
              </w:r>
            </w:hyperlink>
          </w:p>
        </w:tc>
      </w:tr>
      <w:tr w:rsidR="00946FCB" w14:paraId="1DD8C21D"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F0D6BD7" w14:textId="4AB4EE3C" w:rsidR="00946FCB" w:rsidRDefault="6C219E27" w:rsidP="00946FCB">
            <w:bookmarkStart w:id="40" w:name="TR03"/>
            <w:r>
              <w:lastRenderedPageBreak/>
              <w:t>TR03</w:t>
            </w:r>
            <w:bookmarkEnd w:id="40"/>
          </w:p>
        </w:tc>
        <w:tc>
          <w:tcPr>
            <w:tcW w:w="5585" w:type="dxa"/>
          </w:tcPr>
          <w:p w14:paraId="60EEC6FC" w14:textId="184E3852" w:rsidR="00946FCB" w:rsidRDefault="6C219E27" w:rsidP="00EA1DB8">
            <w:pPr>
              <w:cnfStyle w:val="000000100000" w:firstRow="0" w:lastRow="0" w:firstColumn="0" w:lastColumn="0" w:oddVBand="0" w:evenVBand="0" w:oddHBand="1" w:evenHBand="0" w:firstRowFirstColumn="0" w:firstRowLastColumn="0" w:lastRowFirstColumn="0" w:lastRowLastColumn="0"/>
            </w:pPr>
            <w:r>
              <w:t>This must be implemented by calling the user_is_editing function in the blocks get_content function</w:t>
            </w:r>
          </w:p>
        </w:tc>
        <w:tc>
          <w:tcPr>
            <w:tcW w:w="2081" w:type="dxa"/>
          </w:tcPr>
          <w:p w14:paraId="43548E02" w14:textId="6D43B8A9" w:rsidR="00946FCB" w:rsidRDefault="00F5175A" w:rsidP="00946FCB">
            <w:pPr>
              <w:cnfStyle w:val="000000100000" w:firstRow="0" w:lastRow="0" w:firstColumn="0" w:lastColumn="0" w:oddVBand="0" w:evenVBand="0" w:oddHBand="1" w:evenHBand="0" w:firstRowFirstColumn="0" w:firstRowLastColumn="0" w:lastRowFirstColumn="0" w:lastRowLastColumn="0"/>
            </w:pPr>
            <w:hyperlink w:anchor="BR03" w:history="1">
              <w:r w:rsidR="6C219E27" w:rsidRPr="6C219E27">
                <w:rPr>
                  <w:rStyle w:val="Hyperlink"/>
                </w:rPr>
                <w:t>BR03</w:t>
              </w:r>
            </w:hyperlink>
          </w:p>
        </w:tc>
      </w:tr>
      <w:tr w:rsidR="00EA1DB8" w14:paraId="32626544"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751A73D5" w14:textId="2A218FC6" w:rsidR="00EA1DB8" w:rsidRDefault="6C219E27" w:rsidP="00946FCB">
            <w:bookmarkStart w:id="41" w:name="TR04"/>
            <w:r>
              <w:t>TR04</w:t>
            </w:r>
            <w:bookmarkEnd w:id="41"/>
          </w:p>
        </w:tc>
        <w:tc>
          <w:tcPr>
            <w:tcW w:w="5585" w:type="dxa"/>
          </w:tcPr>
          <w:p w14:paraId="12DA9AD5" w14:textId="6E8522F5" w:rsidR="00EA1DB8" w:rsidRDefault="6C219E27" w:rsidP="004138EE">
            <w:pPr>
              <w:cnfStyle w:val="000000000000" w:firstRow="0" w:lastRow="0" w:firstColumn="0" w:lastColumn="0" w:oddVBand="0" w:evenVBand="0" w:oddHBand="0" w:evenHBand="0" w:firstRowFirstColumn="0" w:firstRowLastColumn="0" w:lastRowFirstColumn="0" w:lastRowLastColumn="0"/>
            </w:pPr>
            <w:r>
              <w:t>The block should be developed as a Moodle block plugin and require login to course. All supported PHP files should implement the require login</w:t>
            </w:r>
          </w:p>
        </w:tc>
        <w:tc>
          <w:tcPr>
            <w:tcW w:w="2081" w:type="dxa"/>
          </w:tcPr>
          <w:p w14:paraId="677298F2" w14:textId="1867F52A" w:rsidR="00EA1DB8" w:rsidRDefault="00F5175A" w:rsidP="00946FCB">
            <w:pPr>
              <w:cnfStyle w:val="000000000000" w:firstRow="0" w:lastRow="0" w:firstColumn="0" w:lastColumn="0" w:oddVBand="0" w:evenVBand="0" w:oddHBand="0" w:evenHBand="0" w:firstRowFirstColumn="0" w:firstRowLastColumn="0" w:lastRowFirstColumn="0" w:lastRowLastColumn="0"/>
            </w:pPr>
            <w:hyperlink w:anchor="BR04" w:history="1">
              <w:r w:rsidR="6C219E27" w:rsidRPr="6C219E27">
                <w:rPr>
                  <w:rStyle w:val="Hyperlink"/>
                </w:rPr>
                <w:t>BR04</w:t>
              </w:r>
              <w:r w:rsidR="6C219E27">
                <w:t xml:space="preserve">, </w:t>
              </w:r>
              <w:r w:rsidR="6C219E27" w:rsidRPr="6C219E27">
                <w:rPr>
                  <w:rStyle w:val="Hyperlink"/>
                </w:rPr>
                <w:t>BR05</w:t>
              </w:r>
            </w:hyperlink>
            <w:hyperlink w:anchor="BR05" w:history="1"/>
          </w:p>
        </w:tc>
      </w:tr>
      <w:tr w:rsidR="00EA1DB8" w14:paraId="4FA49852"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FCB1DA5" w14:textId="1F91C97F" w:rsidR="00EA1DB8" w:rsidRDefault="6C219E27" w:rsidP="00946FCB">
            <w:bookmarkStart w:id="42" w:name="TR05"/>
            <w:r>
              <w:t>TR05</w:t>
            </w:r>
            <w:bookmarkEnd w:id="42"/>
          </w:p>
        </w:tc>
        <w:tc>
          <w:tcPr>
            <w:tcW w:w="5585" w:type="dxa"/>
          </w:tcPr>
          <w:p w14:paraId="0E3D2E51" w14:textId="3F7CC110" w:rsidR="00EA1DB8" w:rsidRDefault="6C219E27" w:rsidP="00EA1DB8">
            <w:pPr>
              <w:cnfStyle w:val="000000100000" w:firstRow="0" w:lastRow="0" w:firstColumn="0" w:lastColumn="0" w:oddVBand="0" w:evenVBand="0" w:oddHBand="1" w:evenHBand="0" w:firstRowFirstColumn="0" w:firstRowLastColumn="0" w:lastRowFirstColumn="0" w:lastRowLastColumn="0"/>
            </w:pPr>
            <w:r>
              <w:t>Add a table for the block in Moodle and save the course information and section information when a link is made and this table should be queried to see if a section is mapped to the course.</w:t>
            </w:r>
          </w:p>
        </w:tc>
        <w:tc>
          <w:tcPr>
            <w:tcW w:w="2081" w:type="dxa"/>
          </w:tcPr>
          <w:p w14:paraId="5C269810" w14:textId="25BC8184" w:rsidR="00EA1DB8" w:rsidRDefault="00F5175A" w:rsidP="00946FCB">
            <w:pPr>
              <w:cnfStyle w:val="000000100000" w:firstRow="0" w:lastRow="0" w:firstColumn="0" w:lastColumn="0" w:oddVBand="0" w:evenVBand="0" w:oddHBand="1" w:evenHBand="0" w:firstRowFirstColumn="0" w:firstRowLastColumn="0" w:lastRowFirstColumn="0" w:lastRowLastColumn="0"/>
            </w:pPr>
            <w:hyperlink w:anchor="BR06" w:history="1">
              <w:r w:rsidR="6C219E27" w:rsidRPr="6C219E27">
                <w:rPr>
                  <w:rStyle w:val="Hyperlink"/>
                </w:rPr>
                <w:t>BR06</w:t>
              </w:r>
            </w:hyperlink>
          </w:p>
        </w:tc>
      </w:tr>
      <w:tr w:rsidR="00EA1DB8" w14:paraId="132DE0F3"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0C0FDBCB" w14:textId="30076711" w:rsidR="00EA1DB8" w:rsidRDefault="6C219E27" w:rsidP="00946FCB">
            <w:bookmarkStart w:id="43" w:name="TR06"/>
            <w:r>
              <w:t>TR06</w:t>
            </w:r>
            <w:bookmarkEnd w:id="43"/>
          </w:p>
        </w:tc>
        <w:tc>
          <w:tcPr>
            <w:tcW w:w="5585" w:type="dxa"/>
          </w:tcPr>
          <w:p w14:paraId="576FBBB5" w14:textId="52425849" w:rsidR="00EA1DB8" w:rsidRDefault="6C219E27" w:rsidP="00EA1DB8">
            <w:pPr>
              <w:cnfStyle w:val="000000000000" w:firstRow="0" w:lastRow="0" w:firstColumn="0" w:lastColumn="0" w:oddVBand="0" w:evenVBand="0" w:oddHBand="0" w:evenHBand="0" w:firstRowFirstColumn="0" w:firstRowLastColumn="0" w:lastRowFirstColumn="0" w:lastRowLastColumn="0"/>
            </w:pPr>
            <w:r>
              <w:t>REST web service should be used to call ALP sections API and create a mapping using the section number, course shortname and section ID which is selected from the GEN Oracle Database and the shortname from the Moodle course</w:t>
            </w:r>
          </w:p>
        </w:tc>
        <w:tc>
          <w:tcPr>
            <w:tcW w:w="2081" w:type="dxa"/>
          </w:tcPr>
          <w:p w14:paraId="7480FB19" w14:textId="64C4A7A4" w:rsidR="00EA1DB8" w:rsidRDefault="00F5175A" w:rsidP="00946FCB">
            <w:pPr>
              <w:cnfStyle w:val="000000000000" w:firstRow="0" w:lastRow="0" w:firstColumn="0" w:lastColumn="0" w:oddVBand="0" w:evenVBand="0" w:oddHBand="0" w:evenHBand="0" w:firstRowFirstColumn="0" w:firstRowLastColumn="0" w:lastRowFirstColumn="0" w:lastRowLastColumn="0"/>
            </w:pPr>
            <w:hyperlink w:anchor="BR07" w:history="1">
              <w:r w:rsidR="6C219E27" w:rsidRPr="6C219E27">
                <w:rPr>
                  <w:rStyle w:val="Hyperlink"/>
                </w:rPr>
                <w:t>BR07</w:t>
              </w:r>
            </w:hyperlink>
          </w:p>
        </w:tc>
      </w:tr>
      <w:tr w:rsidR="00EA1DB8" w14:paraId="38EEA41C"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0C9C7D0" w14:textId="54CF2DFC" w:rsidR="00EA1DB8" w:rsidRDefault="6C219E27" w:rsidP="00946FCB">
            <w:bookmarkStart w:id="44" w:name="TR07"/>
            <w:r>
              <w:t>TR07</w:t>
            </w:r>
            <w:bookmarkEnd w:id="44"/>
          </w:p>
        </w:tc>
        <w:tc>
          <w:tcPr>
            <w:tcW w:w="5585" w:type="dxa"/>
          </w:tcPr>
          <w:p w14:paraId="08037C9D" w14:textId="5C35640D" w:rsidR="00EA1DB8" w:rsidRDefault="6C219E27" w:rsidP="00EA1DB8">
            <w:pPr>
              <w:cnfStyle w:val="000000100000" w:firstRow="0" w:lastRow="0" w:firstColumn="0" w:lastColumn="0" w:oddVBand="0" w:evenVBand="0" w:oddHBand="1" w:evenHBand="0" w:firstRowFirstColumn="0" w:firstRowLastColumn="0" w:lastRowFirstColumn="0" w:lastRowLastColumn="0"/>
            </w:pPr>
            <w:r>
              <w:t>A new page with a form is created for users to be able to select the section they want to link to. The course information is passed to this form</w:t>
            </w:r>
          </w:p>
        </w:tc>
        <w:tc>
          <w:tcPr>
            <w:tcW w:w="2081" w:type="dxa"/>
          </w:tcPr>
          <w:p w14:paraId="08D044DE" w14:textId="56658ABB" w:rsidR="00EA1DB8" w:rsidRDefault="00F5175A" w:rsidP="00946FCB">
            <w:pPr>
              <w:cnfStyle w:val="000000100000" w:firstRow="0" w:lastRow="0" w:firstColumn="0" w:lastColumn="0" w:oddVBand="0" w:evenVBand="0" w:oddHBand="1" w:evenHBand="0" w:firstRowFirstColumn="0" w:firstRowLastColumn="0" w:lastRowFirstColumn="0" w:lastRowLastColumn="0"/>
            </w:pPr>
            <w:hyperlink w:anchor="BR08" w:history="1">
              <w:r w:rsidR="6C219E27" w:rsidRPr="6C219E27">
                <w:rPr>
                  <w:rStyle w:val="Hyperlink"/>
                </w:rPr>
                <w:t>BR08</w:t>
              </w:r>
            </w:hyperlink>
          </w:p>
        </w:tc>
      </w:tr>
      <w:tr w:rsidR="00E80339" w14:paraId="7D17C520"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7135B056" w14:textId="10786FBE" w:rsidR="00E80339" w:rsidRDefault="6C219E27" w:rsidP="00E80339">
            <w:bookmarkStart w:id="45" w:name="TR08"/>
            <w:r>
              <w:t>TR08</w:t>
            </w:r>
            <w:bookmarkEnd w:id="45"/>
          </w:p>
        </w:tc>
        <w:tc>
          <w:tcPr>
            <w:tcW w:w="5585" w:type="dxa"/>
          </w:tcPr>
          <w:p w14:paraId="33BAD7A4" w14:textId="3E19D554" w:rsidR="00E80339" w:rsidRDefault="6C219E27" w:rsidP="00E80339">
            <w:pPr>
              <w:cnfStyle w:val="000000000000" w:firstRow="0" w:lastRow="0" w:firstColumn="0" w:lastColumn="0" w:oddVBand="0" w:evenVBand="0" w:oddHBand="0" w:evenHBand="0" w:firstRowFirstColumn="0" w:firstRowLastColumn="0" w:lastRowFirstColumn="0" w:lastRowLastColumn="0"/>
            </w:pPr>
            <w:r>
              <w:t>The autocomplete will be implemented using JavaScript passing the keyword from the form to the PHP file that will query the database. The JavaScript keyup function will be used to capture the keypress for the keyword</w:t>
            </w:r>
          </w:p>
        </w:tc>
        <w:tc>
          <w:tcPr>
            <w:tcW w:w="2081" w:type="dxa"/>
          </w:tcPr>
          <w:p w14:paraId="21EF86EC" w14:textId="6B364199" w:rsidR="00E80339" w:rsidRDefault="00F5175A" w:rsidP="00E80339">
            <w:pPr>
              <w:cnfStyle w:val="000000000000" w:firstRow="0" w:lastRow="0" w:firstColumn="0" w:lastColumn="0" w:oddVBand="0" w:evenVBand="0" w:oddHBand="0" w:evenHBand="0" w:firstRowFirstColumn="0" w:firstRowLastColumn="0" w:lastRowFirstColumn="0" w:lastRowLastColumn="0"/>
            </w:pPr>
            <w:hyperlink w:anchor="BR08" w:history="1">
              <w:r w:rsidR="6C219E27" w:rsidRPr="6C219E27">
                <w:rPr>
                  <w:rStyle w:val="Hyperlink"/>
                </w:rPr>
                <w:t>BR08</w:t>
              </w:r>
            </w:hyperlink>
          </w:p>
        </w:tc>
      </w:tr>
      <w:tr w:rsidR="00E80339" w14:paraId="12679090"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A4F03D3" w14:textId="395DD7E7" w:rsidR="00E80339" w:rsidRDefault="6C219E27" w:rsidP="00E80339">
            <w:bookmarkStart w:id="46" w:name="TR09"/>
            <w:r>
              <w:t>TR09</w:t>
            </w:r>
            <w:bookmarkEnd w:id="46"/>
          </w:p>
        </w:tc>
        <w:tc>
          <w:tcPr>
            <w:tcW w:w="5585" w:type="dxa"/>
          </w:tcPr>
          <w:p w14:paraId="245297E3" w14:textId="60308664" w:rsidR="00E80339" w:rsidRDefault="6C219E27" w:rsidP="00E80339">
            <w:pPr>
              <w:cnfStyle w:val="000000100000" w:firstRow="0" w:lastRow="0" w:firstColumn="0" w:lastColumn="0" w:oddVBand="0" w:evenVBand="0" w:oddHBand="1" w:evenHBand="0" w:firstRowFirstColumn="0" w:firstRowLastColumn="0" w:lastRowFirstColumn="0" w:lastRowLastColumn="0"/>
            </w:pPr>
            <w:r>
              <w:t>A table in the GEN database will be used to hold the section details and this table will be queried to return the sections and their associated section IDs.</w:t>
            </w:r>
          </w:p>
        </w:tc>
        <w:tc>
          <w:tcPr>
            <w:tcW w:w="2081" w:type="dxa"/>
          </w:tcPr>
          <w:p w14:paraId="0F9997F7" w14:textId="3A40CD70" w:rsidR="00E80339" w:rsidRDefault="00F5175A" w:rsidP="00E80339">
            <w:pPr>
              <w:cnfStyle w:val="000000100000" w:firstRow="0" w:lastRow="0" w:firstColumn="0" w:lastColumn="0" w:oddVBand="0" w:evenVBand="0" w:oddHBand="1" w:evenHBand="0" w:firstRowFirstColumn="0" w:firstRowLastColumn="0" w:lastRowFirstColumn="0" w:lastRowLastColumn="0"/>
            </w:pPr>
            <w:hyperlink w:anchor="BR09" w:history="1">
              <w:r w:rsidR="6C219E27" w:rsidRPr="6C219E27">
                <w:rPr>
                  <w:rStyle w:val="Hyperlink"/>
                </w:rPr>
                <w:t>BR09</w:t>
              </w:r>
              <w:r w:rsidR="6C219E27">
                <w:t xml:space="preserve">, </w:t>
              </w:r>
              <w:r w:rsidR="6C219E27" w:rsidRPr="6C219E27">
                <w:rPr>
                  <w:rStyle w:val="Hyperlink"/>
                </w:rPr>
                <w:t>BR16</w:t>
              </w:r>
            </w:hyperlink>
            <w:hyperlink w:anchor="BR16" w:history="1"/>
          </w:p>
        </w:tc>
      </w:tr>
      <w:tr w:rsidR="00E80339" w14:paraId="3EA05B1B"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6E100AE9" w14:textId="1E79BC7E" w:rsidR="00E80339" w:rsidRDefault="6C219E27" w:rsidP="00E80339">
            <w:bookmarkStart w:id="47" w:name="TR10"/>
            <w:r>
              <w:t>TR10</w:t>
            </w:r>
            <w:bookmarkEnd w:id="47"/>
          </w:p>
        </w:tc>
        <w:tc>
          <w:tcPr>
            <w:tcW w:w="5585" w:type="dxa"/>
          </w:tcPr>
          <w:p w14:paraId="787F8D98" w14:textId="323D66F1" w:rsidR="00E80339" w:rsidRDefault="6C219E27" w:rsidP="00E80339">
            <w:pPr>
              <w:cnfStyle w:val="000000000000" w:firstRow="0" w:lastRow="0" w:firstColumn="0" w:lastColumn="0" w:oddVBand="0" w:evenVBand="0" w:oddHBand="0" w:evenHBand="0" w:firstRowFirstColumn="0" w:firstRowLastColumn="0" w:lastRowFirstColumn="0" w:lastRowLastColumn="0"/>
            </w:pPr>
            <w:r>
              <w:t>After pressing 3 characters the GEN table will be queried and a limit of 20 sections will be listed from which the user can select the section to be mapped. By clicking of create mapping the Moodle course will be mapped to the selected section via REST web service and ALP section API.</w:t>
            </w:r>
          </w:p>
        </w:tc>
        <w:tc>
          <w:tcPr>
            <w:tcW w:w="2081" w:type="dxa"/>
          </w:tcPr>
          <w:p w14:paraId="5067F149" w14:textId="5789CF68" w:rsidR="00E80339" w:rsidRDefault="00F5175A" w:rsidP="00E80339">
            <w:pPr>
              <w:cnfStyle w:val="000000000000" w:firstRow="0" w:lastRow="0" w:firstColumn="0" w:lastColumn="0" w:oddVBand="0" w:evenVBand="0" w:oddHBand="0" w:evenHBand="0" w:firstRowFirstColumn="0" w:firstRowLastColumn="0" w:lastRowFirstColumn="0" w:lastRowLastColumn="0"/>
            </w:pPr>
            <w:hyperlink w:anchor="BR10" w:history="1">
              <w:r w:rsidR="6C219E27" w:rsidRPr="6C219E27">
                <w:rPr>
                  <w:rStyle w:val="Hyperlink"/>
                </w:rPr>
                <w:t>BR10</w:t>
              </w:r>
            </w:hyperlink>
          </w:p>
        </w:tc>
      </w:tr>
      <w:tr w:rsidR="00E80339" w14:paraId="0B1C8230"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94BB542" w14:textId="21D24AF6" w:rsidR="00E80339" w:rsidRDefault="6C219E27" w:rsidP="00E80339">
            <w:bookmarkStart w:id="48" w:name="TR11"/>
            <w:r>
              <w:t>TR11</w:t>
            </w:r>
            <w:bookmarkEnd w:id="48"/>
          </w:p>
        </w:tc>
        <w:tc>
          <w:tcPr>
            <w:tcW w:w="5585" w:type="dxa"/>
          </w:tcPr>
          <w:p w14:paraId="7875767F" w14:textId="20989FB3" w:rsidR="00E80339" w:rsidRDefault="6C219E27" w:rsidP="00E80339">
            <w:pPr>
              <w:cnfStyle w:val="000000100000" w:firstRow="0" w:lastRow="0" w:firstColumn="0" w:lastColumn="0" w:oddVBand="0" w:evenVBand="0" w:oddHBand="1" w:evenHBand="0" w:firstRowFirstColumn="0" w:firstRowLastColumn="0" w:lastRowFirstColumn="0" w:lastRowLastColumn="0"/>
            </w:pPr>
            <w:r>
              <w:t>If the API returns an OK message that the section is mapped, the Moodle table will have inserted, the record of the mapping and then redirected to the course main page where the block will display the sections the course is linked to.</w:t>
            </w:r>
          </w:p>
        </w:tc>
        <w:bookmarkStart w:id="49" w:name="BR11"/>
        <w:tc>
          <w:tcPr>
            <w:tcW w:w="2081" w:type="dxa"/>
          </w:tcPr>
          <w:p w14:paraId="4D4FD7F4" w14:textId="5160A924" w:rsidR="00E80339" w:rsidRDefault="009166F1" w:rsidP="00E80339">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\l "BR11" </w:instrText>
            </w:r>
            <w:r>
              <w:fldChar w:fldCharType="separate"/>
            </w:r>
            <w:r w:rsidR="00E80339" w:rsidRPr="009166F1">
              <w:rPr>
                <w:rStyle w:val="Hyperlink"/>
              </w:rPr>
              <w:t>BR11</w:t>
            </w:r>
            <w:bookmarkEnd w:id="49"/>
            <w:r>
              <w:fldChar w:fldCharType="end"/>
            </w:r>
          </w:p>
        </w:tc>
      </w:tr>
      <w:tr w:rsidR="00E80339" w14:paraId="1A4C1CA0"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7D8CC0E0" w14:textId="63500711" w:rsidR="00E80339" w:rsidRDefault="6C219E27" w:rsidP="00E80339">
            <w:bookmarkStart w:id="50" w:name="TR12"/>
            <w:r>
              <w:t>TR12</w:t>
            </w:r>
            <w:bookmarkEnd w:id="50"/>
          </w:p>
        </w:tc>
        <w:tc>
          <w:tcPr>
            <w:tcW w:w="5585" w:type="dxa"/>
          </w:tcPr>
          <w:p w14:paraId="1BD05BFF" w14:textId="789DD632" w:rsidR="00E80339" w:rsidRDefault="6C219E27" w:rsidP="00E80339">
            <w:pPr>
              <w:cnfStyle w:val="000000000000" w:firstRow="0" w:lastRow="0" w:firstColumn="0" w:lastColumn="0" w:oddVBand="0" w:evenVBand="0" w:oddHBand="0" w:evenHBand="0" w:firstRowFirstColumn="0" w:firstRowLastColumn="0" w:lastRowFirstColumn="0" w:lastRowLastColumn="0"/>
            </w:pPr>
            <w:r>
              <w:t>While the user is on the page with the form they will see any errors display (in red) in the section where the sections should be displayed. If error to access the GEN database, or the keyword does not return any sections it will display an error.</w:t>
            </w:r>
          </w:p>
        </w:tc>
        <w:tc>
          <w:tcPr>
            <w:tcW w:w="2081" w:type="dxa"/>
          </w:tcPr>
          <w:p w14:paraId="2365FA9D" w14:textId="5AE4EE0C" w:rsidR="00E80339" w:rsidRDefault="00F5175A" w:rsidP="00E80339">
            <w:pPr>
              <w:cnfStyle w:val="000000000000" w:firstRow="0" w:lastRow="0" w:firstColumn="0" w:lastColumn="0" w:oddVBand="0" w:evenVBand="0" w:oddHBand="0" w:evenHBand="0" w:firstRowFirstColumn="0" w:firstRowLastColumn="0" w:lastRowFirstColumn="0" w:lastRowLastColumn="0"/>
            </w:pPr>
            <w:hyperlink w:anchor="BR10" w:history="1">
              <w:r w:rsidR="6C219E27" w:rsidRPr="6C219E27">
                <w:rPr>
                  <w:rStyle w:val="Hyperlink"/>
                </w:rPr>
                <w:t>BR10</w:t>
              </w:r>
            </w:hyperlink>
          </w:p>
        </w:tc>
      </w:tr>
      <w:tr w:rsidR="00E80339" w14:paraId="1D40AF67"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C681AFB" w14:textId="4FE849C6" w:rsidR="00E80339" w:rsidRDefault="6C219E27" w:rsidP="00E80339">
            <w:bookmarkStart w:id="51" w:name="TR13"/>
            <w:r>
              <w:t>TR13</w:t>
            </w:r>
            <w:bookmarkEnd w:id="51"/>
          </w:p>
        </w:tc>
        <w:tc>
          <w:tcPr>
            <w:tcW w:w="5585" w:type="dxa"/>
          </w:tcPr>
          <w:p w14:paraId="20DFEF52" w14:textId="1FFEAB6B" w:rsidR="00E80339" w:rsidRDefault="6C219E27" w:rsidP="00E80339">
            <w:pPr>
              <w:cnfStyle w:val="000000100000" w:firstRow="0" w:lastRow="0" w:firstColumn="0" w:lastColumn="0" w:oddVBand="0" w:evenVBand="0" w:oddHBand="1" w:evenHBand="0" w:firstRowFirstColumn="0" w:firstRowLastColumn="0" w:lastRowFirstColumn="0" w:lastRowLastColumn="0"/>
            </w:pPr>
            <w:r>
              <w:t>The block will have a test folder that holds unit testing code and acceptance testing code. The units tested are testing for the existence of the Moodle table to hold the mappings, connection to the GEN database and connection to the ALP API. The acceptance testing is done using behat testing to test the user journey to create a mapping (but not making the mapping but cancelling and returning to the course main page)</w:t>
            </w:r>
          </w:p>
        </w:tc>
        <w:tc>
          <w:tcPr>
            <w:tcW w:w="2081" w:type="dxa"/>
          </w:tcPr>
          <w:p w14:paraId="49ECD1FD" w14:textId="0B359DA0" w:rsidR="00E80339" w:rsidRDefault="00E80339" w:rsidP="00E80339">
            <w:pPr>
              <w:cnfStyle w:val="000000100000" w:firstRow="0" w:lastRow="0" w:firstColumn="0" w:lastColumn="0" w:oddVBand="0" w:evenVBand="0" w:oddHBand="1" w:evenHBand="0" w:firstRowFirstColumn="0" w:firstRowLastColumn="0" w:lastRowFirstColumn="0" w:lastRowLastColumn="0"/>
            </w:pPr>
          </w:p>
        </w:tc>
      </w:tr>
      <w:tr w:rsidR="00E80339" w14:paraId="164864F3"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09F2B6F6" w14:textId="5342EFD3" w:rsidR="00E80339" w:rsidRDefault="6C219E27" w:rsidP="00E80339">
            <w:bookmarkStart w:id="52" w:name="TR14"/>
            <w:r>
              <w:t>TR14</w:t>
            </w:r>
            <w:bookmarkEnd w:id="52"/>
          </w:p>
        </w:tc>
        <w:tc>
          <w:tcPr>
            <w:tcW w:w="5585" w:type="dxa"/>
          </w:tcPr>
          <w:p w14:paraId="3F61A22E" w14:textId="2EA5E2A2" w:rsidR="00E80339" w:rsidRDefault="6C219E27" w:rsidP="00E80339">
            <w:pPr>
              <w:cnfStyle w:val="000000000000" w:firstRow="0" w:lastRow="0" w:firstColumn="0" w:lastColumn="0" w:oddVBand="0" w:evenVBand="0" w:oddHBand="0" w:evenHBand="0" w:firstRowFirstColumn="0" w:firstRowLastColumn="0" w:lastRowFirstColumn="0" w:lastRowLastColumn="0"/>
            </w:pPr>
            <w:r>
              <w:t>Where possible the moodle recommended functions are used such as get_records, require_login, required_param etc.</w:t>
            </w:r>
          </w:p>
        </w:tc>
        <w:tc>
          <w:tcPr>
            <w:tcW w:w="2081" w:type="dxa"/>
          </w:tcPr>
          <w:p w14:paraId="1F979C00" w14:textId="49A9A143" w:rsidR="00E80339" w:rsidRDefault="00E80339" w:rsidP="00E80339">
            <w:pPr>
              <w:cnfStyle w:val="000000000000" w:firstRow="0" w:lastRow="0" w:firstColumn="0" w:lastColumn="0" w:oddVBand="0" w:evenVBand="0" w:oddHBand="0" w:evenHBand="0" w:firstRowFirstColumn="0" w:firstRowLastColumn="0" w:lastRowFirstColumn="0" w:lastRowLastColumn="0"/>
            </w:pPr>
          </w:p>
        </w:tc>
      </w:tr>
      <w:tr w:rsidR="00E80339" w14:paraId="3F138669"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F780FA" w14:textId="2E4EC310" w:rsidR="00E80339" w:rsidRDefault="6C219E27" w:rsidP="00E80339">
            <w:bookmarkStart w:id="53" w:name="TR15"/>
            <w:r>
              <w:t>TR15</w:t>
            </w:r>
            <w:bookmarkEnd w:id="53"/>
          </w:p>
        </w:tc>
        <w:tc>
          <w:tcPr>
            <w:tcW w:w="5585" w:type="dxa"/>
          </w:tcPr>
          <w:p w14:paraId="051BD8E8" w14:textId="78FEAD3B" w:rsidR="00E80339" w:rsidRDefault="6C219E27" w:rsidP="00E80339">
            <w:pPr>
              <w:cnfStyle w:val="000000100000" w:firstRow="0" w:lastRow="0" w:firstColumn="0" w:lastColumn="0" w:oddVBand="0" w:evenVBand="0" w:oddHBand="1" w:evenHBand="0" w:firstRowFirstColumn="0" w:firstRowLastColumn="0" w:lastRowFirstColumn="0" w:lastRowLastColumn="0"/>
            </w:pPr>
            <w:r>
              <w:t>Comments should be added to the Moodle standard for functions and complex functionality should have comments explaining what the code is expected to do.</w:t>
            </w:r>
          </w:p>
        </w:tc>
        <w:tc>
          <w:tcPr>
            <w:tcW w:w="2081" w:type="dxa"/>
          </w:tcPr>
          <w:p w14:paraId="185CE6EB" w14:textId="7BCEEE8B" w:rsidR="00E80339" w:rsidRDefault="00E80339" w:rsidP="00E80339">
            <w:pPr>
              <w:cnfStyle w:val="000000100000" w:firstRow="0" w:lastRow="0" w:firstColumn="0" w:lastColumn="0" w:oddVBand="0" w:evenVBand="0" w:oddHBand="1" w:evenHBand="0" w:firstRowFirstColumn="0" w:firstRowLastColumn="0" w:lastRowFirstColumn="0" w:lastRowLastColumn="0"/>
            </w:pPr>
          </w:p>
        </w:tc>
      </w:tr>
      <w:tr w:rsidR="00E80339" w14:paraId="55AB0006"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04374C64" w14:textId="47C7394F" w:rsidR="00E80339" w:rsidRDefault="6C219E27" w:rsidP="00E80339">
            <w:bookmarkStart w:id="54" w:name="TR16"/>
            <w:r>
              <w:lastRenderedPageBreak/>
              <w:t>TR16</w:t>
            </w:r>
            <w:bookmarkEnd w:id="54"/>
          </w:p>
        </w:tc>
        <w:tc>
          <w:tcPr>
            <w:tcW w:w="5585" w:type="dxa"/>
          </w:tcPr>
          <w:p w14:paraId="587A53BF" w14:textId="16AC6E7D" w:rsidR="00E80339" w:rsidRDefault="6C219E27" w:rsidP="00E80339">
            <w:pPr>
              <w:cnfStyle w:val="000000000000" w:firstRow="0" w:lastRow="0" w:firstColumn="0" w:lastColumn="0" w:oddVBand="0" w:evenVBand="0" w:oddHBand="0" w:evenHBand="0" w:firstRowFirstColumn="0" w:firstRowLastColumn="0" w:lastRowFirstColumn="0" w:lastRowLastColumn="0"/>
            </w:pPr>
            <w:r>
              <w:t>ALP allows a many to many relationship between the Moodle shortname and the section. When making a link store all shortnames linked to that section and append the current shortname to the array (lmsCourses) and also add the lmsProfileId</w:t>
            </w:r>
          </w:p>
        </w:tc>
        <w:tc>
          <w:tcPr>
            <w:tcW w:w="2081" w:type="dxa"/>
          </w:tcPr>
          <w:p w14:paraId="67EBA1CC" w14:textId="701764F5" w:rsidR="00E80339" w:rsidRDefault="00F5175A" w:rsidP="00E80339">
            <w:pPr>
              <w:cnfStyle w:val="000000000000" w:firstRow="0" w:lastRow="0" w:firstColumn="0" w:lastColumn="0" w:oddVBand="0" w:evenVBand="0" w:oddHBand="0" w:evenHBand="0" w:firstRowFirstColumn="0" w:firstRowLastColumn="0" w:lastRowFirstColumn="0" w:lastRowLastColumn="0"/>
            </w:pPr>
            <w:hyperlink w:anchor="BR07" w:history="1">
              <w:r w:rsidR="6C219E27" w:rsidRPr="6C219E27">
                <w:rPr>
                  <w:rStyle w:val="Hyperlink"/>
                </w:rPr>
                <w:t>BR07</w:t>
              </w:r>
            </w:hyperlink>
          </w:p>
        </w:tc>
      </w:tr>
      <w:tr w:rsidR="00E80339" w14:paraId="0316D86F"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DF95FBD" w14:textId="5395EED0" w:rsidR="00E80339" w:rsidRDefault="6C219E27" w:rsidP="00E80339">
            <w:bookmarkStart w:id="55" w:name="TR17"/>
            <w:r>
              <w:t>TR17</w:t>
            </w:r>
            <w:bookmarkEnd w:id="55"/>
          </w:p>
        </w:tc>
        <w:tc>
          <w:tcPr>
            <w:tcW w:w="5585" w:type="dxa"/>
          </w:tcPr>
          <w:p w14:paraId="52DA9F04" w14:textId="4F4C74B8" w:rsidR="00E80339" w:rsidRDefault="6C219E27" w:rsidP="00E80339">
            <w:pPr>
              <w:cnfStyle w:val="000000100000" w:firstRow="0" w:lastRow="0" w:firstColumn="0" w:lastColumn="0" w:oddVBand="0" w:evenVBand="0" w:oddHBand="1" w:evenHBand="0" w:firstRowFirstColumn="0" w:firstRowLastColumn="0" w:lastRowFirstColumn="0" w:lastRowLastColumn="0"/>
            </w:pPr>
            <w:r>
              <w:t>The Moodle table storing the mappings does not use a unique key for the course the sections are mapped to and neither for the section so that it can store multiple sections for the course. It uses a numeric auto-increment primary key and searches on the course id to display all sections mapped.</w:t>
            </w:r>
          </w:p>
        </w:tc>
        <w:tc>
          <w:tcPr>
            <w:tcW w:w="2081" w:type="dxa"/>
          </w:tcPr>
          <w:p w14:paraId="28132FA0" w14:textId="4D3D654A" w:rsidR="00E80339" w:rsidRPr="00AF5AF6" w:rsidRDefault="00F5175A" w:rsidP="6C219E27">
            <w:pPr>
              <w:cnfStyle w:val="000000100000" w:firstRow="0" w:lastRow="0" w:firstColumn="0" w:lastColumn="0" w:oddVBand="0" w:evenVBand="0" w:oddHBand="1" w:evenHBand="0" w:firstRowFirstColumn="0" w:firstRowLastColumn="0" w:lastRowFirstColumn="0" w:lastRowLastColumn="0"/>
              <w:rPr>
                <w:b/>
                <w:bCs/>
              </w:rPr>
            </w:pPr>
            <w:hyperlink w:anchor="BR07" w:history="1">
              <w:r w:rsidR="6C219E27" w:rsidRPr="6C219E27">
                <w:rPr>
                  <w:rStyle w:val="Hyperlink"/>
                </w:rPr>
                <w:t>BR07</w:t>
              </w:r>
            </w:hyperlink>
          </w:p>
        </w:tc>
      </w:tr>
      <w:tr w:rsidR="00E80339" w14:paraId="15B05DF7"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614B69DA" w14:textId="1B825FA0" w:rsidR="00E80339" w:rsidRDefault="6C219E27" w:rsidP="00E80339">
            <w:bookmarkStart w:id="56" w:name="TR18"/>
            <w:r>
              <w:t>TR18</w:t>
            </w:r>
            <w:bookmarkEnd w:id="56"/>
          </w:p>
        </w:tc>
        <w:tc>
          <w:tcPr>
            <w:tcW w:w="5585" w:type="dxa"/>
          </w:tcPr>
          <w:p w14:paraId="2528B44D" w14:textId="41161878" w:rsidR="00E80339" w:rsidRDefault="6C219E27" w:rsidP="00E80339">
            <w:pPr>
              <w:cnfStyle w:val="000000000000" w:firstRow="0" w:lastRow="0" w:firstColumn="0" w:lastColumn="0" w:oddVBand="0" w:evenVBand="0" w:oddHBand="0" w:evenHBand="0" w:firstRowFirstColumn="0" w:firstRowLastColumn="0" w:lastRowFirstColumn="0" w:lastRowLastColumn="0"/>
            </w:pPr>
            <w:r>
              <w:t>A settings page to be added that will only be accessible by site admins who will set the credentials for the API, LMS Profile and the GEN table so that if these are modified in GEN or ALP then they can be easily updated in the settings. The setting will also hold the position that the block must be positioned on all courses and a functionality to reposition the blocks if needed.</w:t>
            </w:r>
          </w:p>
        </w:tc>
        <w:tc>
          <w:tcPr>
            <w:tcW w:w="2081" w:type="dxa"/>
          </w:tcPr>
          <w:p w14:paraId="2599BB3A" w14:textId="3ADB2D39" w:rsidR="00E80339" w:rsidRDefault="00F5175A" w:rsidP="00E80339">
            <w:pPr>
              <w:cnfStyle w:val="000000000000" w:firstRow="0" w:lastRow="0" w:firstColumn="0" w:lastColumn="0" w:oddVBand="0" w:evenVBand="0" w:oddHBand="0" w:evenHBand="0" w:firstRowFirstColumn="0" w:firstRowLastColumn="0" w:lastRowFirstColumn="0" w:lastRowLastColumn="0"/>
            </w:pPr>
            <w:hyperlink w:anchor="BR13" w:history="1">
              <w:r w:rsidR="6C219E27" w:rsidRPr="6C219E27">
                <w:rPr>
                  <w:rStyle w:val="Hyperlink"/>
                </w:rPr>
                <w:t>BR13</w:t>
              </w:r>
              <w:r w:rsidR="6C219E27">
                <w:t xml:space="preserve">, </w:t>
              </w:r>
              <w:r w:rsidR="6C219E27" w:rsidRPr="6C219E27">
                <w:rPr>
                  <w:rStyle w:val="Hyperlink"/>
                </w:rPr>
                <w:t>BR14</w:t>
              </w:r>
              <w:r w:rsidR="6C219E27">
                <w:t xml:space="preserve">, </w:t>
              </w:r>
              <w:r w:rsidR="6C219E27" w:rsidRPr="6C219E27">
                <w:rPr>
                  <w:rStyle w:val="Hyperlink"/>
                </w:rPr>
                <w:t>BR15</w:t>
              </w:r>
            </w:hyperlink>
            <w:hyperlink w:anchor="BR14" w:history="1"/>
            <w:hyperlink w:anchor="BR15" w:history="1"/>
          </w:p>
        </w:tc>
      </w:tr>
      <w:tr w:rsidR="00E80339" w14:paraId="01FE7069"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7BAC85C" w14:textId="212A297C" w:rsidR="00E80339" w:rsidRDefault="6C219E27" w:rsidP="00E80339">
            <w:bookmarkStart w:id="57" w:name="TR19"/>
            <w:r>
              <w:t>TR19</w:t>
            </w:r>
            <w:bookmarkEnd w:id="57"/>
          </w:p>
        </w:tc>
        <w:tc>
          <w:tcPr>
            <w:tcW w:w="5585" w:type="dxa"/>
          </w:tcPr>
          <w:p w14:paraId="13A5517C" w14:textId="55569180" w:rsidR="00E80339" w:rsidRDefault="6C219E27" w:rsidP="00E80339">
            <w:pPr>
              <w:cnfStyle w:val="000000100000" w:firstRow="0" w:lastRow="0" w:firstColumn="0" w:lastColumn="0" w:oddVBand="0" w:evenVBand="0" w:oddHBand="1" w:evenHBand="0" w:firstRowFirstColumn="0" w:firstRowLastColumn="0" w:lastRowFirstColumn="0" w:lastRowLastColumn="0"/>
            </w:pPr>
            <w:r>
              <w:t>In the get_contents function, wrap the functionality of the block that returns content with a page type condition set to 'course-view'. Also add the block to the site home and make it available across the site, then form any course edit the block configurations and set it to only display on course main pages.</w:t>
            </w:r>
          </w:p>
        </w:tc>
        <w:tc>
          <w:tcPr>
            <w:tcW w:w="2081" w:type="dxa"/>
          </w:tcPr>
          <w:p w14:paraId="4833B047" w14:textId="3277DC0A" w:rsidR="00E80339" w:rsidRDefault="00F5175A" w:rsidP="00E80339">
            <w:pPr>
              <w:cnfStyle w:val="000000100000" w:firstRow="0" w:lastRow="0" w:firstColumn="0" w:lastColumn="0" w:oddVBand="0" w:evenVBand="0" w:oddHBand="1" w:evenHBand="0" w:firstRowFirstColumn="0" w:firstRowLastColumn="0" w:lastRowFirstColumn="0" w:lastRowLastColumn="0"/>
            </w:pPr>
            <w:hyperlink w:anchor="BR17" w:history="1">
              <w:r w:rsidR="6C219E27" w:rsidRPr="6C219E27">
                <w:rPr>
                  <w:rStyle w:val="Hyperlink"/>
                </w:rPr>
                <w:t>BR17</w:t>
              </w:r>
            </w:hyperlink>
          </w:p>
        </w:tc>
      </w:tr>
      <w:tr w:rsidR="00E80339" w14:paraId="16CA6E22"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4D1996E8" w14:textId="700EDDBB" w:rsidR="00E80339" w:rsidRDefault="6C219E27" w:rsidP="00E80339">
            <w:bookmarkStart w:id="58" w:name="TR20"/>
            <w:r>
              <w:t>TR20</w:t>
            </w:r>
            <w:bookmarkEnd w:id="58"/>
          </w:p>
        </w:tc>
        <w:tc>
          <w:tcPr>
            <w:tcW w:w="5585" w:type="dxa"/>
          </w:tcPr>
          <w:p w14:paraId="69BF13F3" w14:textId="73166853" w:rsidR="00E80339" w:rsidRDefault="6C219E27" w:rsidP="00E80339">
            <w:pPr>
              <w:cnfStyle w:val="000000000000" w:firstRow="0" w:lastRow="0" w:firstColumn="0" w:lastColumn="0" w:oddVBand="0" w:evenVBand="0" w:oddHBand="0" w:evenHBand="0" w:firstRowFirstColumn="0" w:firstRowLastColumn="0" w:lastRowFirstColumn="0" w:lastRowLastColumn="0"/>
            </w:pPr>
            <w:r>
              <w:t>The block should be hooked to a Moodle scheduled task which will compare the Moodle table with the mappings and ALP section links to remove any link that was unlinked in ALP and add any links that were added manually in ALP to the Moodle table so that it is reflected in what the block displays. This scheduled task must be set to run as often as needed but will only run the script when Moodle CRON runs and pending a run.</w:t>
            </w:r>
          </w:p>
        </w:tc>
        <w:tc>
          <w:tcPr>
            <w:tcW w:w="2081" w:type="dxa"/>
          </w:tcPr>
          <w:p w14:paraId="626D5107" w14:textId="7774A08F" w:rsidR="00E80339" w:rsidRDefault="00F5175A" w:rsidP="00E80339">
            <w:pPr>
              <w:cnfStyle w:val="000000000000" w:firstRow="0" w:lastRow="0" w:firstColumn="0" w:lastColumn="0" w:oddVBand="0" w:evenVBand="0" w:oddHBand="0" w:evenHBand="0" w:firstRowFirstColumn="0" w:firstRowLastColumn="0" w:lastRowFirstColumn="0" w:lastRowLastColumn="0"/>
            </w:pPr>
            <w:hyperlink w:anchor="BR19" w:history="1">
              <w:r w:rsidR="6C219E27" w:rsidRPr="6C219E27">
                <w:rPr>
                  <w:rStyle w:val="Hyperlink"/>
                </w:rPr>
                <w:t>BR19</w:t>
              </w:r>
              <w:r w:rsidR="6C219E27">
                <w:t xml:space="preserve">, </w:t>
              </w:r>
              <w:r w:rsidR="6C219E27" w:rsidRPr="6C219E27">
                <w:rPr>
                  <w:rStyle w:val="Hyperlink"/>
                </w:rPr>
                <w:t>BR20</w:t>
              </w:r>
            </w:hyperlink>
            <w:hyperlink w:anchor="BR20" w:history="1"/>
          </w:p>
        </w:tc>
      </w:tr>
      <w:tr w:rsidR="00E80339" w14:paraId="03D3133E"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EA0E62F" w14:textId="39AE08ED" w:rsidR="00E80339" w:rsidRDefault="6C219E27" w:rsidP="00E80339">
            <w:bookmarkStart w:id="59" w:name="TR21"/>
            <w:r>
              <w:t>TR21</w:t>
            </w:r>
            <w:bookmarkEnd w:id="59"/>
          </w:p>
        </w:tc>
        <w:tc>
          <w:tcPr>
            <w:tcW w:w="5585" w:type="dxa"/>
          </w:tcPr>
          <w:p w14:paraId="6DAB571D" w14:textId="1792A3D1" w:rsidR="00E80339" w:rsidRDefault="6C219E27" w:rsidP="00E80339">
            <w:pPr>
              <w:cnfStyle w:val="000000100000" w:firstRow="0" w:lastRow="0" w:firstColumn="0" w:lastColumn="0" w:oddVBand="0" w:evenVBand="0" w:oddHBand="1" w:evenHBand="0" w:firstRowFirstColumn="0" w:firstRowLastColumn="0" w:lastRowFirstColumn="0" w:lastRowLastColumn="0"/>
            </w:pPr>
            <w:r>
              <w:t>A term column is added to the Moodle table that holds the mapping and it is updated when the script for the scheduled task is run to ensure it is the correct term in ALP. This way the dataset can be manipulated using the TERM in other academic years.</w:t>
            </w:r>
          </w:p>
        </w:tc>
        <w:tc>
          <w:tcPr>
            <w:tcW w:w="2081" w:type="dxa"/>
          </w:tcPr>
          <w:p w14:paraId="6139DCA8" w14:textId="0D8E2DAB" w:rsidR="00E80339" w:rsidRDefault="00F5175A" w:rsidP="00E80339">
            <w:pPr>
              <w:cnfStyle w:val="000000100000" w:firstRow="0" w:lastRow="0" w:firstColumn="0" w:lastColumn="0" w:oddVBand="0" w:evenVBand="0" w:oddHBand="1" w:evenHBand="0" w:firstRowFirstColumn="0" w:firstRowLastColumn="0" w:lastRowFirstColumn="0" w:lastRowLastColumn="0"/>
            </w:pPr>
            <w:hyperlink w:anchor="BR21" w:history="1">
              <w:r w:rsidR="6C219E27" w:rsidRPr="6C219E27">
                <w:rPr>
                  <w:rStyle w:val="Hyperlink"/>
                </w:rPr>
                <w:t>BR21</w:t>
              </w:r>
            </w:hyperlink>
          </w:p>
        </w:tc>
      </w:tr>
      <w:tr w:rsidR="006243F7" w14:paraId="77504C2E" w14:textId="77777777" w:rsidTr="6C219E27">
        <w:tc>
          <w:tcPr>
            <w:cnfStyle w:val="001000000000" w:firstRow="0" w:lastRow="0" w:firstColumn="1" w:lastColumn="0" w:oddVBand="0" w:evenVBand="0" w:oddHBand="0" w:evenHBand="0" w:firstRowFirstColumn="0" w:firstRowLastColumn="0" w:lastRowFirstColumn="0" w:lastRowLastColumn="0"/>
            <w:tcW w:w="1350" w:type="dxa"/>
          </w:tcPr>
          <w:p w14:paraId="31E34AB7" w14:textId="5E877AB1" w:rsidR="006243F7" w:rsidRDefault="6C219E27" w:rsidP="00E80339">
            <w:bookmarkStart w:id="60" w:name="TR22"/>
            <w:r>
              <w:t>TR22</w:t>
            </w:r>
            <w:bookmarkEnd w:id="60"/>
          </w:p>
        </w:tc>
        <w:tc>
          <w:tcPr>
            <w:tcW w:w="5585" w:type="dxa"/>
          </w:tcPr>
          <w:p w14:paraId="77B618A8" w14:textId="5E3CB441" w:rsidR="006243F7" w:rsidRDefault="6C219E27" w:rsidP="00E80339">
            <w:pPr>
              <w:cnfStyle w:val="000000000000" w:firstRow="0" w:lastRow="0" w:firstColumn="0" w:lastColumn="0" w:oddVBand="0" w:evenVBand="0" w:oddHBand="0" w:evenHBand="0" w:firstRowFirstColumn="0" w:firstRowLastColumn="0" w:lastRowFirstColumn="0" w:lastRowLastColumn="0"/>
            </w:pPr>
            <w:r>
              <w:t>Once the block is installed on the server it then needs to be added on the site home page and made available to all the site. You would then go into any course and change the configuration to display on only course main pages</w:t>
            </w:r>
          </w:p>
        </w:tc>
        <w:tc>
          <w:tcPr>
            <w:tcW w:w="2081" w:type="dxa"/>
          </w:tcPr>
          <w:p w14:paraId="1FDCDE7E" w14:textId="62F4CBC9" w:rsidR="006243F7" w:rsidRDefault="00F5175A" w:rsidP="00E80339">
            <w:pPr>
              <w:cnfStyle w:val="000000000000" w:firstRow="0" w:lastRow="0" w:firstColumn="0" w:lastColumn="0" w:oddVBand="0" w:evenVBand="0" w:oddHBand="0" w:evenHBand="0" w:firstRowFirstColumn="0" w:firstRowLastColumn="0" w:lastRowFirstColumn="0" w:lastRowLastColumn="0"/>
            </w:pPr>
            <w:hyperlink w:anchor="BR18" w:history="1">
              <w:r w:rsidR="6C219E27" w:rsidRPr="6C219E27">
                <w:rPr>
                  <w:rStyle w:val="Hyperlink"/>
                </w:rPr>
                <w:t>BR18</w:t>
              </w:r>
            </w:hyperlink>
          </w:p>
        </w:tc>
      </w:tr>
      <w:tr w:rsidR="006243F7" w14:paraId="63C4BF5D"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5437042" w14:textId="0DEE51CB" w:rsidR="006243F7" w:rsidRDefault="6C219E27" w:rsidP="00E80339">
            <w:bookmarkStart w:id="61" w:name="TR23"/>
            <w:r>
              <w:t>TR23</w:t>
            </w:r>
            <w:bookmarkEnd w:id="61"/>
          </w:p>
        </w:tc>
        <w:tc>
          <w:tcPr>
            <w:tcW w:w="5585" w:type="dxa"/>
          </w:tcPr>
          <w:p w14:paraId="7736656C" w14:textId="3CD45746" w:rsidR="006243F7" w:rsidRDefault="6C219E27" w:rsidP="004955FE">
            <w:pPr>
              <w:cnfStyle w:val="000000100000" w:firstRow="0" w:lastRow="0" w:firstColumn="0" w:lastColumn="0" w:oddVBand="0" w:evenVBand="0" w:oddHBand="1" w:evenHBand="0" w:firstRowFirstColumn="0" w:firstRowLastColumn="0" w:lastRowFirstColumn="0" w:lastRowLastColumn="0"/>
            </w:pPr>
            <w:r>
              <w:t>Once the mapping/link is created between the course and ALP section, the LTI activity of that course would take a user to the mapped section. If you do not have an account then one will be created with the details passed by Moodle.</w:t>
            </w:r>
          </w:p>
        </w:tc>
        <w:tc>
          <w:tcPr>
            <w:tcW w:w="2081" w:type="dxa"/>
          </w:tcPr>
          <w:p w14:paraId="7CDDCB14" w14:textId="1AF8CD4C" w:rsidR="006243F7" w:rsidRDefault="00F5175A" w:rsidP="00E80339">
            <w:pPr>
              <w:cnfStyle w:val="000000100000" w:firstRow="0" w:lastRow="0" w:firstColumn="0" w:lastColumn="0" w:oddVBand="0" w:evenVBand="0" w:oddHBand="1" w:evenHBand="0" w:firstRowFirstColumn="0" w:firstRowLastColumn="0" w:lastRowFirstColumn="0" w:lastRowLastColumn="0"/>
            </w:pPr>
            <w:hyperlink w:anchor="BR22" w:history="1">
              <w:r w:rsidR="6C219E27" w:rsidRPr="6C219E27">
                <w:rPr>
                  <w:rStyle w:val="Hyperlink"/>
                </w:rPr>
                <w:t>BR22</w:t>
              </w:r>
            </w:hyperlink>
          </w:p>
        </w:tc>
      </w:tr>
    </w:tbl>
    <w:p w14:paraId="43855EBE" w14:textId="77777777" w:rsidR="00946FCB" w:rsidRPr="00946FCB" w:rsidRDefault="00946FCB" w:rsidP="00946FCB"/>
    <w:p w14:paraId="1EA0D774" w14:textId="05B6A63D" w:rsidR="00C15626" w:rsidRDefault="6C219E27" w:rsidP="008E2AF5">
      <w:pPr>
        <w:pStyle w:val="Heading2"/>
      </w:pPr>
      <w:bookmarkStart w:id="62" w:name="_Toc502739534"/>
      <w:r>
        <w:t>Assumptions</w:t>
      </w:r>
      <w:bookmarkEnd w:id="62"/>
    </w:p>
    <w:p w14:paraId="337CAE18" w14:textId="6EE9BA3A" w:rsidR="00636753" w:rsidRDefault="6C219E27" w:rsidP="00636753">
      <w:r>
        <w:t xml:space="preserve">1. There will be a Moodle instance installed </w:t>
      </w:r>
    </w:p>
    <w:p w14:paraId="512FA64F" w14:textId="24A22D59" w:rsidR="00636753" w:rsidRDefault="6C219E27" w:rsidP="00636753">
      <w:r>
        <w:t>2. The Scheduler should provide the section details from ALP, which it saves in one of its local tables.</w:t>
      </w:r>
    </w:p>
    <w:p w14:paraId="7B349FB7" w14:textId="2B17F16B" w:rsidR="0072425B" w:rsidRDefault="6C219E27" w:rsidP="00636753">
      <w:r>
        <w:t>3. The API credentials will be added to ALP and provided to the block settings in Moodle.</w:t>
      </w:r>
    </w:p>
    <w:p w14:paraId="179A3E7B" w14:textId="5E83CED4" w:rsidR="0072425B" w:rsidRDefault="6C219E27" w:rsidP="102DA2FD">
      <w:r>
        <w:lastRenderedPageBreak/>
        <w:t>4. The LTI activity in Moodle will be configured with the correct information from ALP.</w:t>
      </w:r>
    </w:p>
    <w:p w14:paraId="65220F6E" w14:textId="77777777" w:rsidR="00636753" w:rsidRPr="00636753" w:rsidRDefault="00636753" w:rsidP="00636753"/>
    <w:p w14:paraId="3DD65D47" w14:textId="23BA74F0" w:rsidR="00864999" w:rsidRDefault="6C219E27" w:rsidP="00864999">
      <w:pPr>
        <w:pStyle w:val="Heading1"/>
      </w:pPr>
      <w:bookmarkStart w:id="63" w:name="_Toc502739535"/>
      <w:r>
        <w:t>Application Architecture</w:t>
      </w:r>
      <w:bookmarkEnd w:id="63"/>
      <w:r>
        <w:t xml:space="preserve"> </w:t>
      </w:r>
    </w:p>
    <w:p w14:paraId="7E2B573E" w14:textId="77777777" w:rsidR="005D43E4" w:rsidRDefault="6C219E27" w:rsidP="005D43E4">
      <w:pPr>
        <w:pStyle w:val="Heading2"/>
      </w:pPr>
      <w:bookmarkStart w:id="64" w:name="_Toc502739536"/>
      <w:r>
        <w:t>Application structure diagram</w:t>
      </w:r>
      <w:bookmarkEnd w:id="64"/>
    </w:p>
    <w:p w14:paraId="0ECCB989" w14:textId="7DD1D21F" w:rsidR="00743B6A" w:rsidRPr="004955FE" w:rsidRDefault="6C219E27" w:rsidP="00586B5D">
      <w:r w:rsidRPr="6C219E27">
        <w:rPr>
          <w:rFonts w:ascii="Calibri" w:hAnsi="Calibri"/>
        </w:rPr>
        <w:t>The following diagram gives an overview of the landscape of applications that are involved in providing the solution for Lecturecast connector requirements.</w:t>
      </w:r>
    </w:p>
    <w:p w14:paraId="00E2F92F" w14:textId="3B7FC622" w:rsidR="00CA23BC" w:rsidRDefault="00390224" w:rsidP="008F277E">
      <w:r>
        <w:rPr>
          <w:noProof/>
          <w:lang w:eastAsia="en-GB"/>
        </w:rPr>
        <w:drawing>
          <wp:inline distT="0" distB="0" distL="0" distR="0" wp14:anchorId="22252B18" wp14:editId="0794C349">
            <wp:extent cx="5731510" cy="2571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71115"/>
                    </a:xfrm>
                    <a:prstGeom prst="rect">
                      <a:avLst/>
                    </a:prstGeom>
                  </pic:spPr>
                </pic:pic>
              </a:graphicData>
            </a:graphic>
          </wp:inline>
        </w:drawing>
      </w:r>
    </w:p>
    <w:p w14:paraId="227AD973" w14:textId="77777777" w:rsidR="00CA23BC" w:rsidRDefault="6C219E27" w:rsidP="008F277E">
      <w:r>
        <w:t>Application Catalogue:</w:t>
      </w:r>
    </w:p>
    <w:tbl>
      <w:tblPr>
        <w:tblStyle w:val="GridTable4-Accent1"/>
        <w:tblW w:w="0" w:type="auto"/>
        <w:tblLook w:val="04A0" w:firstRow="1" w:lastRow="0" w:firstColumn="1" w:lastColumn="0" w:noHBand="0" w:noVBand="1"/>
      </w:tblPr>
      <w:tblGrid>
        <w:gridCol w:w="846"/>
        <w:gridCol w:w="2268"/>
        <w:gridCol w:w="5902"/>
      </w:tblGrid>
      <w:tr w:rsidR="00CA23BC" w14:paraId="12B35829" w14:textId="77777777" w:rsidTr="6C219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D82573A" w14:textId="5B9E1CA0" w:rsidR="00CA23BC" w:rsidRDefault="6C219E27" w:rsidP="008F277E">
            <w:r>
              <w:t>ID</w:t>
            </w:r>
          </w:p>
        </w:tc>
        <w:tc>
          <w:tcPr>
            <w:tcW w:w="2268" w:type="dxa"/>
          </w:tcPr>
          <w:p w14:paraId="6C592190" w14:textId="5BBCFEEA" w:rsidR="00CA23BC" w:rsidRDefault="6C219E27" w:rsidP="008F277E">
            <w:pPr>
              <w:cnfStyle w:val="100000000000" w:firstRow="1" w:lastRow="0" w:firstColumn="0" w:lastColumn="0" w:oddVBand="0" w:evenVBand="0" w:oddHBand="0" w:evenHBand="0" w:firstRowFirstColumn="0" w:firstRowLastColumn="0" w:lastRowFirstColumn="0" w:lastRowLastColumn="0"/>
            </w:pPr>
            <w:r>
              <w:t>Name</w:t>
            </w:r>
          </w:p>
        </w:tc>
        <w:tc>
          <w:tcPr>
            <w:tcW w:w="5902" w:type="dxa"/>
          </w:tcPr>
          <w:p w14:paraId="326974D2" w14:textId="7C8C3A36" w:rsidR="00CA23BC" w:rsidRDefault="6C219E27" w:rsidP="008F277E">
            <w:pPr>
              <w:cnfStyle w:val="100000000000" w:firstRow="1" w:lastRow="0" w:firstColumn="0" w:lastColumn="0" w:oddVBand="0" w:evenVBand="0" w:oddHBand="0" w:evenHBand="0" w:firstRowFirstColumn="0" w:firstRowLastColumn="0" w:lastRowFirstColumn="0" w:lastRowLastColumn="0"/>
            </w:pPr>
            <w:r>
              <w:t>Description</w:t>
            </w:r>
          </w:p>
        </w:tc>
      </w:tr>
      <w:tr w:rsidR="00CA23BC" w14:paraId="2AAE830B"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9D565" w14:textId="418BE3AD" w:rsidR="00CA23BC" w:rsidRDefault="6C219E27" w:rsidP="008F277E">
            <w:r>
              <w:t>LC01</w:t>
            </w:r>
          </w:p>
        </w:tc>
        <w:tc>
          <w:tcPr>
            <w:tcW w:w="2268" w:type="dxa"/>
          </w:tcPr>
          <w:p w14:paraId="7C8C3584" w14:textId="38C8D48D" w:rsidR="00CA23BC" w:rsidRDefault="6C219E27" w:rsidP="008F277E">
            <w:pPr>
              <w:cnfStyle w:val="000000100000" w:firstRow="0" w:lastRow="0" w:firstColumn="0" w:lastColumn="0" w:oddVBand="0" w:evenVBand="0" w:oddHBand="1" w:evenHBand="0" w:firstRowFirstColumn="0" w:firstRowLastColumn="0" w:lastRowFirstColumn="0" w:lastRowLastColumn="0"/>
            </w:pPr>
            <w:r>
              <w:t xml:space="preserve">Lecturecast connector  </w:t>
            </w:r>
          </w:p>
        </w:tc>
        <w:tc>
          <w:tcPr>
            <w:tcW w:w="5902" w:type="dxa"/>
          </w:tcPr>
          <w:p w14:paraId="29EE0124" w14:textId="75A73E1D" w:rsidR="00CA23BC" w:rsidRDefault="6C219E27" w:rsidP="008F277E">
            <w:pPr>
              <w:cnfStyle w:val="000000100000" w:firstRow="0" w:lastRow="0" w:firstColumn="0" w:lastColumn="0" w:oddVBand="0" w:evenVBand="0" w:oddHBand="1" w:evenHBand="0" w:firstRowFirstColumn="0" w:firstRowLastColumn="0" w:lastRowFirstColumn="0" w:lastRowLastColumn="0"/>
            </w:pPr>
            <w:r>
              <w:t>Lecturecast Connector Block is a module/plugin that is added to the Moodle platform to provide additional functionality in Moodle. It is used by admin/instructor to create links between a Moodle course and an ALP section. It also displays all links along with the section names that are created for the current course.</w:t>
            </w:r>
          </w:p>
        </w:tc>
      </w:tr>
      <w:tr w:rsidR="00CA23BC" w14:paraId="1BE5D80D" w14:textId="77777777" w:rsidTr="6C219E27">
        <w:tc>
          <w:tcPr>
            <w:cnfStyle w:val="001000000000" w:firstRow="0" w:lastRow="0" w:firstColumn="1" w:lastColumn="0" w:oddVBand="0" w:evenVBand="0" w:oddHBand="0" w:evenHBand="0" w:firstRowFirstColumn="0" w:firstRowLastColumn="0" w:lastRowFirstColumn="0" w:lastRowLastColumn="0"/>
            <w:tcW w:w="846" w:type="dxa"/>
          </w:tcPr>
          <w:p w14:paraId="03E602FC" w14:textId="1C228309" w:rsidR="00CA23BC" w:rsidRDefault="6C219E27" w:rsidP="008F277E">
            <w:r>
              <w:t>MD01</w:t>
            </w:r>
          </w:p>
        </w:tc>
        <w:tc>
          <w:tcPr>
            <w:tcW w:w="2268" w:type="dxa"/>
          </w:tcPr>
          <w:p w14:paraId="2A0D23B0" w14:textId="5B4DB52E" w:rsidR="00CA23BC" w:rsidRDefault="6C219E27" w:rsidP="008F277E">
            <w:pPr>
              <w:cnfStyle w:val="000000000000" w:firstRow="0" w:lastRow="0" w:firstColumn="0" w:lastColumn="0" w:oddVBand="0" w:evenVBand="0" w:oddHBand="0" w:evenHBand="0" w:firstRowFirstColumn="0" w:firstRowLastColumn="0" w:lastRowFirstColumn="0" w:lastRowLastColumn="0"/>
            </w:pPr>
            <w:r>
              <w:t>MOODLE</w:t>
            </w:r>
          </w:p>
        </w:tc>
        <w:tc>
          <w:tcPr>
            <w:tcW w:w="5902" w:type="dxa"/>
          </w:tcPr>
          <w:p w14:paraId="7881F220" w14:textId="7717984F" w:rsidR="102DA2FD" w:rsidRDefault="6C219E27" w:rsidP="102DA2FD">
            <w:pPr>
              <w:cnfStyle w:val="000000000000" w:firstRow="0" w:lastRow="0" w:firstColumn="0" w:lastColumn="0" w:oddVBand="0" w:evenVBand="0" w:oddHBand="0" w:evenHBand="0" w:firstRowFirstColumn="0" w:firstRowLastColumn="0" w:lastRowFirstColumn="0" w:lastRowLastColumn="0"/>
            </w:pPr>
            <w:r>
              <w:t>Modular Object-Oriented Dynamic Learning Environment (MOODLE) is a Learning Management System to provide an organized interface for e-learning, or learning over the Internet. This is where the courses are stored and the main interface that instructors and students use to access their learning. This interface is where the Lecturecast Connector Block is developed as a plugin to the main MOODLE.</w:t>
            </w:r>
          </w:p>
          <w:p w14:paraId="551EDBDF" w14:textId="77777777" w:rsidR="00CA23BC" w:rsidRDefault="00CA23BC" w:rsidP="008F277E">
            <w:pPr>
              <w:cnfStyle w:val="000000000000" w:firstRow="0" w:lastRow="0" w:firstColumn="0" w:lastColumn="0" w:oddVBand="0" w:evenVBand="0" w:oddHBand="0" w:evenHBand="0" w:firstRowFirstColumn="0" w:firstRowLastColumn="0" w:lastRowFirstColumn="0" w:lastRowLastColumn="0"/>
            </w:pPr>
          </w:p>
        </w:tc>
      </w:tr>
      <w:tr w:rsidR="003F078F" w14:paraId="149EA2B6"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C0F775" w14:textId="2F01440E" w:rsidR="003F078F" w:rsidRDefault="6C219E27" w:rsidP="008F277E">
            <w:r>
              <w:t>AP01</w:t>
            </w:r>
          </w:p>
        </w:tc>
        <w:tc>
          <w:tcPr>
            <w:tcW w:w="2268" w:type="dxa"/>
          </w:tcPr>
          <w:p w14:paraId="09E229DC" w14:textId="24D4E02F" w:rsidR="003F078F" w:rsidRDefault="6C219E27" w:rsidP="008F277E">
            <w:pPr>
              <w:cnfStyle w:val="000000100000" w:firstRow="0" w:lastRow="0" w:firstColumn="0" w:lastColumn="0" w:oddVBand="0" w:evenVBand="0" w:oddHBand="1" w:evenHBand="0" w:firstRowFirstColumn="0" w:firstRowLastColumn="0" w:lastRowFirstColumn="0" w:lastRowLastColumn="0"/>
            </w:pPr>
            <w:r>
              <w:t>ALP</w:t>
            </w:r>
          </w:p>
        </w:tc>
        <w:tc>
          <w:tcPr>
            <w:tcW w:w="5902" w:type="dxa"/>
          </w:tcPr>
          <w:p w14:paraId="446C950B" w14:textId="052130B3" w:rsidR="003F078F" w:rsidRDefault="6C219E27" w:rsidP="102DA2FD">
            <w:pPr>
              <w:cnfStyle w:val="000000100000" w:firstRow="0" w:lastRow="0" w:firstColumn="0" w:lastColumn="0" w:oddVBand="0" w:evenVBand="0" w:oddHBand="1" w:evenHBand="0" w:firstRowFirstColumn="0" w:firstRowLastColumn="0" w:lastRowFirstColumn="0" w:lastRowLastColumn="0"/>
            </w:pPr>
            <w:r>
              <w:t>ALP - Active Learning Platform (ALP) is a cloud based application that controls the Lecture capture devices, records the Lectures and stores them in appropriate sections for students to be viewed via Moodle. It makes APIs available that we can call the different functions to create the link, to get the sections, links and terms to compare them with the database table in MOODLE that is added by the Lecturecast Connector Block plugin.</w:t>
            </w:r>
          </w:p>
        </w:tc>
      </w:tr>
      <w:tr w:rsidR="003F078F" w14:paraId="72FAEBF4" w14:textId="77777777" w:rsidTr="6C219E27">
        <w:tc>
          <w:tcPr>
            <w:cnfStyle w:val="001000000000" w:firstRow="0" w:lastRow="0" w:firstColumn="1" w:lastColumn="0" w:oddVBand="0" w:evenVBand="0" w:oddHBand="0" w:evenHBand="0" w:firstRowFirstColumn="0" w:firstRowLastColumn="0" w:lastRowFirstColumn="0" w:lastRowLastColumn="0"/>
            <w:tcW w:w="846" w:type="dxa"/>
          </w:tcPr>
          <w:p w14:paraId="2BC48BC9" w14:textId="50D2454E" w:rsidR="003F078F" w:rsidRDefault="6C219E27" w:rsidP="008F277E">
            <w:r>
              <w:lastRenderedPageBreak/>
              <w:t>LCB2</w:t>
            </w:r>
          </w:p>
        </w:tc>
        <w:tc>
          <w:tcPr>
            <w:tcW w:w="2268" w:type="dxa"/>
          </w:tcPr>
          <w:p w14:paraId="2E336102" w14:textId="01F77886" w:rsidR="003F078F" w:rsidRDefault="6C219E27" w:rsidP="008F277E">
            <w:pPr>
              <w:cnfStyle w:val="000000000000" w:firstRow="0" w:lastRow="0" w:firstColumn="0" w:lastColumn="0" w:oddVBand="0" w:evenVBand="0" w:oddHBand="0" w:evenHBand="0" w:firstRowFirstColumn="0" w:firstRowLastColumn="0" w:lastRowFirstColumn="0" w:lastRowLastColumn="0"/>
            </w:pPr>
            <w:r>
              <w:t>Lecturecast connector Batch</w:t>
            </w:r>
          </w:p>
        </w:tc>
        <w:tc>
          <w:tcPr>
            <w:tcW w:w="5902" w:type="dxa"/>
          </w:tcPr>
          <w:p w14:paraId="041D4C0B" w14:textId="17445C12" w:rsidR="003F078F" w:rsidRDefault="6C219E27" w:rsidP="102DA2FD">
            <w:pPr>
              <w:cnfStyle w:val="000000000000" w:firstRow="0" w:lastRow="0" w:firstColumn="0" w:lastColumn="0" w:oddVBand="0" w:evenVBand="0" w:oddHBand="0" w:evenHBand="0" w:firstRowFirstColumn="0" w:firstRowLastColumn="0" w:lastRowFirstColumn="0" w:lastRowLastColumn="0"/>
            </w:pPr>
            <w:r>
              <w:t>This is a scheduled task that synchronize data from ALP to Lecturecast connector. The functionality is developed in the Lecturecast connector but is triggered by MOODLE’s cron job.</w:t>
            </w:r>
          </w:p>
        </w:tc>
      </w:tr>
      <w:tr w:rsidR="003F078F" w14:paraId="482246A0"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C5311C" w14:textId="0C713176" w:rsidR="003F078F" w:rsidRDefault="6C219E27" w:rsidP="008F277E">
            <w:r>
              <w:t>LS01</w:t>
            </w:r>
          </w:p>
        </w:tc>
        <w:tc>
          <w:tcPr>
            <w:tcW w:w="2268" w:type="dxa"/>
          </w:tcPr>
          <w:p w14:paraId="38F9E048" w14:textId="65FC3453" w:rsidR="003F078F" w:rsidRDefault="6C219E27" w:rsidP="008F277E">
            <w:pPr>
              <w:cnfStyle w:val="000000100000" w:firstRow="0" w:lastRow="0" w:firstColumn="0" w:lastColumn="0" w:oddVBand="0" w:evenVBand="0" w:oddHBand="1" w:evenHBand="0" w:firstRowFirstColumn="0" w:firstRowLastColumn="0" w:lastRowFirstColumn="0" w:lastRowLastColumn="0"/>
            </w:pPr>
            <w:r>
              <w:t>Lecturecast Scheduler</w:t>
            </w:r>
          </w:p>
        </w:tc>
        <w:tc>
          <w:tcPr>
            <w:tcW w:w="5902" w:type="dxa"/>
          </w:tcPr>
          <w:p w14:paraId="651DED37" w14:textId="41759C1B" w:rsidR="003F078F" w:rsidRDefault="6C219E27" w:rsidP="102DA2FD">
            <w:pPr>
              <w:jc w:val="both"/>
              <w:cnfStyle w:val="000000100000" w:firstRow="0" w:lastRow="0" w:firstColumn="0" w:lastColumn="0" w:oddVBand="0" w:evenVBand="0" w:oddHBand="1" w:evenHBand="0" w:firstRowFirstColumn="0" w:firstRowLastColumn="0" w:lastRowFirstColumn="0" w:lastRowLastColumn="0"/>
            </w:pPr>
            <w:r w:rsidRPr="6C219E27">
              <w:rPr>
                <w:rFonts w:ascii="Calibri" w:eastAsia="Calibri" w:hAnsi="Calibri" w:cs="Calibri"/>
              </w:rPr>
              <w:t>Scheduler is a Java application developed using Spring framework. It has a web interface by which the users can search for future and captured events. The scheduler provides the sections that are used in Lecturecast connector to create mappings in ALP.</w:t>
            </w:r>
          </w:p>
        </w:tc>
      </w:tr>
    </w:tbl>
    <w:p w14:paraId="2CF333FC" w14:textId="7650C57F" w:rsidR="008F277E" w:rsidRPr="008F277E" w:rsidRDefault="008F277E" w:rsidP="008F277E"/>
    <w:p w14:paraId="7846C856" w14:textId="13B5936C" w:rsidR="00864999" w:rsidRDefault="6C219E27" w:rsidP="005D43E4">
      <w:pPr>
        <w:pStyle w:val="Heading2"/>
      </w:pPr>
      <w:bookmarkStart w:id="65" w:name="_Toc502739537"/>
      <w:r>
        <w:t>Application structure</w:t>
      </w:r>
      <w:bookmarkEnd w:id="65"/>
      <w:r>
        <w:t xml:space="preserve"> </w:t>
      </w:r>
    </w:p>
    <w:p w14:paraId="6F378430" w14:textId="5D36BC4A" w:rsidR="00AA4ECE" w:rsidRDefault="6C219E27" w:rsidP="00AA4ECE">
      <w:pPr>
        <w:pStyle w:val="ListParagraph"/>
      </w:pPr>
      <w:r>
        <w:t xml:space="preserve">The Lecturecast connector application </w:t>
      </w:r>
      <w:r w:rsidR="00F91289">
        <w:t>integrates</w:t>
      </w:r>
      <w:r>
        <w:t xml:space="preserve"> the following components:</w:t>
      </w:r>
    </w:p>
    <w:p w14:paraId="3FD71981" w14:textId="54B35B68" w:rsidR="00AA4ECE" w:rsidRDefault="6C219E27" w:rsidP="00AA4ECE">
      <w:pPr>
        <w:pStyle w:val="ListParagraph"/>
        <w:numPr>
          <w:ilvl w:val="0"/>
          <w:numId w:val="47"/>
        </w:numPr>
      </w:pPr>
      <w:r>
        <w:t>Lecturecast connector – (LC01 in Application catalogue).</w:t>
      </w:r>
    </w:p>
    <w:p w14:paraId="01F416BE" w14:textId="7EABBE3F" w:rsidR="00AA4ECE" w:rsidRDefault="6C219E27" w:rsidP="102DA2FD">
      <w:pPr>
        <w:pStyle w:val="ListParagraph"/>
        <w:numPr>
          <w:ilvl w:val="0"/>
          <w:numId w:val="47"/>
        </w:numPr>
        <w:spacing w:after="0"/>
      </w:pPr>
      <w:r>
        <w:t>The Active Learning Platform (ALP) - (AP01 in Application catalogue).</w:t>
      </w:r>
    </w:p>
    <w:p w14:paraId="7D54F467" w14:textId="1E142D16" w:rsidR="00AA4ECE" w:rsidRDefault="6C219E27" w:rsidP="34A06473">
      <w:pPr>
        <w:pStyle w:val="ListParagraph"/>
        <w:numPr>
          <w:ilvl w:val="0"/>
          <w:numId w:val="47"/>
        </w:numPr>
        <w:spacing w:after="0"/>
      </w:pPr>
      <w:r>
        <w:t>The Lecturecast connector Batch - (LCB2 in Application catalogue).</w:t>
      </w:r>
    </w:p>
    <w:p w14:paraId="0F4C7403" w14:textId="264D8448" w:rsidR="00AA4ECE" w:rsidRDefault="6C219E27" w:rsidP="34A06473">
      <w:pPr>
        <w:pStyle w:val="ListParagraph"/>
        <w:numPr>
          <w:ilvl w:val="0"/>
          <w:numId w:val="47"/>
        </w:numPr>
      </w:pPr>
      <w:r>
        <w:t xml:space="preserve">The Lecturecast scheduler - (LS01 in Application catalogue). </w:t>
      </w:r>
    </w:p>
    <w:p w14:paraId="38D42CEB" w14:textId="03096324" w:rsidR="004955FE" w:rsidRDefault="6C219E27" w:rsidP="00586B5D">
      <w:pPr>
        <w:pStyle w:val="Heading3"/>
      </w:pPr>
      <w:bookmarkStart w:id="66" w:name="_Toc502739538"/>
      <w:r>
        <w:t>Lecturecast connector</w:t>
      </w:r>
      <w:bookmarkEnd w:id="66"/>
    </w:p>
    <w:p w14:paraId="36747661" w14:textId="730CBEB3" w:rsidR="006F4443" w:rsidRDefault="006F4443" w:rsidP="00586B5D">
      <w:r>
        <w:rPr>
          <w:noProof/>
          <w:lang w:eastAsia="en-GB"/>
        </w:rPr>
        <w:drawing>
          <wp:inline distT="0" distB="0" distL="0" distR="0" wp14:anchorId="4AFCDA0E" wp14:editId="308A4655">
            <wp:extent cx="5731510" cy="1771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71650"/>
                    </a:xfrm>
                    <a:prstGeom prst="rect">
                      <a:avLst/>
                    </a:prstGeom>
                  </pic:spPr>
                </pic:pic>
              </a:graphicData>
            </a:graphic>
          </wp:inline>
        </w:drawing>
      </w:r>
    </w:p>
    <w:p w14:paraId="43B8F356" w14:textId="7426BACE" w:rsidR="006F4443" w:rsidRDefault="6C219E27" w:rsidP="00586B5D">
      <w:r>
        <w:t>Here is a Lecturecast connector block within a MOODLE course highlighted in the screen capture above. It is displaying that no mapping exist after querying the Lecturecast Connector table if any record exists for this course (</w:t>
      </w:r>
      <w:r w:rsidRPr="6C219E27">
        <w:rPr>
          <w:b/>
          <w:bCs/>
        </w:rPr>
        <w:t>4.5.1 INT001 get mappings</w:t>
      </w:r>
      <w:r>
        <w:t>).</w:t>
      </w:r>
    </w:p>
    <w:p w14:paraId="5104F9A0" w14:textId="708C9527" w:rsidR="006F4443" w:rsidRDefault="6C219E27" w:rsidP="00586B5D">
      <w:r>
        <w:t>To create a mapping the instructor would click on the ‘Create mapping’. This will open up a new page to the instructor where they can enter the section to be mapped.</w:t>
      </w:r>
    </w:p>
    <w:p w14:paraId="5E229A76" w14:textId="6853973F" w:rsidR="006F4443" w:rsidRDefault="006F4443" w:rsidP="00586B5D">
      <w:r>
        <w:rPr>
          <w:noProof/>
          <w:lang w:eastAsia="en-GB"/>
        </w:rPr>
        <w:drawing>
          <wp:inline distT="0" distB="0" distL="0" distR="0" wp14:anchorId="69DE2F50" wp14:editId="448AA0C8">
            <wp:extent cx="5731510" cy="2068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8830"/>
                    </a:xfrm>
                    <a:prstGeom prst="rect">
                      <a:avLst/>
                    </a:prstGeom>
                  </pic:spPr>
                </pic:pic>
              </a:graphicData>
            </a:graphic>
          </wp:inline>
        </w:drawing>
      </w:r>
    </w:p>
    <w:p w14:paraId="02D0C5BC" w14:textId="3632E169" w:rsidR="006F4443" w:rsidRDefault="6C219E27" w:rsidP="00586B5D">
      <w:r>
        <w:t xml:space="preserve">Above the user can start typing the module code that they want to map this MOODLE course to in ALP. Once the user types the third character the system will integrate with the Lecturecast scheduler </w:t>
      </w:r>
      <w:r>
        <w:lastRenderedPageBreak/>
        <w:t>which stores the section numbers and IDs that are in ALP (</w:t>
      </w:r>
      <w:r w:rsidRPr="6C219E27">
        <w:rPr>
          <w:b/>
          <w:bCs/>
        </w:rPr>
        <w:t>4.5.4 INT004 return section details</w:t>
      </w:r>
      <w:r>
        <w:t>). It will request sections based on what the instructor has entered and present a maximum list of twenty sections where the instructor can select which section they want to map to (see below)</w:t>
      </w:r>
    </w:p>
    <w:p w14:paraId="52253BB0" w14:textId="36AACC7B" w:rsidR="006F4443" w:rsidRDefault="006F4443" w:rsidP="00586B5D">
      <w:r>
        <w:rPr>
          <w:noProof/>
          <w:lang w:eastAsia="en-GB"/>
        </w:rPr>
        <w:drawing>
          <wp:inline distT="0" distB="0" distL="0" distR="0" wp14:anchorId="51736D70" wp14:editId="057F6703">
            <wp:extent cx="5731510" cy="3522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22345"/>
                    </a:xfrm>
                    <a:prstGeom prst="rect">
                      <a:avLst/>
                    </a:prstGeom>
                  </pic:spPr>
                </pic:pic>
              </a:graphicData>
            </a:graphic>
          </wp:inline>
        </w:drawing>
      </w:r>
    </w:p>
    <w:p w14:paraId="6961A8F5" w14:textId="60FAC0B6" w:rsidR="00C37223" w:rsidRDefault="6C219E27" w:rsidP="00586B5D">
      <w:r>
        <w:t>Once a section is selected it will be displayed in the input form and a create mapping button appears for the instructor to create the mapping (see below)</w:t>
      </w:r>
    </w:p>
    <w:p w14:paraId="29669F51" w14:textId="5ADC506F" w:rsidR="00C37223" w:rsidRDefault="00C37223" w:rsidP="00586B5D">
      <w:r>
        <w:rPr>
          <w:noProof/>
          <w:lang w:eastAsia="en-GB"/>
        </w:rPr>
        <w:drawing>
          <wp:inline distT="0" distB="0" distL="0" distR="0" wp14:anchorId="51069946" wp14:editId="7B44DC8F">
            <wp:extent cx="5731510" cy="2240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40280"/>
                    </a:xfrm>
                    <a:prstGeom prst="rect">
                      <a:avLst/>
                    </a:prstGeom>
                  </pic:spPr>
                </pic:pic>
              </a:graphicData>
            </a:graphic>
          </wp:inline>
        </w:drawing>
      </w:r>
    </w:p>
    <w:p w14:paraId="1BCE4C84" w14:textId="61095581" w:rsidR="00C37223" w:rsidRDefault="6C219E27" w:rsidP="00586B5D">
      <w:r>
        <w:t>Once create mapping is clicked, a number of functions are done:</w:t>
      </w:r>
    </w:p>
    <w:p w14:paraId="2764CC96" w14:textId="34453E0C" w:rsidR="00C37223" w:rsidRDefault="6C219E27" w:rsidP="00586B5D">
      <w:pPr>
        <w:pStyle w:val="ListParagraph"/>
        <w:numPr>
          <w:ilvl w:val="0"/>
          <w:numId w:val="48"/>
        </w:numPr>
      </w:pPr>
      <w:r>
        <w:t>The MOODLE course shortname is checked to see if there is any white spaces before and after the name. If there is then it will be removed and the name saved back to MOODLE’s database as this name will be used in the mapping process.</w:t>
      </w:r>
    </w:p>
    <w:p w14:paraId="0C933FA7" w14:textId="77777777" w:rsidR="00C37223" w:rsidRDefault="6C219E27" w:rsidP="00586B5D">
      <w:pPr>
        <w:pStyle w:val="ListParagraph"/>
        <w:numPr>
          <w:ilvl w:val="0"/>
          <w:numId w:val="48"/>
        </w:numPr>
      </w:pPr>
      <w:r>
        <w:t>The Lecturecast connector will call the ALP API services using the RESTful interface to:</w:t>
      </w:r>
    </w:p>
    <w:p w14:paraId="07C1E39A" w14:textId="2645AB7E" w:rsidR="00C37223" w:rsidRDefault="6C219E27" w:rsidP="00586B5D">
      <w:pPr>
        <w:pStyle w:val="ListParagraph"/>
        <w:numPr>
          <w:ilvl w:val="1"/>
          <w:numId w:val="48"/>
        </w:numPr>
      </w:pPr>
      <w:r>
        <w:t>Get a token from ALP to be used for API calls (</w:t>
      </w:r>
      <w:r w:rsidRPr="6C219E27">
        <w:rPr>
          <w:b/>
          <w:bCs/>
        </w:rPr>
        <w:t>4.5.1 INT001 authenticate access</w:t>
      </w:r>
      <w:r>
        <w:t>).</w:t>
      </w:r>
    </w:p>
    <w:p w14:paraId="39575A93" w14:textId="31A4A79A" w:rsidR="009257C3" w:rsidRDefault="6C219E27" w:rsidP="00586B5D">
      <w:pPr>
        <w:pStyle w:val="ListParagraph"/>
        <w:numPr>
          <w:ilvl w:val="1"/>
          <w:numId w:val="48"/>
        </w:numPr>
      </w:pPr>
      <w:r>
        <w:t>Call the sections endpoint to return the selected section by passing the ID returned from the Lecturecast Scheduler (</w:t>
      </w:r>
      <w:r w:rsidRPr="6C219E27">
        <w:rPr>
          <w:b/>
          <w:bCs/>
        </w:rPr>
        <w:t>4.5.1 INT001 get_sections</w:t>
      </w:r>
      <w:r>
        <w:t>).</w:t>
      </w:r>
    </w:p>
    <w:p w14:paraId="182B97D7" w14:textId="3D4F7EC9" w:rsidR="00303F07" w:rsidRDefault="6C219E27" w:rsidP="00586B5D">
      <w:pPr>
        <w:pStyle w:val="ListParagraph"/>
        <w:numPr>
          <w:ilvl w:val="1"/>
          <w:numId w:val="48"/>
        </w:numPr>
      </w:pPr>
      <w:r>
        <w:lastRenderedPageBreak/>
        <w:t>Pass the MOODLE shortname and LMS profile ID to the Courses property of the section in order to create the link (</w:t>
      </w:r>
      <w:r w:rsidRPr="6C219E27">
        <w:rPr>
          <w:b/>
          <w:bCs/>
        </w:rPr>
        <w:t>4.5.1 INT001 create link</w:t>
      </w:r>
      <w:r>
        <w:t>).</w:t>
      </w:r>
    </w:p>
    <w:p w14:paraId="2956F109" w14:textId="7511F64A" w:rsidR="00C37223" w:rsidRDefault="6C219E27" w:rsidP="00303F07">
      <w:pPr>
        <w:pStyle w:val="ListParagraph"/>
        <w:numPr>
          <w:ilvl w:val="1"/>
          <w:numId w:val="48"/>
        </w:numPr>
      </w:pPr>
      <w:r>
        <w:t>Insert the new link in the lecturecast connector table stored in the MOODLE database (</w:t>
      </w:r>
      <w:r w:rsidRPr="6C219E27">
        <w:rPr>
          <w:b/>
          <w:bCs/>
        </w:rPr>
        <w:t>4.5.1 INT001 insert mapping</w:t>
      </w:r>
      <w:r>
        <w:t xml:space="preserve">). </w:t>
      </w:r>
    </w:p>
    <w:p w14:paraId="0AB6C076" w14:textId="300B1EC9" w:rsidR="00C37223" w:rsidRDefault="6C219E27" w:rsidP="00586B5D">
      <w:pPr>
        <w:pStyle w:val="ListParagraph"/>
        <w:numPr>
          <w:ilvl w:val="0"/>
          <w:numId w:val="48"/>
        </w:numPr>
      </w:pPr>
      <w:r>
        <w:t>The instructor is then redirected to the course main page and a query is made to the lecturecast connector table to check mappings that are made for that course and display all mappings in the block (see below).</w:t>
      </w:r>
    </w:p>
    <w:p w14:paraId="5803BA32" w14:textId="0A1816DC" w:rsidR="00D45958" w:rsidRDefault="00D45958" w:rsidP="00586B5D">
      <w:r>
        <w:rPr>
          <w:noProof/>
          <w:lang w:eastAsia="en-GB"/>
        </w:rPr>
        <w:drawing>
          <wp:inline distT="0" distB="0" distL="0" distR="0" wp14:anchorId="5931B2C3" wp14:editId="235FC85B">
            <wp:extent cx="5021580" cy="183482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7295" cy="1836917"/>
                    </a:xfrm>
                    <a:prstGeom prst="rect">
                      <a:avLst/>
                    </a:prstGeom>
                  </pic:spPr>
                </pic:pic>
              </a:graphicData>
            </a:graphic>
          </wp:inline>
        </w:drawing>
      </w:r>
    </w:p>
    <w:p w14:paraId="4BFF5BBD" w14:textId="44394E3D" w:rsidR="00D45958" w:rsidRDefault="6C219E27" w:rsidP="00586B5D">
      <w:r>
        <w:t>The section mapped to will be displayed and to make additional links the instructor needs to click on ‘create additional mapping’.</w:t>
      </w:r>
    </w:p>
    <w:p w14:paraId="5B78CC0F" w14:textId="488CA2A4" w:rsidR="00D45958" w:rsidRDefault="6C219E27" w:rsidP="00586B5D">
      <w:r>
        <w:t>The instructor can create as many mappings as needed (see below).</w:t>
      </w:r>
    </w:p>
    <w:p w14:paraId="5648441F" w14:textId="04E29702" w:rsidR="00D45958" w:rsidRDefault="00D45958" w:rsidP="00586B5D">
      <w:r>
        <w:rPr>
          <w:noProof/>
          <w:lang w:eastAsia="en-GB"/>
        </w:rPr>
        <w:drawing>
          <wp:inline distT="0" distB="0" distL="0" distR="0" wp14:anchorId="03C7DA75" wp14:editId="02528F25">
            <wp:extent cx="4937760" cy="176645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903" cy="1768653"/>
                    </a:xfrm>
                    <a:prstGeom prst="rect">
                      <a:avLst/>
                    </a:prstGeom>
                  </pic:spPr>
                </pic:pic>
              </a:graphicData>
            </a:graphic>
          </wp:inline>
        </w:drawing>
      </w:r>
    </w:p>
    <w:p w14:paraId="2A9E14B4" w14:textId="1032E15F" w:rsidR="008D5C1C" w:rsidRDefault="008D5C1C" w:rsidP="00586B5D"/>
    <w:p w14:paraId="7DFD7C53" w14:textId="3CE9FB8F" w:rsidR="008D5C1C" w:rsidRDefault="6C219E27" w:rsidP="00586B5D">
      <w:pPr>
        <w:pStyle w:val="Heading3"/>
      </w:pPr>
      <w:bookmarkStart w:id="67" w:name="_Toc502739539"/>
      <w:r>
        <w:t>Lecturecast Connector Batch</w:t>
      </w:r>
      <w:bookmarkEnd w:id="67"/>
    </w:p>
    <w:p w14:paraId="67E5E027" w14:textId="17512AF4" w:rsidR="00403F92" w:rsidRDefault="6C219E27" w:rsidP="00586B5D">
      <w:r>
        <w:t>This batch job was created because instructors or admins have the ability to create mappings directly in ALP. If this is done then the Lecturecast connector does not have any knowledge of this being done. Therefore, when instructors create an LTI link from the course that they created the mapping for, then users will be able to click on that link and access lectures in that section in ALP, but within the Lecturecast connector block in the course it will not display that a mapping has been made with the course and the ALP section.</w:t>
      </w:r>
    </w:p>
    <w:p w14:paraId="1FE9A0A5" w14:textId="1FB78BC3" w:rsidR="00403F92" w:rsidRDefault="6C219E27" w:rsidP="00403F92">
      <w:r>
        <w:t>They can also delete mappings directly in ALP and that would not be reflected in the block within the course on Moodle.</w:t>
      </w:r>
    </w:p>
    <w:p w14:paraId="254D40B1" w14:textId="2617EE62" w:rsidR="008B1852" w:rsidRDefault="6C219E27" w:rsidP="00403F92">
      <w:r>
        <w:t>What the batch job is doing is syncing the Lecturecast Connector with ALP sections. What this does is use the ALP API functions listed at (</w:t>
      </w:r>
      <w:r w:rsidRPr="6C219E27">
        <w:rPr>
          <w:b/>
          <w:bCs/>
        </w:rPr>
        <w:t>4.5.3 INT003</w:t>
      </w:r>
      <w:r>
        <w:t xml:space="preserve">) to call the </w:t>
      </w:r>
      <w:r w:rsidRPr="6C219E27">
        <w:rPr>
          <w:b/>
          <w:bCs/>
        </w:rPr>
        <w:t>get_sections</w:t>
      </w:r>
      <w:r>
        <w:t xml:space="preserve">, </w:t>
      </w:r>
      <w:r w:rsidRPr="6C219E27">
        <w:rPr>
          <w:b/>
          <w:bCs/>
        </w:rPr>
        <w:t>get_lti-links</w:t>
      </w:r>
      <w:r>
        <w:t xml:space="preserve"> and </w:t>
      </w:r>
      <w:r w:rsidRPr="6C219E27">
        <w:rPr>
          <w:b/>
          <w:bCs/>
        </w:rPr>
        <w:lastRenderedPageBreak/>
        <w:t>get_terms</w:t>
      </w:r>
      <w:r>
        <w:t xml:space="preserve"> functions and then compare these to the Lecturecast Connector Table in Moodle that is created and used by the plugin.</w:t>
      </w:r>
    </w:p>
    <w:p w14:paraId="57259910" w14:textId="651D3819" w:rsidR="00E54684" w:rsidRDefault="6C219E27" w:rsidP="00586B5D">
      <w:pPr>
        <w:pStyle w:val="Heading3"/>
      </w:pPr>
      <w:bookmarkStart w:id="68" w:name="_Toc502739540"/>
      <w:r>
        <w:t>MOODLE</w:t>
      </w:r>
      <w:bookmarkEnd w:id="68"/>
      <w:r>
        <w:t xml:space="preserve"> </w:t>
      </w:r>
    </w:p>
    <w:p w14:paraId="531EF155" w14:textId="0A2E467F" w:rsidR="00E54684" w:rsidRDefault="6C219E27" w:rsidP="00586B5D">
      <w:r>
        <w:t xml:space="preserve">The diagram above indicates that users are created in ALP when accessed through MOODLE and they do not have an account in ALP. This is through the LTI activity that is created in the MOODLE course and the user will then have a link to ALP which will give them automatic access to the section/sections mapped to that course by the instructor. (See </w:t>
      </w:r>
      <w:r w:rsidRPr="6C219E27">
        <w:rPr>
          <w:b/>
          <w:bCs/>
        </w:rPr>
        <w:t>4.5.2 INT002</w:t>
      </w:r>
      <w:r>
        <w:t>)</w:t>
      </w:r>
    </w:p>
    <w:p w14:paraId="0462544A" w14:textId="7E108563" w:rsidR="00E54684" w:rsidRDefault="00E54684" w:rsidP="00586B5D">
      <w:r>
        <w:rPr>
          <w:noProof/>
          <w:lang w:eastAsia="en-GB"/>
        </w:rPr>
        <w:drawing>
          <wp:inline distT="0" distB="0" distL="0" distR="0" wp14:anchorId="5ADA1CFA" wp14:editId="0F921872">
            <wp:extent cx="4663440" cy="1334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1620" cy="1336375"/>
                    </a:xfrm>
                    <a:prstGeom prst="rect">
                      <a:avLst/>
                    </a:prstGeom>
                  </pic:spPr>
                </pic:pic>
              </a:graphicData>
            </a:graphic>
          </wp:inline>
        </w:drawing>
      </w:r>
    </w:p>
    <w:p w14:paraId="679314AE" w14:textId="15154096" w:rsidR="00005D60" w:rsidRDefault="6C219E27" w:rsidP="00586B5D">
      <w:r>
        <w:t>The lectures will be available in the section below if and when the instructor publishes them for the students.</w:t>
      </w:r>
    </w:p>
    <w:p w14:paraId="108D3ACB" w14:textId="75107346" w:rsidR="00005D60" w:rsidRDefault="00005D60" w:rsidP="00586B5D">
      <w:r>
        <w:rPr>
          <w:noProof/>
          <w:lang w:eastAsia="en-GB"/>
        </w:rPr>
        <w:drawing>
          <wp:inline distT="0" distB="0" distL="0" distR="0" wp14:anchorId="13233653" wp14:editId="4FFBA483">
            <wp:extent cx="4815840" cy="1193556"/>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923" cy="1196303"/>
                    </a:xfrm>
                    <a:prstGeom prst="rect">
                      <a:avLst/>
                    </a:prstGeom>
                  </pic:spPr>
                </pic:pic>
              </a:graphicData>
            </a:graphic>
          </wp:inline>
        </w:drawing>
      </w:r>
    </w:p>
    <w:p w14:paraId="61DDB669" w14:textId="3BCCC1F0" w:rsidR="004C1399" w:rsidRDefault="6C219E27" w:rsidP="00586B5D">
      <w:pPr>
        <w:pStyle w:val="Heading2"/>
      </w:pPr>
      <w:bookmarkStart w:id="69" w:name="_Toc498002738"/>
      <w:bookmarkStart w:id="70" w:name="_Toc502739541"/>
      <w:r>
        <w:t>Sequence diagrams and or activity diagram. Show the communication pattern as a UML sequence diagram between applications.</w:t>
      </w:r>
      <w:bookmarkEnd w:id="69"/>
      <w:bookmarkEnd w:id="70"/>
    </w:p>
    <w:p w14:paraId="3883019B" w14:textId="48DEC27F" w:rsidR="00EC43BC" w:rsidRPr="00430228" w:rsidRDefault="6C219E27" w:rsidP="00586B5D">
      <w:pPr>
        <w:ind w:left="360"/>
      </w:pPr>
      <w:r>
        <w:t>The following sequence diagram shows the sequence mentioned above.</w:t>
      </w:r>
    </w:p>
    <w:p w14:paraId="08D224A6" w14:textId="495230F0" w:rsidR="007F0105" w:rsidRDefault="00AD148C" w:rsidP="007F0105">
      <w:r>
        <w:rPr>
          <w:b/>
          <w:bCs/>
          <w:color w:val="1F497D" w:themeColor="text2"/>
          <w:sz w:val="24"/>
          <w:szCs w:val="26"/>
        </w:rPr>
        <w:object w:dxaOrig="13872" w:dyaOrig="10740" w14:anchorId="475483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6pt;height:219pt" o:ole="">
            <v:imagedata r:id="rId25" o:title=""/>
          </v:shape>
          <o:OLEObject Type="Embed" ProgID="Visio.Drawing.15" ShapeID="_x0000_i1025" DrawAspect="Content" ObjectID="_1577108883" r:id="rId26"/>
        </w:object>
      </w:r>
    </w:p>
    <w:p w14:paraId="5FE896F4" w14:textId="6C56FCFA" w:rsidR="00F56CEB" w:rsidRDefault="6C219E27" w:rsidP="002A30A0">
      <w:pPr>
        <w:pStyle w:val="Heading2"/>
      </w:pPr>
      <w:bookmarkStart w:id="71" w:name="_Toc501622632"/>
      <w:bookmarkStart w:id="72" w:name="_Toc501622697"/>
      <w:bookmarkStart w:id="73" w:name="_Toc501633986"/>
      <w:bookmarkStart w:id="74" w:name="_Toc501622633"/>
      <w:bookmarkStart w:id="75" w:name="_Toc501622698"/>
      <w:bookmarkStart w:id="76" w:name="_Toc501633987"/>
      <w:bookmarkStart w:id="77" w:name="_Toc502739542"/>
      <w:bookmarkEnd w:id="71"/>
      <w:bookmarkEnd w:id="72"/>
      <w:bookmarkEnd w:id="73"/>
      <w:bookmarkEnd w:id="74"/>
      <w:bookmarkEnd w:id="75"/>
      <w:bookmarkEnd w:id="76"/>
      <w:r>
        <w:lastRenderedPageBreak/>
        <w:t>Application Function Matrix</w:t>
      </w:r>
      <w:bookmarkEnd w:id="77"/>
    </w:p>
    <w:p w14:paraId="32759B23" w14:textId="240473CC" w:rsidR="00F56CEB" w:rsidRDefault="6C219E27" w:rsidP="00586B5D">
      <w:r>
        <w:t>The following table lists the functional capabilities that the business wants and the application that provide these.</w:t>
      </w:r>
    </w:p>
    <w:tbl>
      <w:tblPr>
        <w:tblStyle w:val="GridTable4-Accent1"/>
        <w:tblW w:w="0" w:type="auto"/>
        <w:tblLook w:val="04A0" w:firstRow="1" w:lastRow="0" w:firstColumn="1" w:lastColumn="0" w:noHBand="0" w:noVBand="1"/>
      </w:tblPr>
      <w:tblGrid>
        <w:gridCol w:w="1803"/>
        <w:gridCol w:w="1803"/>
        <w:gridCol w:w="1803"/>
        <w:gridCol w:w="1803"/>
        <w:gridCol w:w="1804"/>
      </w:tblGrid>
      <w:tr w:rsidR="003E2101" w14:paraId="7E0AC983" w14:textId="77777777" w:rsidTr="6C219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CEC0126" w14:textId="54A9A8D7" w:rsidR="003E2101" w:rsidRDefault="6C219E27" w:rsidP="00F56CEB">
            <w:r>
              <w:t>Functions</w:t>
            </w:r>
          </w:p>
        </w:tc>
        <w:tc>
          <w:tcPr>
            <w:tcW w:w="1803" w:type="dxa"/>
          </w:tcPr>
          <w:p w14:paraId="74F4E5DE" w14:textId="4F1BB4D1" w:rsidR="003E2101" w:rsidRDefault="6C219E27" w:rsidP="00F56CEB">
            <w:pPr>
              <w:cnfStyle w:val="100000000000" w:firstRow="1" w:lastRow="0" w:firstColumn="0" w:lastColumn="0" w:oddVBand="0" w:evenVBand="0" w:oddHBand="0" w:evenHBand="0" w:firstRowFirstColumn="0" w:firstRowLastColumn="0" w:lastRowFirstColumn="0" w:lastRowLastColumn="0"/>
            </w:pPr>
            <w:r>
              <w:t>Connector</w:t>
            </w:r>
          </w:p>
        </w:tc>
        <w:tc>
          <w:tcPr>
            <w:tcW w:w="1803" w:type="dxa"/>
          </w:tcPr>
          <w:p w14:paraId="72237865" w14:textId="4D2B409F" w:rsidR="003E2101" w:rsidRDefault="6C219E27" w:rsidP="00F56CEB">
            <w:pPr>
              <w:cnfStyle w:val="100000000000" w:firstRow="1" w:lastRow="0" w:firstColumn="0" w:lastColumn="0" w:oddVBand="0" w:evenVBand="0" w:oddHBand="0" w:evenHBand="0" w:firstRowFirstColumn="0" w:firstRowLastColumn="0" w:lastRowFirstColumn="0" w:lastRowLastColumn="0"/>
            </w:pPr>
            <w:r>
              <w:t>ALP</w:t>
            </w:r>
          </w:p>
        </w:tc>
        <w:tc>
          <w:tcPr>
            <w:tcW w:w="1803" w:type="dxa"/>
          </w:tcPr>
          <w:p w14:paraId="55CEB98B" w14:textId="635661DB" w:rsidR="003E2101" w:rsidRDefault="6C219E27" w:rsidP="00F56CEB">
            <w:pPr>
              <w:cnfStyle w:val="100000000000" w:firstRow="1" w:lastRow="0" w:firstColumn="0" w:lastColumn="0" w:oddVBand="0" w:evenVBand="0" w:oddHBand="0" w:evenHBand="0" w:firstRowFirstColumn="0" w:firstRowLastColumn="0" w:lastRowFirstColumn="0" w:lastRowLastColumn="0"/>
            </w:pPr>
            <w:r>
              <w:t>Batch</w:t>
            </w:r>
          </w:p>
        </w:tc>
        <w:tc>
          <w:tcPr>
            <w:tcW w:w="1804" w:type="dxa"/>
          </w:tcPr>
          <w:p w14:paraId="76B0F743" w14:textId="063AFC1F" w:rsidR="003E2101" w:rsidRDefault="6C219E27" w:rsidP="00F56CEB">
            <w:pPr>
              <w:cnfStyle w:val="100000000000" w:firstRow="1" w:lastRow="0" w:firstColumn="0" w:lastColumn="0" w:oddVBand="0" w:evenVBand="0" w:oddHBand="0" w:evenHBand="0" w:firstRowFirstColumn="0" w:firstRowLastColumn="0" w:lastRowFirstColumn="0" w:lastRowLastColumn="0"/>
            </w:pPr>
            <w:r>
              <w:t>Moodle</w:t>
            </w:r>
          </w:p>
        </w:tc>
      </w:tr>
      <w:tr w:rsidR="003E2101" w14:paraId="25D13294"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EE1904F" w14:textId="585415E8" w:rsidR="003E2101" w:rsidRDefault="6C219E27" w:rsidP="00F56CEB">
            <w:r>
              <w:t>Create Link between Moodle Course and ALP Section</w:t>
            </w:r>
          </w:p>
        </w:tc>
        <w:tc>
          <w:tcPr>
            <w:tcW w:w="1803" w:type="dxa"/>
          </w:tcPr>
          <w:p w14:paraId="2E6A324B" w14:textId="0DB51E36" w:rsidR="003E2101" w:rsidRDefault="6C219E27" w:rsidP="00586B5D">
            <w:pPr>
              <w:jc w:val="center"/>
              <w:cnfStyle w:val="000000100000" w:firstRow="0" w:lastRow="0" w:firstColumn="0" w:lastColumn="0" w:oddVBand="0" w:evenVBand="0" w:oddHBand="1" w:evenHBand="0" w:firstRowFirstColumn="0" w:firstRowLastColumn="0" w:lastRowFirstColumn="0" w:lastRowLastColumn="0"/>
            </w:pPr>
            <w:r>
              <w:t>Y</w:t>
            </w:r>
          </w:p>
        </w:tc>
        <w:tc>
          <w:tcPr>
            <w:tcW w:w="1803" w:type="dxa"/>
          </w:tcPr>
          <w:p w14:paraId="3B182A02" w14:textId="7854A70D" w:rsidR="003E2101" w:rsidRDefault="6C219E27" w:rsidP="00586B5D">
            <w:pPr>
              <w:jc w:val="center"/>
              <w:cnfStyle w:val="000000100000" w:firstRow="0" w:lastRow="0" w:firstColumn="0" w:lastColumn="0" w:oddVBand="0" w:evenVBand="0" w:oddHBand="1" w:evenHBand="0" w:firstRowFirstColumn="0" w:firstRowLastColumn="0" w:lastRowFirstColumn="0" w:lastRowLastColumn="0"/>
            </w:pPr>
            <w:r>
              <w:t>Y</w:t>
            </w:r>
          </w:p>
        </w:tc>
        <w:tc>
          <w:tcPr>
            <w:tcW w:w="1803" w:type="dxa"/>
          </w:tcPr>
          <w:p w14:paraId="29106280" w14:textId="71E56807" w:rsidR="003E2101" w:rsidRDefault="6C219E27" w:rsidP="00586B5D">
            <w:pPr>
              <w:jc w:val="center"/>
              <w:cnfStyle w:val="000000100000" w:firstRow="0" w:lastRow="0" w:firstColumn="0" w:lastColumn="0" w:oddVBand="0" w:evenVBand="0" w:oddHBand="1" w:evenHBand="0" w:firstRowFirstColumn="0" w:firstRowLastColumn="0" w:lastRowFirstColumn="0" w:lastRowLastColumn="0"/>
            </w:pPr>
            <w:r>
              <w:t>N</w:t>
            </w:r>
          </w:p>
        </w:tc>
        <w:tc>
          <w:tcPr>
            <w:tcW w:w="1804" w:type="dxa"/>
          </w:tcPr>
          <w:p w14:paraId="749F7ED2" w14:textId="62675037" w:rsidR="003E2101" w:rsidRDefault="6C219E27" w:rsidP="00586B5D">
            <w:pPr>
              <w:jc w:val="center"/>
              <w:cnfStyle w:val="000000100000" w:firstRow="0" w:lastRow="0" w:firstColumn="0" w:lastColumn="0" w:oddVBand="0" w:evenVBand="0" w:oddHBand="1" w:evenHBand="0" w:firstRowFirstColumn="0" w:firstRowLastColumn="0" w:lastRowFirstColumn="0" w:lastRowLastColumn="0"/>
            </w:pPr>
            <w:r>
              <w:t>N</w:t>
            </w:r>
          </w:p>
        </w:tc>
      </w:tr>
      <w:tr w:rsidR="003E2101" w14:paraId="4D9B2A11" w14:textId="77777777" w:rsidTr="6C219E27">
        <w:tc>
          <w:tcPr>
            <w:cnfStyle w:val="001000000000" w:firstRow="0" w:lastRow="0" w:firstColumn="1" w:lastColumn="0" w:oddVBand="0" w:evenVBand="0" w:oddHBand="0" w:evenHBand="0" w:firstRowFirstColumn="0" w:firstRowLastColumn="0" w:lastRowFirstColumn="0" w:lastRowLastColumn="0"/>
            <w:tcW w:w="1803" w:type="dxa"/>
          </w:tcPr>
          <w:p w14:paraId="658E2E02" w14:textId="72E45E5D" w:rsidR="003E2101" w:rsidRDefault="6C219E27" w:rsidP="00F56CEB">
            <w:r>
              <w:t>Sync Lecturecast Connector and ALP</w:t>
            </w:r>
          </w:p>
        </w:tc>
        <w:tc>
          <w:tcPr>
            <w:tcW w:w="1803" w:type="dxa"/>
          </w:tcPr>
          <w:p w14:paraId="1A87DF31" w14:textId="385893FA" w:rsidR="003E2101" w:rsidRDefault="6C219E27" w:rsidP="00586B5D">
            <w:pPr>
              <w:jc w:val="center"/>
              <w:cnfStyle w:val="000000000000" w:firstRow="0" w:lastRow="0" w:firstColumn="0" w:lastColumn="0" w:oddVBand="0" w:evenVBand="0" w:oddHBand="0" w:evenHBand="0" w:firstRowFirstColumn="0" w:firstRowLastColumn="0" w:lastRowFirstColumn="0" w:lastRowLastColumn="0"/>
            </w:pPr>
            <w:r>
              <w:t>N</w:t>
            </w:r>
          </w:p>
        </w:tc>
        <w:tc>
          <w:tcPr>
            <w:tcW w:w="1803" w:type="dxa"/>
          </w:tcPr>
          <w:p w14:paraId="698A13D2" w14:textId="7C6A1BB0" w:rsidR="003E2101" w:rsidRDefault="6C219E27" w:rsidP="00586B5D">
            <w:pPr>
              <w:jc w:val="center"/>
              <w:cnfStyle w:val="000000000000" w:firstRow="0" w:lastRow="0" w:firstColumn="0" w:lastColumn="0" w:oddVBand="0" w:evenVBand="0" w:oddHBand="0" w:evenHBand="0" w:firstRowFirstColumn="0" w:firstRowLastColumn="0" w:lastRowFirstColumn="0" w:lastRowLastColumn="0"/>
            </w:pPr>
            <w:r>
              <w:t>Y</w:t>
            </w:r>
          </w:p>
        </w:tc>
        <w:tc>
          <w:tcPr>
            <w:tcW w:w="1803" w:type="dxa"/>
          </w:tcPr>
          <w:p w14:paraId="712741E4" w14:textId="50F6F0FE" w:rsidR="003E2101" w:rsidRDefault="6C219E27" w:rsidP="00586B5D">
            <w:pPr>
              <w:jc w:val="center"/>
              <w:cnfStyle w:val="000000000000" w:firstRow="0" w:lastRow="0" w:firstColumn="0" w:lastColumn="0" w:oddVBand="0" w:evenVBand="0" w:oddHBand="0" w:evenHBand="0" w:firstRowFirstColumn="0" w:firstRowLastColumn="0" w:lastRowFirstColumn="0" w:lastRowLastColumn="0"/>
            </w:pPr>
            <w:r>
              <w:t>Y</w:t>
            </w:r>
          </w:p>
        </w:tc>
        <w:tc>
          <w:tcPr>
            <w:tcW w:w="1804" w:type="dxa"/>
          </w:tcPr>
          <w:p w14:paraId="0A17C988" w14:textId="7217970F" w:rsidR="003E2101" w:rsidRDefault="6C219E27" w:rsidP="00586B5D">
            <w:pPr>
              <w:jc w:val="center"/>
              <w:cnfStyle w:val="000000000000" w:firstRow="0" w:lastRow="0" w:firstColumn="0" w:lastColumn="0" w:oddVBand="0" w:evenVBand="0" w:oddHBand="0" w:evenHBand="0" w:firstRowFirstColumn="0" w:firstRowLastColumn="0" w:lastRowFirstColumn="0" w:lastRowLastColumn="0"/>
            </w:pPr>
            <w:r>
              <w:t>N</w:t>
            </w:r>
          </w:p>
        </w:tc>
      </w:tr>
      <w:tr w:rsidR="004C1399" w14:paraId="0A6DD69E"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B7216B5" w14:textId="32CF2CD0" w:rsidR="004C1399" w:rsidRDefault="6C219E27" w:rsidP="00F56CEB">
            <w:r>
              <w:t>User access to ALP through LTI link</w:t>
            </w:r>
          </w:p>
        </w:tc>
        <w:tc>
          <w:tcPr>
            <w:tcW w:w="1803" w:type="dxa"/>
          </w:tcPr>
          <w:p w14:paraId="22DDF51F" w14:textId="6563ABDD" w:rsidR="004C1399" w:rsidRDefault="6C219E27" w:rsidP="00586B5D">
            <w:pPr>
              <w:jc w:val="center"/>
              <w:cnfStyle w:val="000000100000" w:firstRow="0" w:lastRow="0" w:firstColumn="0" w:lastColumn="0" w:oddVBand="0" w:evenVBand="0" w:oddHBand="1" w:evenHBand="0" w:firstRowFirstColumn="0" w:firstRowLastColumn="0" w:lastRowFirstColumn="0" w:lastRowLastColumn="0"/>
            </w:pPr>
            <w:r>
              <w:t>N</w:t>
            </w:r>
          </w:p>
        </w:tc>
        <w:tc>
          <w:tcPr>
            <w:tcW w:w="1803" w:type="dxa"/>
          </w:tcPr>
          <w:p w14:paraId="38117829" w14:textId="371EE35F" w:rsidR="004C1399" w:rsidRDefault="6C219E27" w:rsidP="00586B5D">
            <w:pPr>
              <w:jc w:val="center"/>
              <w:cnfStyle w:val="000000100000" w:firstRow="0" w:lastRow="0" w:firstColumn="0" w:lastColumn="0" w:oddVBand="0" w:evenVBand="0" w:oddHBand="1" w:evenHBand="0" w:firstRowFirstColumn="0" w:firstRowLastColumn="0" w:lastRowFirstColumn="0" w:lastRowLastColumn="0"/>
            </w:pPr>
            <w:r>
              <w:t>Y</w:t>
            </w:r>
          </w:p>
        </w:tc>
        <w:tc>
          <w:tcPr>
            <w:tcW w:w="1803" w:type="dxa"/>
          </w:tcPr>
          <w:p w14:paraId="113B84D4" w14:textId="182DF144" w:rsidR="004C1399" w:rsidRDefault="6C219E27" w:rsidP="00586B5D">
            <w:pPr>
              <w:jc w:val="center"/>
              <w:cnfStyle w:val="000000100000" w:firstRow="0" w:lastRow="0" w:firstColumn="0" w:lastColumn="0" w:oddVBand="0" w:evenVBand="0" w:oddHBand="1" w:evenHBand="0" w:firstRowFirstColumn="0" w:firstRowLastColumn="0" w:lastRowFirstColumn="0" w:lastRowLastColumn="0"/>
            </w:pPr>
            <w:r>
              <w:t>N</w:t>
            </w:r>
          </w:p>
        </w:tc>
        <w:tc>
          <w:tcPr>
            <w:tcW w:w="1804" w:type="dxa"/>
          </w:tcPr>
          <w:p w14:paraId="33637AE1" w14:textId="2C881A6A" w:rsidR="004C1399" w:rsidRDefault="6C219E27" w:rsidP="00586B5D">
            <w:pPr>
              <w:jc w:val="center"/>
              <w:cnfStyle w:val="000000100000" w:firstRow="0" w:lastRow="0" w:firstColumn="0" w:lastColumn="0" w:oddVBand="0" w:evenVBand="0" w:oddHBand="1" w:evenHBand="0" w:firstRowFirstColumn="0" w:firstRowLastColumn="0" w:lastRowFirstColumn="0" w:lastRowLastColumn="0"/>
            </w:pPr>
            <w:r>
              <w:t>Y</w:t>
            </w:r>
          </w:p>
        </w:tc>
      </w:tr>
    </w:tbl>
    <w:p w14:paraId="295D6429" w14:textId="77777777" w:rsidR="00C83B82" w:rsidRPr="00C83B82" w:rsidRDefault="00C83B82" w:rsidP="00C83B82"/>
    <w:p w14:paraId="40064039" w14:textId="77A4A4AF" w:rsidR="004F207B" w:rsidRDefault="6C219E27" w:rsidP="005D43E4">
      <w:pPr>
        <w:pStyle w:val="Heading2"/>
      </w:pPr>
      <w:bookmarkStart w:id="78" w:name="_Toc502739543"/>
      <w:r>
        <w:t>Application Collaboration</w:t>
      </w:r>
      <w:bookmarkEnd w:id="78"/>
    </w:p>
    <w:p w14:paraId="4A92C4C1" w14:textId="4427E96B" w:rsidR="00B2286A" w:rsidRPr="00B2286A" w:rsidRDefault="6C219E27" w:rsidP="6C219E27">
      <w:pPr>
        <w:pStyle w:val="NormalWeb"/>
        <w:rPr>
          <w:rFonts w:asciiTheme="minorHAnsi" w:hAnsiTheme="minorHAnsi"/>
        </w:rPr>
      </w:pPr>
      <w:r w:rsidRPr="6C219E27">
        <w:rPr>
          <w:rFonts w:asciiTheme="minorHAnsi" w:hAnsiTheme="minorHAnsi"/>
        </w:rPr>
        <w:t xml:space="preserve">The following table provides an overview of the interfaces between ALP and Moodle Connector. These are high level interfaces which are made up from one to many requests. The details of the requests that make up an interface can be found in following section. The data entities that are transferred can be found in the data architecture section. </w:t>
      </w:r>
    </w:p>
    <w:tbl>
      <w:tblPr>
        <w:tblStyle w:val="GridTable4-Accent1"/>
        <w:tblW w:w="10159" w:type="dxa"/>
        <w:tblLook w:val="04A0" w:firstRow="1" w:lastRow="0" w:firstColumn="1" w:lastColumn="0" w:noHBand="0" w:noVBand="1"/>
      </w:tblPr>
      <w:tblGrid>
        <w:gridCol w:w="1085"/>
        <w:gridCol w:w="1362"/>
        <w:gridCol w:w="1245"/>
        <w:gridCol w:w="1494"/>
        <w:gridCol w:w="1631"/>
        <w:gridCol w:w="1496"/>
        <w:gridCol w:w="1846"/>
      </w:tblGrid>
      <w:tr w:rsidR="00B2286A" w14:paraId="1ED5493A" w14:textId="77777777" w:rsidTr="6C219E27">
        <w:trPr>
          <w:cnfStyle w:val="100000000000" w:firstRow="1" w:lastRow="0" w:firstColumn="0" w:lastColumn="0" w:oddVBand="0" w:evenVBand="0" w:oddHBand="0"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1085" w:type="dxa"/>
          </w:tcPr>
          <w:p w14:paraId="4F5E46B4" w14:textId="77777777" w:rsidR="00B2286A" w:rsidRDefault="6C219E27" w:rsidP="00E96D26">
            <w:r>
              <w:t>Interface Number</w:t>
            </w:r>
          </w:p>
        </w:tc>
        <w:tc>
          <w:tcPr>
            <w:tcW w:w="1363" w:type="dxa"/>
          </w:tcPr>
          <w:p w14:paraId="6ECB4F2A" w14:textId="77777777" w:rsidR="00B2286A" w:rsidRDefault="6C219E27" w:rsidP="00E96D26">
            <w:pPr>
              <w:cnfStyle w:val="100000000000" w:firstRow="1" w:lastRow="0" w:firstColumn="0" w:lastColumn="0" w:oddVBand="0" w:evenVBand="0" w:oddHBand="0" w:evenHBand="0" w:firstRowFirstColumn="0" w:firstRowLastColumn="0" w:lastRowFirstColumn="0" w:lastRowLastColumn="0"/>
            </w:pPr>
            <w:r>
              <w:t>Source System</w:t>
            </w:r>
          </w:p>
        </w:tc>
        <w:tc>
          <w:tcPr>
            <w:tcW w:w="1226" w:type="dxa"/>
          </w:tcPr>
          <w:p w14:paraId="08A8EE0E" w14:textId="77777777" w:rsidR="00B2286A" w:rsidRDefault="6C219E27" w:rsidP="00E96D26">
            <w:pPr>
              <w:cnfStyle w:val="100000000000" w:firstRow="1" w:lastRow="0" w:firstColumn="0" w:lastColumn="0" w:oddVBand="0" w:evenVBand="0" w:oddHBand="0" w:evenHBand="0" w:firstRowFirstColumn="0" w:firstRowLastColumn="0" w:lastRowFirstColumn="0" w:lastRowLastColumn="0"/>
            </w:pPr>
            <w:r>
              <w:t>Consumer System</w:t>
            </w:r>
          </w:p>
        </w:tc>
        <w:tc>
          <w:tcPr>
            <w:tcW w:w="1498" w:type="dxa"/>
          </w:tcPr>
          <w:p w14:paraId="53C142DC" w14:textId="77777777" w:rsidR="00B2286A" w:rsidRDefault="6C219E27" w:rsidP="00E96D26">
            <w:pPr>
              <w:cnfStyle w:val="100000000000" w:firstRow="1" w:lastRow="0" w:firstColumn="0" w:lastColumn="0" w:oddVBand="0" w:evenVBand="0" w:oddHBand="0" w:evenHBand="0" w:firstRowFirstColumn="0" w:firstRowLastColumn="0" w:lastRowFirstColumn="0" w:lastRowLastColumn="0"/>
            </w:pPr>
            <w:r>
              <w:t>Type of Interface (WS, DB View), push or pull</w:t>
            </w:r>
          </w:p>
        </w:tc>
        <w:tc>
          <w:tcPr>
            <w:tcW w:w="1635" w:type="dxa"/>
          </w:tcPr>
          <w:p w14:paraId="382EDF78" w14:textId="77777777" w:rsidR="00B2286A" w:rsidRDefault="6C219E27" w:rsidP="00E96D26">
            <w:pPr>
              <w:cnfStyle w:val="100000000000" w:firstRow="1" w:lastRow="0" w:firstColumn="0" w:lastColumn="0" w:oddVBand="0" w:evenVBand="0" w:oddHBand="0" w:evenHBand="0" w:firstRowFirstColumn="0" w:firstRowLastColumn="0" w:lastRowFirstColumn="0" w:lastRowLastColumn="0"/>
            </w:pPr>
            <w:r>
              <w:t>Frequency (batch job, real-time)</w:t>
            </w:r>
          </w:p>
        </w:tc>
        <w:tc>
          <w:tcPr>
            <w:tcW w:w="1498" w:type="dxa"/>
          </w:tcPr>
          <w:p w14:paraId="776ABFF6" w14:textId="7268ECF8" w:rsidR="00B2286A" w:rsidRDefault="6C219E27" w:rsidP="00E96D26">
            <w:pPr>
              <w:cnfStyle w:val="100000000000" w:firstRow="1" w:lastRow="0" w:firstColumn="0" w:lastColumn="0" w:oddVBand="0" w:evenVBand="0" w:oddHBand="0" w:evenHBand="0" w:firstRowFirstColumn="0" w:firstRowLastColumn="0" w:lastRowFirstColumn="0" w:lastRowLastColumn="0"/>
            </w:pPr>
            <w:r>
              <w:t>Data is Replicated /Transient?</w:t>
            </w:r>
          </w:p>
        </w:tc>
        <w:tc>
          <w:tcPr>
            <w:tcW w:w="1854" w:type="dxa"/>
          </w:tcPr>
          <w:p w14:paraId="793FC77F" w14:textId="6EE23727" w:rsidR="00B2286A" w:rsidRDefault="6C219E27" w:rsidP="00E96D26">
            <w:pPr>
              <w:cnfStyle w:val="100000000000" w:firstRow="1" w:lastRow="0" w:firstColumn="0" w:lastColumn="0" w:oddVBand="0" w:evenVBand="0" w:oddHBand="0" w:evenHBand="0" w:firstRowFirstColumn="0" w:firstRowLastColumn="0" w:lastRowFirstColumn="0" w:lastRowLastColumn="0"/>
            </w:pPr>
            <w:r>
              <w:t>Data transfer (bulk, single record)</w:t>
            </w:r>
          </w:p>
        </w:tc>
      </w:tr>
      <w:tr w:rsidR="00B2286A" w14:paraId="48A55AA9" w14:textId="77777777" w:rsidTr="6C219E27">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085" w:type="dxa"/>
          </w:tcPr>
          <w:p w14:paraId="7766F3BC" w14:textId="77777777" w:rsidR="00B2286A" w:rsidRDefault="6C219E27" w:rsidP="00E96D26">
            <w:r>
              <w:t>INT001</w:t>
            </w:r>
          </w:p>
        </w:tc>
        <w:tc>
          <w:tcPr>
            <w:tcW w:w="1363" w:type="dxa"/>
          </w:tcPr>
          <w:p w14:paraId="43A15FF1" w14:textId="77777777" w:rsidR="00B2286A" w:rsidRDefault="6C219E27" w:rsidP="00E96D26">
            <w:pPr>
              <w:cnfStyle w:val="000000100000" w:firstRow="0" w:lastRow="0" w:firstColumn="0" w:lastColumn="0" w:oddVBand="0" w:evenVBand="0" w:oddHBand="1" w:evenHBand="0" w:firstRowFirstColumn="0" w:firstRowLastColumn="0" w:lastRowFirstColumn="0" w:lastRowLastColumn="0"/>
            </w:pPr>
            <w:r>
              <w:t xml:space="preserve">ALP </w:t>
            </w:r>
          </w:p>
        </w:tc>
        <w:tc>
          <w:tcPr>
            <w:tcW w:w="1226" w:type="dxa"/>
          </w:tcPr>
          <w:p w14:paraId="20EA8914" w14:textId="77777777" w:rsidR="00B2286A" w:rsidRDefault="6C219E27" w:rsidP="00E96D26">
            <w:pPr>
              <w:cnfStyle w:val="000000100000" w:firstRow="0" w:lastRow="0" w:firstColumn="0" w:lastColumn="0" w:oddVBand="0" w:evenVBand="0" w:oddHBand="1" w:evenHBand="0" w:firstRowFirstColumn="0" w:firstRowLastColumn="0" w:lastRowFirstColumn="0" w:lastRowLastColumn="0"/>
            </w:pPr>
            <w:r>
              <w:t>Lecturecast Connector</w:t>
            </w:r>
          </w:p>
        </w:tc>
        <w:tc>
          <w:tcPr>
            <w:tcW w:w="1498" w:type="dxa"/>
          </w:tcPr>
          <w:p w14:paraId="609986A7" w14:textId="77777777" w:rsidR="00B2286A" w:rsidRDefault="6C219E27" w:rsidP="00E96D26">
            <w:pPr>
              <w:cnfStyle w:val="000000100000" w:firstRow="0" w:lastRow="0" w:firstColumn="0" w:lastColumn="0" w:oddVBand="0" w:evenVBand="0" w:oddHBand="1" w:evenHBand="0" w:firstRowFirstColumn="0" w:firstRowLastColumn="0" w:lastRowFirstColumn="0" w:lastRowLastColumn="0"/>
            </w:pPr>
            <w:r>
              <w:t>WS, push</w:t>
            </w:r>
          </w:p>
        </w:tc>
        <w:tc>
          <w:tcPr>
            <w:tcW w:w="1635" w:type="dxa"/>
          </w:tcPr>
          <w:p w14:paraId="7CCF8BF5" w14:textId="77777777" w:rsidR="00B2286A" w:rsidRDefault="6C219E27" w:rsidP="00E96D26">
            <w:pPr>
              <w:cnfStyle w:val="000000100000" w:firstRow="0" w:lastRow="0" w:firstColumn="0" w:lastColumn="0" w:oddVBand="0" w:evenVBand="0" w:oddHBand="1" w:evenHBand="0" w:firstRowFirstColumn="0" w:firstRowLastColumn="0" w:lastRowFirstColumn="0" w:lastRowLastColumn="0"/>
            </w:pPr>
            <w:r>
              <w:t>Real-time</w:t>
            </w:r>
          </w:p>
        </w:tc>
        <w:tc>
          <w:tcPr>
            <w:tcW w:w="1498" w:type="dxa"/>
          </w:tcPr>
          <w:p w14:paraId="746583DB" w14:textId="77777777" w:rsidR="00B2286A" w:rsidRDefault="00B2286A" w:rsidP="00E96D26">
            <w:pPr>
              <w:cnfStyle w:val="000000100000" w:firstRow="0" w:lastRow="0" w:firstColumn="0" w:lastColumn="0" w:oddVBand="0" w:evenVBand="0" w:oddHBand="1" w:evenHBand="0" w:firstRowFirstColumn="0" w:firstRowLastColumn="0" w:lastRowFirstColumn="0" w:lastRowLastColumn="0"/>
            </w:pPr>
          </w:p>
        </w:tc>
        <w:tc>
          <w:tcPr>
            <w:tcW w:w="1854" w:type="dxa"/>
          </w:tcPr>
          <w:p w14:paraId="4139274C" w14:textId="555336AE" w:rsidR="00B2286A" w:rsidRDefault="6C219E27" w:rsidP="00E96D26">
            <w:pPr>
              <w:cnfStyle w:val="000000100000" w:firstRow="0" w:lastRow="0" w:firstColumn="0" w:lastColumn="0" w:oddVBand="0" w:evenVBand="0" w:oddHBand="1" w:evenHBand="0" w:firstRowFirstColumn="0" w:firstRowLastColumn="0" w:lastRowFirstColumn="0" w:lastRowLastColumn="0"/>
            </w:pPr>
            <w:r>
              <w:t>Single record</w:t>
            </w:r>
          </w:p>
        </w:tc>
      </w:tr>
      <w:tr w:rsidR="00B2286A" w14:paraId="0BF8F1FE" w14:textId="77777777" w:rsidTr="6C219E27">
        <w:trPr>
          <w:trHeight w:val="289"/>
        </w:trPr>
        <w:tc>
          <w:tcPr>
            <w:cnfStyle w:val="001000000000" w:firstRow="0" w:lastRow="0" w:firstColumn="1" w:lastColumn="0" w:oddVBand="0" w:evenVBand="0" w:oddHBand="0" w:evenHBand="0" w:firstRowFirstColumn="0" w:firstRowLastColumn="0" w:lastRowFirstColumn="0" w:lastRowLastColumn="0"/>
            <w:tcW w:w="1085" w:type="dxa"/>
          </w:tcPr>
          <w:p w14:paraId="0A93ED40" w14:textId="77777777" w:rsidR="00B2286A" w:rsidRDefault="6C219E27" w:rsidP="00E96D26">
            <w:r>
              <w:t>INT002</w:t>
            </w:r>
          </w:p>
        </w:tc>
        <w:tc>
          <w:tcPr>
            <w:tcW w:w="1363" w:type="dxa"/>
          </w:tcPr>
          <w:p w14:paraId="68015A48" w14:textId="575D28BE" w:rsidR="00B2286A" w:rsidRDefault="6C219E27" w:rsidP="34A06473">
            <w:pPr>
              <w:spacing w:after="200" w:line="276" w:lineRule="auto"/>
              <w:cnfStyle w:val="000000000000" w:firstRow="0" w:lastRow="0" w:firstColumn="0" w:lastColumn="0" w:oddVBand="0" w:evenVBand="0" w:oddHBand="0" w:evenHBand="0" w:firstRowFirstColumn="0" w:firstRowLastColumn="0" w:lastRowFirstColumn="0" w:lastRowLastColumn="0"/>
            </w:pPr>
            <w:r>
              <w:t>Moodle</w:t>
            </w:r>
          </w:p>
        </w:tc>
        <w:tc>
          <w:tcPr>
            <w:tcW w:w="1226" w:type="dxa"/>
          </w:tcPr>
          <w:p w14:paraId="16F1788A" w14:textId="4AB292C6" w:rsidR="00B2286A" w:rsidRDefault="6C219E27" w:rsidP="34A06473">
            <w:pPr>
              <w:cnfStyle w:val="000000000000" w:firstRow="0" w:lastRow="0" w:firstColumn="0" w:lastColumn="0" w:oddVBand="0" w:evenVBand="0" w:oddHBand="0" w:evenHBand="0" w:firstRowFirstColumn="0" w:firstRowLastColumn="0" w:lastRowFirstColumn="0" w:lastRowLastColumn="0"/>
            </w:pPr>
            <w:r>
              <w:t>ALP</w:t>
            </w:r>
          </w:p>
        </w:tc>
        <w:tc>
          <w:tcPr>
            <w:tcW w:w="1498" w:type="dxa"/>
          </w:tcPr>
          <w:p w14:paraId="48AA0DB0" w14:textId="77777777" w:rsidR="00B2286A" w:rsidRDefault="6C219E27" w:rsidP="00E96D26">
            <w:pPr>
              <w:cnfStyle w:val="000000000000" w:firstRow="0" w:lastRow="0" w:firstColumn="0" w:lastColumn="0" w:oddVBand="0" w:evenVBand="0" w:oddHBand="0" w:evenHBand="0" w:firstRowFirstColumn="0" w:firstRowLastColumn="0" w:lastRowFirstColumn="0" w:lastRowLastColumn="0"/>
            </w:pPr>
            <w:r>
              <w:t>push</w:t>
            </w:r>
          </w:p>
        </w:tc>
        <w:tc>
          <w:tcPr>
            <w:tcW w:w="1635" w:type="dxa"/>
          </w:tcPr>
          <w:p w14:paraId="3EDC04AF" w14:textId="77777777" w:rsidR="00B2286A" w:rsidRDefault="6C219E27" w:rsidP="00E96D26">
            <w:pPr>
              <w:cnfStyle w:val="000000000000" w:firstRow="0" w:lastRow="0" w:firstColumn="0" w:lastColumn="0" w:oddVBand="0" w:evenVBand="0" w:oddHBand="0" w:evenHBand="0" w:firstRowFirstColumn="0" w:firstRowLastColumn="0" w:lastRowFirstColumn="0" w:lastRowLastColumn="0"/>
            </w:pPr>
            <w:r>
              <w:t>Real-time</w:t>
            </w:r>
          </w:p>
        </w:tc>
        <w:tc>
          <w:tcPr>
            <w:tcW w:w="1498" w:type="dxa"/>
          </w:tcPr>
          <w:p w14:paraId="56829DBA" w14:textId="77777777" w:rsidR="00B2286A" w:rsidRDefault="00B2286A" w:rsidP="00E96D26">
            <w:pPr>
              <w:cnfStyle w:val="000000000000" w:firstRow="0" w:lastRow="0" w:firstColumn="0" w:lastColumn="0" w:oddVBand="0" w:evenVBand="0" w:oddHBand="0" w:evenHBand="0" w:firstRowFirstColumn="0" w:firstRowLastColumn="0" w:lastRowFirstColumn="0" w:lastRowLastColumn="0"/>
            </w:pPr>
          </w:p>
        </w:tc>
        <w:tc>
          <w:tcPr>
            <w:tcW w:w="1854" w:type="dxa"/>
          </w:tcPr>
          <w:p w14:paraId="19AC8F0F" w14:textId="75804FCF" w:rsidR="00B2286A" w:rsidRDefault="6C219E27" w:rsidP="00E96D26">
            <w:pPr>
              <w:cnfStyle w:val="000000000000" w:firstRow="0" w:lastRow="0" w:firstColumn="0" w:lastColumn="0" w:oddVBand="0" w:evenVBand="0" w:oddHBand="0" w:evenHBand="0" w:firstRowFirstColumn="0" w:firstRowLastColumn="0" w:lastRowFirstColumn="0" w:lastRowLastColumn="0"/>
            </w:pPr>
            <w:r>
              <w:t>single record</w:t>
            </w:r>
          </w:p>
        </w:tc>
      </w:tr>
      <w:tr w:rsidR="34A06473" w14:paraId="67AC4724" w14:textId="77777777" w:rsidTr="6C219E2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85" w:type="dxa"/>
          </w:tcPr>
          <w:p w14:paraId="08F86F7F" w14:textId="1AEC329A" w:rsidR="34A06473" w:rsidRDefault="6C219E27" w:rsidP="34A06473">
            <w:r>
              <w:t>INT003</w:t>
            </w:r>
          </w:p>
        </w:tc>
        <w:tc>
          <w:tcPr>
            <w:tcW w:w="1363" w:type="dxa"/>
          </w:tcPr>
          <w:p w14:paraId="718CC5FA" w14:textId="409FCD59" w:rsidR="34A06473" w:rsidRDefault="6C219E27" w:rsidP="34A06473">
            <w:pPr>
              <w:cnfStyle w:val="000000100000" w:firstRow="0" w:lastRow="0" w:firstColumn="0" w:lastColumn="0" w:oddVBand="0" w:evenVBand="0" w:oddHBand="1" w:evenHBand="0" w:firstRowFirstColumn="0" w:firstRowLastColumn="0" w:lastRowFirstColumn="0" w:lastRowLastColumn="0"/>
            </w:pPr>
            <w:r>
              <w:t>ALP</w:t>
            </w:r>
          </w:p>
        </w:tc>
        <w:tc>
          <w:tcPr>
            <w:tcW w:w="1226" w:type="dxa"/>
          </w:tcPr>
          <w:p w14:paraId="41064848" w14:textId="6E4E9872" w:rsidR="34A06473" w:rsidRDefault="6C219E27" w:rsidP="34A06473">
            <w:pPr>
              <w:cnfStyle w:val="000000100000" w:firstRow="0" w:lastRow="0" w:firstColumn="0" w:lastColumn="0" w:oddVBand="0" w:evenVBand="0" w:oddHBand="1" w:evenHBand="0" w:firstRowFirstColumn="0" w:firstRowLastColumn="0" w:lastRowFirstColumn="0" w:lastRowLastColumn="0"/>
            </w:pPr>
            <w:r>
              <w:t>Lecturecast Connector Batch</w:t>
            </w:r>
          </w:p>
        </w:tc>
        <w:tc>
          <w:tcPr>
            <w:tcW w:w="1498" w:type="dxa"/>
          </w:tcPr>
          <w:p w14:paraId="23279FA4" w14:textId="7F004E18" w:rsidR="34A06473" w:rsidRDefault="6C219E27" w:rsidP="34A06473">
            <w:pPr>
              <w:cnfStyle w:val="000000100000" w:firstRow="0" w:lastRow="0" w:firstColumn="0" w:lastColumn="0" w:oddVBand="0" w:evenVBand="0" w:oddHBand="1" w:evenHBand="0" w:firstRowFirstColumn="0" w:firstRowLastColumn="0" w:lastRowFirstColumn="0" w:lastRowLastColumn="0"/>
            </w:pPr>
            <w:r>
              <w:t>WS, push</w:t>
            </w:r>
          </w:p>
        </w:tc>
        <w:tc>
          <w:tcPr>
            <w:tcW w:w="1635" w:type="dxa"/>
          </w:tcPr>
          <w:p w14:paraId="5F094BAD" w14:textId="2E7D5F2E" w:rsidR="34A06473" w:rsidRDefault="6C219E27" w:rsidP="34A06473">
            <w:pPr>
              <w:cnfStyle w:val="000000100000" w:firstRow="0" w:lastRow="0" w:firstColumn="0" w:lastColumn="0" w:oddVBand="0" w:evenVBand="0" w:oddHBand="1" w:evenHBand="0" w:firstRowFirstColumn="0" w:firstRowLastColumn="0" w:lastRowFirstColumn="0" w:lastRowLastColumn="0"/>
            </w:pPr>
            <w:r>
              <w:t>Batch job</w:t>
            </w:r>
          </w:p>
        </w:tc>
        <w:tc>
          <w:tcPr>
            <w:tcW w:w="1498" w:type="dxa"/>
          </w:tcPr>
          <w:p w14:paraId="66E8F0B7" w14:textId="4A20E119" w:rsidR="34A06473" w:rsidRDefault="34A06473" w:rsidP="34A06473">
            <w:pPr>
              <w:cnfStyle w:val="000000100000" w:firstRow="0" w:lastRow="0" w:firstColumn="0" w:lastColumn="0" w:oddVBand="0" w:evenVBand="0" w:oddHBand="1" w:evenHBand="0" w:firstRowFirstColumn="0" w:firstRowLastColumn="0" w:lastRowFirstColumn="0" w:lastRowLastColumn="0"/>
            </w:pPr>
          </w:p>
        </w:tc>
        <w:tc>
          <w:tcPr>
            <w:tcW w:w="1854" w:type="dxa"/>
          </w:tcPr>
          <w:p w14:paraId="6959F7A5" w14:textId="639A9082" w:rsidR="34A06473" w:rsidRDefault="6C219E27" w:rsidP="34A06473">
            <w:pPr>
              <w:cnfStyle w:val="000000100000" w:firstRow="0" w:lastRow="0" w:firstColumn="0" w:lastColumn="0" w:oddVBand="0" w:evenVBand="0" w:oddHBand="1" w:evenHBand="0" w:firstRowFirstColumn="0" w:firstRowLastColumn="0" w:lastRowFirstColumn="0" w:lastRowLastColumn="0"/>
            </w:pPr>
            <w:r>
              <w:t>Bulk</w:t>
            </w:r>
          </w:p>
        </w:tc>
      </w:tr>
      <w:tr w:rsidR="34A06473" w14:paraId="6C2433CF" w14:textId="77777777" w:rsidTr="6C219E27">
        <w:trPr>
          <w:trHeight w:val="289"/>
        </w:trPr>
        <w:tc>
          <w:tcPr>
            <w:cnfStyle w:val="001000000000" w:firstRow="0" w:lastRow="0" w:firstColumn="1" w:lastColumn="0" w:oddVBand="0" w:evenVBand="0" w:oddHBand="0" w:evenHBand="0" w:firstRowFirstColumn="0" w:firstRowLastColumn="0" w:lastRowFirstColumn="0" w:lastRowLastColumn="0"/>
            <w:tcW w:w="1085" w:type="dxa"/>
          </w:tcPr>
          <w:p w14:paraId="1030AE99" w14:textId="4F2823E5" w:rsidR="34A06473" w:rsidRDefault="6C219E27" w:rsidP="34A06473">
            <w:r>
              <w:t>INT004</w:t>
            </w:r>
          </w:p>
        </w:tc>
        <w:tc>
          <w:tcPr>
            <w:tcW w:w="1363" w:type="dxa"/>
          </w:tcPr>
          <w:p w14:paraId="3255BF1D" w14:textId="4CF6B031" w:rsidR="34A06473" w:rsidRDefault="6C219E27" w:rsidP="34A06473">
            <w:pPr>
              <w:cnfStyle w:val="000000000000" w:firstRow="0" w:lastRow="0" w:firstColumn="0" w:lastColumn="0" w:oddVBand="0" w:evenVBand="0" w:oddHBand="0" w:evenHBand="0" w:firstRowFirstColumn="0" w:firstRowLastColumn="0" w:lastRowFirstColumn="0" w:lastRowLastColumn="0"/>
            </w:pPr>
            <w:r>
              <w:t>Lecturecast Scheduler</w:t>
            </w:r>
          </w:p>
        </w:tc>
        <w:tc>
          <w:tcPr>
            <w:tcW w:w="1226" w:type="dxa"/>
          </w:tcPr>
          <w:p w14:paraId="261C9A69" w14:textId="31812401" w:rsidR="34A06473" w:rsidRDefault="6C219E27" w:rsidP="34A06473">
            <w:pPr>
              <w:cnfStyle w:val="000000000000" w:firstRow="0" w:lastRow="0" w:firstColumn="0" w:lastColumn="0" w:oddVBand="0" w:evenVBand="0" w:oddHBand="0" w:evenHBand="0" w:firstRowFirstColumn="0" w:firstRowLastColumn="0" w:lastRowFirstColumn="0" w:lastRowLastColumn="0"/>
            </w:pPr>
            <w:r>
              <w:t>Lecturecast Connector</w:t>
            </w:r>
          </w:p>
        </w:tc>
        <w:tc>
          <w:tcPr>
            <w:tcW w:w="1498" w:type="dxa"/>
          </w:tcPr>
          <w:p w14:paraId="1DC70C88" w14:textId="6504B76D" w:rsidR="34A06473" w:rsidRDefault="6C219E27" w:rsidP="34A06473">
            <w:pPr>
              <w:cnfStyle w:val="000000000000" w:firstRow="0" w:lastRow="0" w:firstColumn="0" w:lastColumn="0" w:oddVBand="0" w:evenVBand="0" w:oddHBand="0" w:evenHBand="0" w:firstRowFirstColumn="0" w:firstRowLastColumn="0" w:lastRowFirstColumn="0" w:lastRowLastColumn="0"/>
            </w:pPr>
            <w:r>
              <w:t>DB Table,  push</w:t>
            </w:r>
          </w:p>
        </w:tc>
        <w:tc>
          <w:tcPr>
            <w:tcW w:w="1635" w:type="dxa"/>
          </w:tcPr>
          <w:p w14:paraId="3CBA12BC" w14:textId="3C5E7474" w:rsidR="34A06473" w:rsidRDefault="6C219E27" w:rsidP="34A06473">
            <w:pPr>
              <w:cnfStyle w:val="000000000000" w:firstRow="0" w:lastRow="0" w:firstColumn="0" w:lastColumn="0" w:oddVBand="0" w:evenVBand="0" w:oddHBand="0" w:evenHBand="0" w:firstRowFirstColumn="0" w:firstRowLastColumn="0" w:lastRowFirstColumn="0" w:lastRowLastColumn="0"/>
            </w:pPr>
            <w:r>
              <w:t>Real-time</w:t>
            </w:r>
          </w:p>
        </w:tc>
        <w:tc>
          <w:tcPr>
            <w:tcW w:w="1498" w:type="dxa"/>
          </w:tcPr>
          <w:p w14:paraId="0A23C0A0" w14:textId="2EC4A7EC" w:rsidR="34A06473" w:rsidRDefault="34A06473" w:rsidP="34A06473">
            <w:pPr>
              <w:cnfStyle w:val="000000000000" w:firstRow="0" w:lastRow="0" w:firstColumn="0" w:lastColumn="0" w:oddVBand="0" w:evenVBand="0" w:oddHBand="0" w:evenHBand="0" w:firstRowFirstColumn="0" w:firstRowLastColumn="0" w:lastRowFirstColumn="0" w:lastRowLastColumn="0"/>
            </w:pPr>
          </w:p>
        </w:tc>
        <w:tc>
          <w:tcPr>
            <w:tcW w:w="1854" w:type="dxa"/>
          </w:tcPr>
          <w:p w14:paraId="792BF440" w14:textId="73981A14" w:rsidR="34A06473" w:rsidRDefault="6C219E27" w:rsidP="34A06473">
            <w:pPr>
              <w:cnfStyle w:val="000000000000" w:firstRow="0" w:lastRow="0" w:firstColumn="0" w:lastColumn="0" w:oddVBand="0" w:evenVBand="0" w:oddHBand="0" w:evenHBand="0" w:firstRowFirstColumn="0" w:firstRowLastColumn="0" w:lastRowFirstColumn="0" w:lastRowLastColumn="0"/>
            </w:pPr>
            <w:r>
              <w:t>Bulk</w:t>
            </w:r>
          </w:p>
        </w:tc>
      </w:tr>
    </w:tbl>
    <w:p w14:paraId="4DC55ED2" w14:textId="4DEB5AC4" w:rsidR="00554021" w:rsidRDefault="00B2286A" w:rsidP="00586B5D">
      <w:r>
        <w:t xml:space="preserve"> </w:t>
      </w:r>
    </w:p>
    <w:p w14:paraId="35283228" w14:textId="77777777" w:rsidR="004A7ABD" w:rsidRDefault="004A7ABD" w:rsidP="00586B5D"/>
    <w:p w14:paraId="3E57EB51" w14:textId="2259D9C1" w:rsidR="00B2286A" w:rsidRDefault="6C219E27" w:rsidP="00586B5D">
      <w:pPr>
        <w:pStyle w:val="Heading3"/>
      </w:pPr>
      <w:bookmarkStart w:id="79" w:name="_Toc502739544"/>
      <w:r>
        <w:t>INT001</w:t>
      </w:r>
      <w:bookmarkEnd w:id="79"/>
    </w:p>
    <w:p w14:paraId="6875F639" w14:textId="354C8906" w:rsidR="00E03867" w:rsidRDefault="6C219E27" w:rsidP="00586B5D">
      <w:pPr>
        <w:ind w:left="360"/>
      </w:pPr>
      <w:r>
        <w:t>Individual Requests that made up INT001 are listed below</w:t>
      </w:r>
    </w:p>
    <w:tbl>
      <w:tblPr>
        <w:tblStyle w:val="GridTable4-Accent1"/>
        <w:tblW w:w="0" w:type="auto"/>
        <w:tblLook w:val="04A0" w:firstRow="1" w:lastRow="0" w:firstColumn="1" w:lastColumn="0" w:noHBand="0" w:noVBand="1"/>
      </w:tblPr>
      <w:tblGrid>
        <w:gridCol w:w="3953"/>
        <w:gridCol w:w="1127"/>
        <w:gridCol w:w="1350"/>
        <w:gridCol w:w="1144"/>
        <w:gridCol w:w="1442"/>
      </w:tblGrid>
      <w:tr w:rsidR="00CE003C" w14:paraId="0E87CDB2" w14:textId="77777777" w:rsidTr="6C219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50DF0BF" w14:textId="53B443F6" w:rsidR="00CE003C" w:rsidRDefault="6C219E27" w:rsidP="00E03867">
            <w:r>
              <w:t>Request Name</w:t>
            </w:r>
          </w:p>
        </w:tc>
        <w:tc>
          <w:tcPr>
            <w:tcW w:w="1803" w:type="dxa"/>
          </w:tcPr>
          <w:p w14:paraId="12D9B2AB" w14:textId="72A5F0DD" w:rsidR="00CE003C" w:rsidRDefault="6C219E27" w:rsidP="00E03867">
            <w:pPr>
              <w:cnfStyle w:val="100000000000" w:firstRow="1" w:lastRow="0" w:firstColumn="0" w:lastColumn="0" w:oddVBand="0" w:evenVBand="0" w:oddHBand="0" w:evenHBand="0" w:firstRowFirstColumn="0" w:firstRowLastColumn="0" w:lastRowFirstColumn="0" w:lastRowLastColumn="0"/>
            </w:pPr>
            <w:r>
              <w:t>Delivery Method</w:t>
            </w:r>
          </w:p>
        </w:tc>
        <w:tc>
          <w:tcPr>
            <w:tcW w:w="1803" w:type="dxa"/>
          </w:tcPr>
          <w:p w14:paraId="44A81772" w14:textId="7A1D78C5" w:rsidR="00CE003C" w:rsidRDefault="6C219E27" w:rsidP="00E03867">
            <w:pPr>
              <w:cnfStyle w:val="100000000000" w:firstRow="1" w:lastRow="0" w:firstColumn="0" w:lastColumn="0" w:oddVBand="0" w:evenVBand="0" w:oddHBand="0" w:evenHBand="0" w:firstRowFirstColumn="0" w:firstRowLastColumn="0" w:lastRowFirstColumn="0" w:lastRowLastColumn="0"/>
            </w:pPr>
            <w:r>
              <w:t>Input Parameter</w:t>
            </w:r>
          </w:p>
        </w:tc>
        <w:tc>
          <w:tcPr>
            <w:tcW w:w="1803" w:type="dxa"/>
          </w:tcPr>
          <w:p w14:paraId="7F985BA2" w14:textId="1232614D" w:rsidR="00CE003C" w:rsidRDefault="6C219E27" w:rsidP="00E03867">
            <w:pPr>
              <w:cnfStyle w:val="100000000000" w:firstRow="1" w:lastRow="0" w:firstColumn="0" w:lastColumn="0" w:oddVBand="0" w:evenVBand="0" w:oddHBand="0" w:evenHBand="0" w:firstRowFirstColumn="0" w:firstRowLastColumn="0" w:lastRowFirstColumn="0" w:lastRowLastColumn="0"/>
            </w:pPr>
            <w:r>
              <w:t>Output Entities</w:t>
            </w:r>
          </w:p>
        </w:tc>
        <w:tc>
          <w:tcPr>
            <w:tcW w:w="1804" w:type="dxa"/>
          </w:tcPr>
          <w:p w14:paraId="13005349" w14:textId="31CB732E" w:rsidR="00CE003C" w:rsidRDefault="6C219E27" w:rsidP="00E03867">
            <w:pPr>
              <w:cnfStyle w:val="100000000000" w:firstRow="1" w:lastRow="0" w:firstColumn="0" w:lastColumn="0" w:oddVBand="0" w:evenVBand="0" w:oddHBand="0" w:evenHBand="0" w:firstRowFirstColumn="0" w:firstRowLastColumn="0" w:lastRowFirstColumn="0" w:lastRowLastColumn="0"/>
            </w:pPr>
            <w:r>
              <w:t>Description</w:t>
            </w:r>
          </w:p>
        </w:tc>
      </w:tr>
      <w:tr w:rsidR="00CE003C" w14:paraId="656DF094"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AEAE5A8" w14:textId="1F0EAEA9" w:rsidR="00CE003C" w:rsidRDefault="00F5175A" w:rsidP="00E03867">
            <w:r w:rsidRPr="00F5175A">
              <w:t>/oauth2/access_token</w:t>
            </w:r>
          </w:p>
        </w:tc>
        <w:tc>
          <w:tcPr>
            <w:tcW w:w="1803" w:type="dxa"/>
          </w:tcPr>
          <w:p w14:paraId="70791626" w14:textId="5514BB14" w:rsidR="00CE003C" w:rsidRDefault="6C219E27" w:rsidP="00E03867">
            <w:pPr>
              <w:cnfStyle w:val="000000100000" w:firstRow="0" w:lastRow="0" w:firstColumn="0" w:lastColumn="0" w:oddVBand="0" w:evenVBand="0" w:oddHBand="1" w:evenHBand="0" w:firstRowFirstColumn="0" w:firstRowLastColumn="0" w:lastRowFirstColumn="0" w:lastRowLastColumn="0"/>
            </w:pPr>
            <w:r>
              <w:t>Restful Web service</w:t>
            </w:r>
          </w:p>
        </w:tc>
        <w:tc>
          <w:tcPr>
            <w:tcW w:w="1803" w:type="dxa"/>
          </w:tcPr>
          <w:p w14:paraId="7053B1E1" w14:textId="49FED88B" w:rsidR="00CE003C" w:rsidRDefault="6C219E27" w:rsidP="002A30A0">
            <w:pPr>
              <w:cnfStyle w:val="000000100000" w:firstRow="0" w:lastRow="0" w:firstColumn="0" w:lastColumn="0" w:oddVBand="0" w:evenVBand="0" w:oddHBand="1" w:evenHBand="0" w:firstRowFirstColumn="0" w:firstRowLastColumn="0" w:lastRowFirstColumn="0" w:lastRowLastColumn="0"/>
            </w:pPr>
            <w:r>
              <w:t>Client ID, Client secret, Grant type</w:t>
            </w:r>
          </w:p>
        </w:tc>
        <w:tc>
          <w:tcPr>
            <w:tcW w:w="1803" w:type="dxa"/>
          </w:tcPr>
          <w:p w14:paraId="55DBEB2A" w14:textId="2C4EC1EB" w:rsidR="00CE003C" w:rsidRDefault="6C219E27" w:rsidP="00E03867">
            <w:pPr>
              <w:cnfStyle w:val="000000100000" w:firstRow="0" w:lastRow="0" w:firstColumn="0" w:lastColumn="0" w:oddVBand="0" w:evenVBand="0" w:oddHBand="1" w:evenHBand="0" w:firstRowFirstColumn="0" w:firstRowLastColumn="0" w:lastRowFirstColumn="0" w:lastRowLastColumn="0"/>
            </w:pPr>
            <w:r>
              <w:t>ALP token</w:t>
            </w:r>
          </w:p>
        </w:tc>
        <w:tc>
          <w:tcPr>
            <w:tcW w:w="1804" w:type="dxa"/>
          </w:tcPr>
          <w:p w14:paraId="70D98FC8" w14:textId="647222AB" w:rsidR="00CE003C" w:rsidRDefault="6C219E27" w:rsidP="00E03867">
            <w:pPr>
              <w:cnfStyle w:val="000000100000" w:firstRow="0" w:lastRow="0" w:firstColumn="0" w:lastColumn="0" w:oddVBand="0" w:evenVBand="0" w:oddHBand="1" w:evenHBand="0" w:firstRowFirstColumn="0" w:firstRowLastColumn="0" w:lastRowFirstColumn="0" w:lastRowLastColumn="0"/>
            </w:pPr>
            <w:r>
              <w:t>A string representing a token</w:t>
            </w:r>
          </w:p>
        </w:tc>
      </w:tr>
      <w:tr w:rsidR="00CE003C" w14:paraId="1765A047" w14:textId="77777777" w:rsidTr="6C219E27">
        <w:tc>
          <w:tcPr>
            <w:cnfStyle w:val="001000000000" w:firstRow="0" w:lastRow="0" w:firstColumn="1" w:lastColumn="0" w:oddVBand="0" w:evenVBand="0" w:oddHBand="0" w:evenHBand="0" w:firstRowFirstColumn="0" w:firstRowLastColumn="0" w:lastRowFirstColumn="0" w:lastRowLastColumn="0"/>
            <w:tcW w:w="1803" w:type="dxa"/>
          </w:tcPr>
          <w:p w14:paraId="45B34099" w14:textId="6EE02237" w:rsidR="00CE003C" w:rsidRDefault="00F5175A" w:rsidP="00E03867">
            <w:r w:rsidRPr="00F5175A">
              <w:lastRenderedPageBreak/>
              <w:t>/public/api/v1/sections/{sectionId}</w:t>
            </w:r>
          </w:p>
        </w:tc>
        <w:tc>
          <w:tcPr>
            <w:tcW w:w="1803" w:type="dxa"/>
          </w:tcPr>
          <w:p w14:paraId="08C1F777" w14:textId="231C136E" w:rsidR="00CE003C" w:rsidRDefault="6C219E27" w:rsidP="00E03867">
            <w:pPr>
              <w:cnfStyle w:val="000000000000" w:firstRow="0" w:lastRow="0" w:firstColumn="0" w:lastColumn="0" w:oddVBand="0" w:evenVBand="0" w:oddHBand="0" w:evenHBand="0" w:firstRowFirstColumn="0" w:firstRowLastColumn="0" w:lastRowFirstColumn="0" w:lastRowLastColumn="0"/>
            </w:pPr>
            <w:r>
              <w:t>Restful Web service</w:t>
            </w:r>
          </w:p>
        </w:tc>
        <w:tc>
          <w:tcPr>
            <w:tcW w:w="1803" w:type="dxa"/>
          </w:tcPr>
          <w:p w14:paraId="143F4775" w14:textId="6684D5E8" w:rsidR="00CE003C" w:rsidRDefault="6C219E27" w:rsidP="002A30A0">
            <w:pPr>
              <w:cnfStyle w:val="000000000000" w:firstRow="0" w:lastRow="0" w:firstColumn="0" w:lastColumn="0" w:oddVBand="0" w:evenVBand="0" w:oddHBand="0" w:evenHBand="0" w:firstRowFirstColumn="0" w:firstRowLastColumn="0" w:lastRowFirstColumn="0" w:lastRowLastColumn="0"/>
            </w:pPr>
            <w:r>
              <w:t>Section ID</w:t>
            </w:r>
          </w:p>
        </w:tc>
        <w:tc>
          <w:tcPr>
            <w:tcW w:w="1803" w:type="dxa"/>
          </w:tcPr>
          <w:p w14:paraId="5AA501F5" w14:textId="58CF540B" w:rsidR="00CE003C" w:rsidRDefault="6C219E27" w:rsidP="00E03867">
            <w:pPr>
              <w:cnfStyle w:val="000000000000" w:firstRow="0" w:lastRow="0" w:firstColumn="0" w:lastColumn="0" w:oddVBand="0" w:evenVBand="0" w:oddHBand="0" w:evenHBand="0" w:firstRowFirstColumn="0" w:firstRowLastColumn="0" w:lastRowFirstColumn="0" w:lastRowLastColumn="0"/>
            </w:pPr>
            <w:r>
              <w:t>ALP Object</w:t>
            </w:r>
          </w:p>
        </w:tc>
        <w:tc>
          <w:tcPr>
            <w:tcW w:w="1804" w:type="dxa"/>
          </w:tcPr>
          <w:p w14:paraId="07490586" w14:textId="4C56784E" w:rsidR="00CE003C" w:rsidRDefault="6C219E27" w:rsidP="00E03867">
            <w:pPr>
              <w:cnfStyle w:val="000000000000" w:firstRow="0" w:lastRow="0" w:firstColumn="0" w:lastColumn="0" w:oddVBand="0" w:evenVBand="0" w:oddHBand="0" w:evenHBand="0" w:firstRowFirstColumn="0" w:firstRowLastColumn="0" w:lastRowFirstColumn="0" w:lastRowLastColumn="0"/>
            </w:pPr>
            <w:r>
              <w:t>An object with section properties</w:t>
            </w:r>
          </w:p>
        </w:tc>
      </w:tr>
      <w:tr w:rsidR="0097464C" w14:paraId="7AFD2BDF"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2A3A2B4C" w14:textId="41CC3948" w:rsidR="0097464C" w:rsidRDefault="00F5175A" w:rsidP="00E03867">
            <w:r w:rsidRPr="00F5175A">
              <w:t>/public/api/v1/sections/{sectionId}/lms-course-ids</w:t>
            </w:r>
          </w:p>
        </w:tc>
        <w:tc>
          <w:tcPr>
            <w:tcW w:w="1803" w:type="dxa"/>
          </w:tcPr>
          <w:p w14:paraId="149BD8DB" w14:textId="4017D3BC" w:rsidR="0097464C" w:rsidRDefault="6C219E27" w:rsidP="00E03867">
            <w:pPr>
              <w:cnfStyle w:val="000000100000" w:firstRow="0" w:lastRow="0" w:firstColumn="0" w:lastColumn="0" w:oddVBand="0" w:evenVBand="0" w:oddHBand="1" w:evenHBand="0" w:firstRowFirstColumn="0" w:firstRowLastColumn="0" w:lastRowFirstColumn="0" w:lastRowLastColumn="0"/>
            </w:pPr>
            <w:r>
              <w:t>Restful Web service</w:t>
            </w:r>
          </w:p>
        </w:tc>
        <w:tc>
          <w:tcPr>
            <w:tcW w:w="1803" w:type="dxa"/>
          </w:tcPr>
          <w:p w14:paraId="39DAFFA8" w14:textId="0C9F5D6A" w:rsidR="0097464C" w:rsidRDefault="6C219E27" w:rsidP="00E03867">
            <w:pPr>
              <w:cnfStyle w:val="000000100000" w:firstRow="0" w:lastRow="0" w:firstColumn="0" w:lastColumn="0" w:oddVBand="0" w:evenVBand="0" w:oddHBand="1" w:evenHBand="0" w:firstRowFirstColumn="0" w:firstRowLastColumn="0" w:lastRowFirstColumn="0" w:lastRowLastColumn="0"/>
            </w:pPr>
            <w:r>
              <w:t>Section ID, shortname, lmsProfile ID</w:t>
            </w:r>
          </w:p>
        </w:tc>
        <w:tc>
          <w:tcPr>
            <w:tcW w:w="1803" w:type="dxa"/>
          </w:tcPr>
          <w:p w14:paraId="218EAF6B" w14:textId="200DCBF7" w:rsidR="0097464C" w:rsidRDefault="6C219E27" w:rsidP="00E03867">
            <w:pPr>
              <w:cnfStyle w:val="000000100000" w:firstRow="0" w:lastRow="0" w:firstColumn="0" w:lastColumn="0" w:oddVBand="0" w:evenVBand="0" w:oddHBand="1" w:evenHBand="0" w:firstRowFirstColumn="0" w:firstRowLastColumn="0" w:lastRowFirstColumn="0" w:lastRowLastColumn="0"/>
            </w:pPr>
            <w:r>
              <w:t>ALP OK message</w:t>
            </w:r>
          </w:p>
        </w:tc>
        <w:tc>
          <w:tcPr>
            <w:tcW w:w="1804" w:type="dxa"/>
          </w:tcPr>
          <w:p w14:paraId="79EC581C" w14:textId="7C1DA7BE" w:rsidR="0097464C" w:rsidRDefault="002A30A0" w:rsidP="00E03867">
            <w:pPr>
              <w:cnfStyle w:val="000000100000" w:firstRow="0" w:lastRow="0" w:firstColumn="0" w:lastColumn="0" w:oddVBand="0" w:evenVBand="0" w:oddHBand="1" w:evenHBand="0" w:firstRowFirstColumn="0" w:firstRowLastColumn="0" w:lastRowFirstColumn="0" w:lastRowLastColumn="0"/>
            </w:pPr>
            <w:r>
              <w:t>An OK message if successful</w:t>
            </w:r>
          </w:p>
        </w:tc>
      </w:tr>
      <w:tr w:rsidR="00E37BA2" w14:paraId="5B294B07" w14:textId="77777777" w:rsidTr="6C219E27">
        <w:tc>
          <w:tcPr>
            <w:cnfStyle w:val="001000000000" w:firstRow="0" w:lastRow="0" w:firstColumn="1" w:lastColumn="0" w:oddVBand="0" w:evenVBand="0" w:oddHBand="0" w:evenHBand="0" w:firstRowFirstColumn="0" w:firstRowLastColumn="0" w:lastRowFirstColumn="0" w:lastRowLastColumn="0"/>
            <w:tcW w:w="1803" w:type="dxa"/>
          </w:tcPr>
          <w:p w14:paraId="777D0897" w14:textId="1E759F6F" w:rsidR="00E37BA2" w:rsidRDefault="00A66828" w:rsidP="00E03867">
            <w:r w:rsidRPr="00A66828">
              <w:t>get_records(</w:t>
            </w:r>
            <w:r>
              <w:t>)</w:t>
            </w:r>
          </w:p>
        </w:tc>
        <w:tc>
          <w:tcPr>
            <w:tcW w:w="1803" w:type="dxa"/>
          </w:tcPr>
          <w:p w14:paraId="12BF8863" w14:textId="75715FFD" w:rsidR="00E37BA2" w:rsidRDefault="00E37BA2" w:rsidP="00E03867">
            <w:pPr>
              <w:cnfStyle w:val="000000000000" w:firstRow="0" w:lastRow="0" w:firstColumn="0" w:lastColumn="0" w:oddVBand="0" w:evenVBand="0" w:oddHBand="0" w:evenHBand="0" w:firstRowFirstColumn="0" w:firstRowLastColumn="0" w:lastRowFirstColumn="0" w:lastRowLastColumn="0"/>
            </w:pPr>
            <w:r>
              <w:t>DB Table</w:t>
            </w:r>
          </w:p>
        </w:tc>
        <w:tc>
          <w:tcPr>
            <w:tcW w:w="1803" w:type="dxa"/>
          </w:tcPr>
          <w:p w14:paraId="58DFF76F" w14:textId="197C5789" w:rsidR="00E37BA2" w:rsidRDefault="00E37BA2" w:rsidP="00E03867">
            <w:pPr>
              <w:cnfStyle w:val="000000000000" w:firstRow="0" w:lastRow="0" w:firstColumn="0" w:lastColumn="0" w:oddVBand="0" w:evenVBand="0" w:oddHBand="0" w:evenHBand="0" w:firstRowFirstColumn="0" w:firstRowLastColumn="0" w:lastRowFirstColumn="0" w:lastRowLastColumn="0"/>
            </w:pPr>
            <w:r>
              <w:t>Course ID</w:t>
            </w:r>
          </w:p>
        </w:tc>
        <w:tc>
          <w:tcPr>
            <w:tcW w:w="1803" w:type="dxa"/>
          </w:tcPr>
          <w:p w14:paraId="23244361" w14:textId="46460D9C" w:rsidR="00E37BA2" w:rsidRDefault="006931EB" w:rsidP="00E03867">
            <w:pPr>
              <w:cnfStyle w:val="000000000000" w:firstRow="0" w:lastRow="0" w:firstColumn="0" w:lastColumn="0" w:oddVBand="0" w:evenVBand="0" w:oddHBand="0" w:evenHBand="0" w:firstRowFirstColumn="0" w:firstRowLastColumn="0" w:lastRowFirstColumn="0" w:lastRowLastColumn="0"/>
            </w:pPr>
            <w:r>
              <w:t>Array of sections</w:t>
            </w:r>
          </w:p>
        </w:tc>
        <w:tc>
          <w:tcPr>
            <w:tcW w:w="1804" w:type="dxa"/>
          </w:tcPr>
          <w:p w14:paraId="4139A2DA" w14:textId="7AEA9E74" w:rsidR="00E37BA2" w:rsidRDefault="006931EB" w:rsidP="00E03867">
            <w:pPr>
              <w:cnfStyle w:val="000000000000" w:firstRow="0" w:lastRow="0" w:firstColumn="0" w:lastColumn="0" w:oddVBand="0" w:evenVBand="0" w:oddHBand="0" w:evenHBand="0" w:firstRowFirstColumn="0" w:firstRowLastColumn="0" w:lastRowFirstColumn="0" w:lastRowLastColumn="0"/>
            </w:pPr>
            <w:r>
              <w:t>Section numbers the block displays</w:t>
            </w:r>
          </w:p>
        </w:tc>
      </w:tr>
      <w:tr w:rsidR="00E37BA2" w14:paraId="38B8C251" w14:textId="77777777" w:rsidTr="6C219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C16496F" w14:textId="417A758A" w:rsidR="00E37BA2" w:rsidRDefault="00A66828" w:rsidP="00E03867">
            <w:r w:rsidRPr="00A66828">
              <w:t>insert_record(</w:t>
            </w:r>
            <w:r>
              <w:t>)</w:t>
            </w:r>
          </w:p>
        </w:tc>
        <w:tc>
          <w:tcPr>
            <w:tcW w:w="1803" w:type="dxa"/>
          </w:tcPr>
          <w:p w14:paraId="3E0BF852" w14:textId="15CDB0D1" w:rsidR="00E37BA2" w:rsidRDefault="006931EB" w:rsidP="00E03867">
            <w:pPr>
              <w:cnfStyle w:val="000000100000" w:firstRow="0" w:lastRow="0" w:firstColumn="0" w:lastColumn="0" w:oddVBand="0" w:evenVBand="0" w:oddHBand="1" w:evenHBand="0" w:firstRowFirstColumn="0" w:firstRowLastColumn="0" w:lastRowFirstColumn="0" w:lastRowLastColumn="0"/>
            </w:pPr>
            <w:r>
              <w:t>DB Table</w:t>
            </w:r>
          </w:p>
        </w:tc>
        <w:tc>
          <w:tcPr>
            <w:tcW w:w="1803" w:type="dxa"/>
          </w:tcPr>
          <w:p w14:paraId="6C424930" w14:textId="0F051254" w:rsidR="00E37BA2" w:rsidRDefault="006931EB" w:rsidP="00E03867">
            <w:pPr>
              <w:cnfStyle w:val="000000100000" w:firstRow="0" w:lastRow="0" w:firstColumn="0" w:lastColumn="0" w:oddVBand="0" w:evenVBand="0" w:oddHBand="1" w:evenHBand="0" w:firstRowFirstColumn="0" w:firstRowLastColumn="0" w:lastRowFirstColumn="0" w:lastRowLastColumn="0"/>
            </w:pPr>
            <w:r>
              <w:t>Course ID, shortname, section number, term</w:t>
            </w:r>
          </w:p>
        </w:tc>
        <w:tc>
          <w:tcPr>
            <w:tcW w:w="1803" w:type="dxa"/>
          </w:tcPr>
          <w:p w14:paraId="45FEA9C1" w14:textId="77777777" w:rsidR="00E37BA2" w:rsidRDefault="00E37BA2" w:rsidP="00E03867">
            <w:pPr>
              <w:cnfStyle w:val="000000100000" w:firstRow="0" w:lastRow="0" w:firstColumn="0" w:lastColumn="0" w:oddVBand="0" w:evenVBand="0" w:oddHBand="1" w:evenHBand="0" w:firstRowFirstColumn="0" w:firstRowLastColumn="0" w:lastRowFirstColumn="0" w:lastRowLastColumn="0"/>
            </w:pPr>
          </w:p>
        </w:tc>
        <w:tc>
          <w:tcPr>
            <w:tcW w:w="1804" w:type="dxa"/>
          </w:tcPr>
          <w:p w14:paraId="55C31991" w14:textId="509CD02B" w:rsidR="00E37BA2" w:rsidRDefault="006931EB" w:rsidP="00E03867">
            <w:pPr>
              <w:cnfStyle w:val="000000100000" w:firstRow="0" w:lastRow="0" w:firstColumn="0" w:lastColumn="0" w:oddVBand="0" w:evenVBand="0" w:oddHBand="1" w:evenHBand="0" w:firstRowFirstColumn="0" w:firstRowLastColumn="0" w:lastRowFirstColumn="0" w:lastRowLastColumn="0"/>
            </w:pPr>
            <w:r>
              <w:t>Insert the record of any mapping done</w:t>
            </w:r>
          </w:p>
        </w:tc>
      </w:tr>
    </w:tbl>
    <w:p w14:paraId="4053EE80" w14:textId="407D3362" w:rsidR="00E03867" w:rsidRDefault="00CE003C" w:rsidP="00586B5D">
      <w:pPr>
        <w:pStyle w:val="Heading4"/>
      </w:pPr>
      <w:r>
        <w:t>Interaction</w:t>
      </w:r>
    </w:p>
    <w:p w14:paraId="18B9249A" w14:textId="6A689BC9" w:rsidR="002A30A0" w:rsidRDefault="002A30A0" w:rsidP="00586B5D">
      <w:pPr>
        <w:ind w:firstLine="720"/>
      </w:pPr>
      <w:r w:rsidRPr="00586B5D">
        <w:t>Th</w:t>
      </w:r>
      <w:r>
        <w:t>e interaction between the functions were mentioned in</w:t>
      </w:r>
      <w:r w:rsidRPr="00586B5D">
        <w:t xml:space="preserve"> section </w:t>
      </w:r>
      <w:r>
        <w:t>4.2.x above.</w:t>
      </w:r>
    </w:p>
    <w:p w14:paraId="5D06C63B" w14:textId="7C993F77" w:rsidR="00B2286A" w:rsidRDefault="00B2286A" w:rsidP="00B2286A">
      <w:pPr>
        <w:pStyle w:val="Heading3"/>
      </w:pPr>
      <w:bookmarkStart w:id="80" w:name="_Toc502739545"/>
      <w:r>
        <w:t>INT002</w:t>
      </w:r>
      <w:bookmarkEnd w:id="80"/>
    </w:p>
    <w:p w14:paraId="1E8B3153" w14:textId="1D52B651" w:rsidR="00B2286A" w:rsidRPr="007932CB" w:rsidRDefault="34A06473" w:rsidP="00586B5D">
      <w:pPr>
        <w:ind w:left="360"/>
      </w:pPr>
      <w:r>
        <w:t>Individual Requests that made up INT002 are listed below</w:t>
      </w:r>
    </w:p>
    <w:p w14:paraId="21A064E4" w14:textId="703FA1F2" w:rsidR="00B2286A" w:rsidRPr="007932CB" w:rsidRDefault="00B2286A" w:rsidP="34A06473"/>
    <w:tbl>
      <w:tblPr>
        <w:tblStyle w:val="GridTable4-Accent1"/>
        <w:tblW w:w="0" w:type="auto"/>
        <w:tblLook w:val="04A0" w:firstRow="1" w:lastRow="0" w:firstColumn="1" w:lastColumn="0" w:noHBand="0" w:noVBand="1"/>
      </w:tblPr>
      <w:tblGrid>
        <w:gridCol w:w="1803"/>
        <w:gridCol w:w="1803"/>
        <w:gridCol w:w="1803"/>
        <w:gridCol w:w="1803"/>
        <w:gridCol w:w="1804"/>
      </w:tblGrid>
      <w:tr w:rsidR="34A06473" w14:paraId="08B63F69" w14:textId="77777777" w:rsidTr="34A06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6739A1E" w14:textId="53B443F6" w:rsidR="34A06473" w:rsidRDefault="34A06473">
            <w:r>
              <w:t>Request Name</w:t>
            </w:r>
          </w:p>
        </w:tc>
        <w:tc>
          <w:tcPr>
            <w:tcW w:w="1803" w:type="dxa"/>
          </w:tcPr>
          <w:p w14:paraId="05643125" w14:textId="72A5F0DD" w:rsidR="34A06473" w:rsidRDefault="34A06473">
            <w:pPr>
              <w:cnfStyle w:val="100000000000" w:firstRow="1" w:lastRow="0" w:firstColumn="0" w:lastColumn="0" w:oddVBand="0" w:evenVBand="0" w:oddHBand="0" w:evenHBand="0" w:firstRowFirstColumn="0" w:firstRowLastColumn="0" w:lastRowFirstColumn="0" w:lastRowLastColumn="0"/>
            </w:pPr>
            <w:r>
              <w:t>Delivery Method</w:t>
            </w:r>
          </w:p>
        </w:tc>
        <w:tc>
          <w:tcPr>
            <w:tcW w:w="1803" w:type="dxa"/>
          </w:tcPr>
          <w:p w14:paraId="40D284BD" w14:textId="7A1D78C5" w:rsidR="34A06473" w:rsidRDefault="34A06473">
            <w:pPr>
              <w:cnfStyle w:val="100000000000" w:firstRow="1" w:lastRow="0" w:firstColumn="0" w:lastColumn="0" w:oddVBand="0" w:evenVBand="0" w:oddHBand="0" w:evenHBand="0" w:firstRowFirstColumn="0" w:firstRowLastColumn="0" w:lastRowFirstColumn="0" w:lastRowLastColumn="0"/>
            </w:pPr>
            <w:r>
              <w:t>Input Parameter</w:t>
            </w:r>
          </w:p>
        </w:tc>
        <w:tc>
          <w:tcPr>
            <w:tcW w:w="1803" w:type="dxa"/>
          </w:tcPr>
          <w:p w14:paraId="27A2D3D0" w14:textId="1232614D" w:rsidR="34A06473" w:rsidRDefault="34A06473">
            <w:pPr>
              <w:cnfStyle w:val="100000000000" w:firstRow="1" w:lastRow="0" w:firstColumn="0" w:lastColumn="0" w:oddVBand="0" w:evenVBand="0" w:oddHBand="0" w:evenHBand="0" w:firstRowFirstColumn="0" w:firstRowLastColumn="0" w:lastRowFirstColumn="0" w:lastRowLastColumn="0"/>
            </w:pPr>
            <w:r>
              <w:t>Output Entities</w:t>
            </w:r>
          </w:p>
        </w:tc>
        <w:tc>
          <w:tcPr>
            <w:tcW w:w="1804" w:type="dxa"/>
          </w:tcPr>
          <w:p w14:paraId="57269F6B" w14:textId="31CB732E" w:rsidR="34A06473" w:rsidRDefault="34A06473">
            <w:pPr>
              <w:cnfStyle w:val="100000000000" w:firstRow="1" w:lastRow="0" w:firstColumn="0" w:lastColumn="0" w:oddVBand="0" w:evenVBand="0" w:oddHBand="0" w:evenHBand="0" w:firstRowFirstColumn="0" w:firstRowLastColumn="0" w:lastRowFirstColumn="0" w:lastRowLastColumn="0"/>
            </w:pPr>
            <w:r>
              <w:t>Description</w:t>
            </w:r>
          </w:p>
        </w:tc>
      </w:tr>
      <w:tr w:rsidR="34A06473" w14:paraId="2F42ED8E" w14:textId="77777777" w:rsidTr="34A0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00AB395D" w14:textId="70D0F1EF" w:rsidR="34A06473" w:rsidRDefault="34A06473" w:rsidP="34A06473">
            <w:pPr>
              <w:spacing w:after="200" w:line="276" w:lineRule="auto"/>
            </w:pPr>
            <w:r>
              <w:t>Create user</w:t>
            </w:r>
          </w:p>
        </w:tc>
        <w:tc>
          <w:tcPr>
            <w:tcW w:w="1803" w:type="dxa"/>
          </w:tcPr>
          <w:p w14:paraId="6C52E207" w14:textId="5DA8FB22" w:rsidR="34A06473" w:rsidRDefault="34A06473" w:rsidP="34A06473">
            <w:pPr>
              <w:spacing w:after="200" w:line="276" w:lineRule="auto"/>
              <w:cnfStyle w:val="000000100000" w:firstRow="0" w:lastRow="0" w:firstColumn="0" w:lastColumn="0" w:oddVBand="0" w:evenVBand="0" w:oddHBand="1" w:evenHBand="0" w:firstRowFirstColumn="0" w:firstRowLastColumn="0" w:lastRowFirstColumn="0" w:lastRowLastColumn="0"/>
            </w:pPr>
            <w:r>
              <w:t>LTI Activity</w:t>
            </w:r>
          </w:p>
        </w:tc>
        <w:tc>
          <w:tcPr>
            <w:tcW w:w="1803" w:type="dxa"/>
          </w:tcPr>
          <w:p w14:paraId="44E5CE10" w14:textId="115CD032" w:rsidR="34A06473" w:rsidRDefault="34A06473">
            <w:pPr>
              <w:cnfStyle w:val="000000100000" w:firstRow="0" w:lastRow="0" w:firstColumn="0" w:lastColumn="0" w:oddVBand="0" w:evenVBand="0" w:oddHBand="1" w:evenHBand="0" w:firstRowFirstColumn="0" w:firstRowLastColumn="0" w:lastRowFirstColumn="0" w:lastRowLastColumn="0"/>
            </w:pPr>
            <w:r>
              <w:t>Email, firstname, lastname</w:t>
            </w:r>
          </w:p>
        </w:tc>
        <w:tc>
          <w:tcPr>
            <w:tcW w:w="1803" w:type="dxa"/>
          </w:tcPr>
          <w:p w14:paraId="407A6C98" w14:textId="17CF6B33" w:rsidR="34A06473" w:rsidRDefault="34A06473">
            <w:pPr>
              <w:cnfStyle w:val="000000100000" w:firstRow="0" w:lastRow="0" w:firstColumn="0" w:lastColumn="0" w:oddVBand="0" w:evenVBand="0" w:oddHBand="1" w:evenHBand="0" w:firstRowFirstColumn="0" w:firstRowLastColumn="0" w:lastRowFirstColumn="0" w:lastRowLastColumn="0"/>
            </w:pPr>
            <w:r>
              <w:t>User object</w:t>
            </w:r>
          </w:p>
        </w:tc>
        <w:tc>
          <w:tcPr>
            <w:tcW w:w="1804" w:type="dxa"/>
          </w:tcPr>
          <w:p w14:paraId="17877B34" w14:textId="11BEFF9A" w:rsidR="34A06473" w:rsidRDefault="34A06473" w:rsidP="34A06473">
            <w:pPr>
              <w:spacing w:after="200" w:line="276" w:lineRule="auto"/>
              <w:cnfStyle w:val="000000100000" w:firstRow="0" w:lastRow="0" w:firstColumn="0" w:lastColumn="0" w:oddVBand="0" w:evenVBand="0" w:oddHBand="1" w:evenHBand="0" w:firstRowFirstColumn="0" w:firstRowLastColumn="0" w:lastRowFirstColumn="0" w:lastRowLastColumn="0"/>
            </w:pPr>
            <w:r>
              <w:t xml:space="preserve">A user with </w:t>
            </w:r>
            <w:r w:rsidR="00B66162">
              <w:t>firstname</w:t>
            </w:r>
            <w:r>
              <w:t xml:space="preserve">, lastname </w:t>
            </w:r>
            <w:r w:rsidR="00B66162">
              <w:t>and</w:t>
            </w:r>
            <w:r>
              <w:t xml:space="preserve"> email</w:t>
            </w:r>
          </w:p>
        </w:tc>
      </w:tr>
      <w:tr w:rsidR="34A06473" w14:paraId="7A7B0F81" w14:textId="77777777" w:rsidTr="34A06473">
        <w:tc>
          <w:tcPr>
            <w:cnfStyle w:val="001000000000" w:firstRow="0" w:lastRow="0" w:firstColumn="1" w:lastColumn="0" w:oddVBand="0" w:evenVBand="0" w:oddHBand="0" w:evenHBand="0" w:firstRowFirstColumn="0" w:firstRowLastColumn="0" w:lastRowFirstColumn="0" w:lastRowLastColumn="0"/>
            <w:tcW w:w="1803" w:type="dxa"/>
          </w:tcPr>
          <w:p w14:paraId="08622CDF" w14:textId="308FF345" w:rsidR="34A06473" w:rsidRDefault="34A06473" w:rsidP="34A06473">
            <w:pPr>
              <w:spacing w:after="200" w:line="276" w:lineRule="auto"/>
            </w:pPr>
            <w:r>
              <w:t>Access lectures</w:t>
            </w:r>
          </w:p>
        </w:tc>
        <w:tc>
          <w:tcPr>
            <w:tcW w:w="1803" w:type="dxa"/>
          </w:tcPr>
          <w:p w14:paraId="14C5C6D3" w14:textId="4DBED2EC" w:rsidR="34A06473" w:rsidRDefault="34A06473" w:rsidP="34A06473">
            <w:pPr>
              <w:spacing w:after="200" w:line="276" w:lineRule="auto"/>
              <w:cnfStyle w:val="000000000000" w:firstRow="0" w:lastRow="0" w:firstColumn="0" w:lastColumn="0" w:oddVBand="0" w:evenVBand="0" w:oddHBand="0" w:evenHBand="0" w:firstRowFirstColumn="0" w:firstRowLastColumn="0" w:lastRowFirstColumn="0" w:lastRowLastColumn="0"/>
            </w:pPr>
            <w:r>
              <w:t>LTI Activity</w:t>
            </w:r>
          </w:p>
        </w:tc>
        <w:tc>
          <w:tcPr>
            <w:tcW w:w="1803" w:type="dxa"/>
          </w:tcPr>
          <w:p w14:paraId="1291BD21" w14:textId="115CD032" w:rsidR="34A06473" w:rsidRDefault="34A06473">
            <w:pPr>
              <w:cnfStyle w:val="000000000000" w:firstRow="0" w:lastRow="0" w:firstColumn="0" w:lastColumn="0" w:oddVBand="0" w:evenVBand="0" w:oddHBand="0" w:evenHBand="0" w:firstRowFirstColumn="0" w:firstRowLastColumn="0" w:lastRowFirstColumn="0" w:lastRowLastColumn="0"/>
            </w:pPr>
            <w:r>
              <w:t>Email, firstname, lastname</w:t>
            </w:r>
          </w:p>
          <w:p w14:paraId="0081C397" w14:textId="1947E761" w:rsidR="34A06473" w:rsidRDefault="34A06473" w:rsidP="34A06473">
            <w:pPr>
              <w:cnfStyle w:val="000000000000" w:firstRow="0" w:lastRow="0" w:firstColumn="0" w:lastColumn="0" w:oddVBand="0" w:evenVBand="0" w:oddHBand="0" w:evenHBand="0" w:firstRowFirstColumn="0" w:firstRowLastColumn="0" w:lastRowFirstColumn="0" w:lastRowLastColumn="0"/>
            </w:pPr>
          </w:p>
        </w:tc>
        <w:tc>
          <w:tcPr>
            <w:tcW w:w="1803" w:type="dxa"/>
          </w:tcPr>
          <w:p w14:paraId="477FE14E" w14:textId="78E262C6" w:rsidR="34A06473" w:rsidRDefault="00B66162" w:rsidP="34A06473">
            <w:pPr>
              <w:spacing w:after="200" w:line="276" w:lineRule="auto"/>
              <w:cnfStyle w:val="000000000000" w:firstRow="0" w:lastRow="0" w:firstColumn="0" w:lastColumn="0" w:oddVBand="0" w:evenVBand="0" w:oddHBand="0" w:evenHBand="0" w:firstRowFirstColumn="0" w:firstRowLastColumn="0" w:lastRowFirstColumn="0" w:lastRowLastColumn="0"/>
            </w:pPr>
            <w:r>
              <w:t>User</w:t>
            </w:r>
            <w:r w:rsidR="34A06473">
              <w:t xml:space="preserve"> object</w:t>
            </w:r>
          </w:p>
        </w:tc>
        <w:tc>
          <w:tcPr>
            <w:tcW w:w="1804" w:type="dxa"/>
          </w:tcPr>
          <w:p w14:paraId="479AC487" w14:textId="5ABAED23" w:rsidR="34A06473" w:rsidRDefault="34A06473" w:rsidP="34A06473">
            <w:pPr>
              <w:spacing w:after="200" w:line="276" w:lineRule="auto"/>
              <w:cnfStyle w:val="000000000000" w:firstRow="0" w:lastRow="0" w:firstColumn="0" w:lastColumn="0" w:oddVBand="0" w:evenVBand="0" w:oddHBand="0" w:evenHBand="0" w:firstRowFirstColumn="0" w:firstRowLastColumn="0" w:lastRowFirstColumn="0" w:lastRowLastColumn="0"/>
            </w:pPr>
            <w:r>
              <w:t>Giving user access to lectures in a section</w:t>
            </w:r>
          </w:p>
        </w:tc>
      </w:tr>
    </w:tbl>
    <w:p w14:paraId="33E63A5D" w14:textId="577351F8" w:rsidR="00B2286A" w:rsidRPr="007932CB" w:rsidRDefault="00B2286A" w:rsidP="00586B5D"/>
    <w:p w14:paraId="21A5BBFA" w14:textId="520AFFBF" w:rsidR="34A06473" w:rsidRDefault="34A06473" w:rsidP="34A06473">
      <w:pPr>
        <w:pStyle w:val="Heading3"/>
      </w:pPr>
      <w:r w:rsidRPr="34A06473">
        <w:t xml:space="preserve"> </w:t>
      </w:r>
      <w:bookmarkStart w:id="81" w:name="_Toc502739546"/>
      <w:r w:rsidRPr="34A06473">
        <w:t>INT003</w:t>
      </w:r>
      <w:bookmarkEnd w:id="81"/>
    </w:p>
    <w:p w14:paraId="14E33607" w14:textId="3A80F4D2" w:rsidR="34A06473" w:rsidRDefault="34A06473" w:rsidP="00335A0B">
      <w:pPr>
        <w:ind w:left="360"/>
      </w:pPr>
      <w:r>
        <w:t>Individual Requests that made up INT003 are listed below</w:t>
      </w:r>
    </w:p>
    <w:tbl>
      <w:tblPr>
        <w:tblStyle w:val="GridTable4-Accent1"/>
        <w:tblW w:w="0" w:type="auto"/>
        <w:tblLook w:val="04A0" w:firstRow="1" w:lastRow="0" w:firstColumn="1" w:lastColumn="0" w:noHBand="0" w:noVBand="1"/>
      </w:tblPr>
      <w:tblGrid>
        <w:gridCol w:w="3816"/>
        <w:gridCol w:w="1204"/>
        <w:gridCol w:w="1358"/>
        <w:gridCol w:w="1154"/>
        <w:gridCol w:w="1484"/>
      </w:tblGrid>
      <w:tr w:rsidR="34A06473" w14:paraId="62D21521" w14:textId="77777777" w:rsidTr="34A06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F831E57" w14:textId="53B443F6" w:rsidR="34A06473" w:rsidRDefault="34A06473">
            <w:r>
              <w:t>Request Name</w:t>
            </w:r>
          </w:p>
        </w:tc>
        <w:tc>
          <w:tcPr>
            <w:tcW w:w="1803" w:type="dxa"/>
          </w:tcPr>
          <w:p w14:paraId="509AF391" w14:textId="72A5F0DD" w:rsidR="34A06473" w:rsidRDefault="34A06473">
            <w:pPr>
              <w:cnfStyle w:val="100000000000" w:firstRow="1" w:lastRow="0" w:firstColumn="0" w:lastColumn="0" w:oddVBand="0" w:evenVBand="0" w:oddHBand="0" w:evenHBand="0" w:firstRowFirstColumn="0" w:firstRowLastColumn="0" w:lastRowFirstColumn="0" w:lastRowLastColumn="0"/>
            </w:pPr>
            <w:r>
              <w:t>Delivery Method</w:t>
            </w:r>
          </w:p>
        </w:tc>
        <w:tc>
          <w:tcPr>
            <w:tcW w:w="1803" w:type="dxa"/>
          </w:tcPr>
          <w:p w14:paraId="32EB3ECA" w14:textId="7A1D78C5" w:rsidR="34A06473" w:rsidRDefault="34A06473">
            <w:pPr>
              <w:cnfStyle w:val="100000000000" w:firstRow="1" w:lastRow="0" w:firstColumn="0" w:lastColumn="0" w:oddVBand="0" w:evenVBand="0" w:oddHBand="0" w:evenHBand="0" w:firstRowFirstColumn="0" w:firstRowLastColumn="0" w:lastRowFirstColumn="0" w:lastRowLastColumn="0"/>
            </w:pPr>
            <w:r>
              <w:t>Input Parameter</w:t>
            </w:r>
          </w:p>
        </w:tc>
        <w:tc>
          <w:tcPr>
            <w:tcW w:w="1803" w:type="dxa"/>
          </w:tcPr>
          <w:p w14:paraId="6A33CA3B" w14:textId="1232614D" w:rsidR="34A06473" w:rsidRDefault="34A06473">
            <w:pPr>
              <w:cnfStyle w:val="100000000000" w:firstRow="1" w:lastRow="0" w:firstColumn="0" w:lastColumn="0" w:oddVBand="0" w:evenVBand="0" w:oddHBand="0" w:evenHBand="0" w:firstRowFirstColumn="0" w:firstRowLastColumn="0" w:lastRowFirstColumn="0" w:lastRowLastColumn="0"/>
            </w:pPr>
            <w:r>
              <w:t>Output Entities</w:t>
            </w:r>
          </w:p>
        </w:tc>
        <w:tc>
          <w:tcPr>
            <w:tcW w:w="1804" w:type="dxa"/>
          </w:tcPr>
          <w:p w14:paraId="51195687" w14:textId="31CB732E" w:rsidR="34A06473" w:rsidRDefault="34A06473">
            <w:pPr>
              <w:cnfStyle w:val="100000000000" w:firstRow="1" w:lastRow="0" w:firstColumn="0" w:lastColumn="0" w:oddVBand="0" w:evenVBand="0" w:oddHBand="0" w:evenHBand="0" w:firstRowFirstColumn="0" w:firstRowLastColumn="0" w:lastRowFirstColumn="0" w:lastRowLastColumn="0"/>
            </w:pPr>
            <w:r>
              <w:t>Description</w:t>
            </w:r>
          </w:p>
        </w:tc>
      </w:tr>
      <w:tr w:rsidR="34A06473" w14:paraId="508EA582" w14:textId="77777777" w:rsidTr="34A0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4E5E4BA" w14:textId="756C9463" w:rsidR="34A06473" w:rsidRDefault="00A66828">
            <w:r w:rsidRPr="00F5175A">
              <w:t>/oauth2/access_token</w:t>
            </w:r>
          </w:p>
        </w:tc>
        <w:tc>
          <w:tcPr>
            <w:tcW w:w="1803" w:type="dxa"/>
          </w:tcPr>
          <w:p w14:paraId="15CE92E2" w14:textId="5514BB14" w:rsidR="34A06473" w:rsidRDefault="34A06473">
            <w:pPr>
              <w:cnfStyle w:val="000000100000" w:firstRow="0" w:lastRow="0" w:firstColumn="0" w:lastColumn="0" w:oddVBand="0" w:evenVBand="0" w:oddHBand="1" w:evenHBand="0" w:firstRowFirstColumn="0" w:firstRowLastColumn="0" w:lastRowFirstColumn="0" w:lastRowLastColumn="0"/>
            </w:pPr>
            <w:r>
              <w:t>Restful Web service</w:t>
            </w:r>
          </w:p>
        </w:tc>
        <w:tc>
          <w:tcPr>
            <w:tcW w:w="1803" w:type="dxa"/>
          </w:tcPr>
          <w:p w14:paraId="3C715E19" w14:textId="49FED88B" w:rsidR="34A06473" w:rsidRDefault="34A06473">
            <w:pPr>
              <w:cnfStyle w:val="000000100000" w:firstRow="0" w:lastRow="0" w:firstColumn="0" w:lastColumn="0" w:oddVBand="0" w:evenVBand="0" w:oddHBand="1" w:evenHBand="0" w:firstRowFirstColumn="0" w:firstRowLastColumn="0" w:lastRowFirstColumn="0" w:lastRowLastColumn="0"/>
            </w:pPr>
            <w:r>
              <w:t>Client ID, Client secret, Grant type</w:t>
            </w:r>
          </w:p>
        </w:tc>
        <w:tc>
          <w:tcPr>
            <w:tcW w:w="1803" w:type="dxa"/>
          </w:tcPr>
          <w:p w14:paraId="717DD157" w14:textId="2C4EC1EB" w:rsidR="34A06473" w:rsidRDefault="34A06473">
            <w:pPr>
              <w:cnfStyle w:val="000000100000" w:firstRow="0" w:lastRow="0" w:firstColumn="0" w:lastColumn="0" w:oddVBand="0" w:evenVBand="0" w:oddHBand="1" w:evenHBand="0" w:firstRowFirstColumn="0" w:firstRowLastColumn="0" w:lastRowFirstColumn="0" w:lastRowLastColumn="0"/>
            </w:pPr>
            <w:r>
              <w:t>ALP token</w:t>
            </w:r>
          </w:p>
        </w:tc>
        <w:tc>
          <w:tcPr>
            <w:tcW w:w="1804" w:type="dxa"/>
          </w:tcPr>
          <w:p w14:paraId="5A700A30" w14:textId="647222AB" w:rsidR="34A06473" w:rsidRDefault="34A06473">
            <w:pPr>
              <w:cnfStyle w:val="000000100000" w:firstRow="0" w:lastRow="0" w:firstColumn="0" w:lastColumn="0" w:oddVBand="0" w:evenVBand="0" w:oddHBand="1" w:evenHBand="0" w:firstRowFirstColumn="0" w:firstRowLastColumn="0" w:lastRowFirstColumn="0" w:lastRowLastColumn="0"/>
            </w:pPr>
            <w:r>
              <w:t>A string representing a token</w:t>
            </w:r>
          </w:p>
        </w:tc>
      </w:tr>
      <w:tr w:rsidR="34A06473" w14:paraId="4DE540C4" w14:textId="77777777" w:rsidTr="34A06473">
        <w:tc>
          <w:tcPr>
            <w:cnfStyle w:val="001000000000" w:firstRow="0" w:lastRow="0" w:firstColumn="1" w:lastColumn="0" w:oddVBand="0" w:evenVBand="0" w:oddHBand="0" w:evenHBand="0" w:firstRowFirstColumn="0" w:firstRowLastColumn="0" w:lastRowFirstColumn="0" w:lastRowLastColumn="0"/>
            <w:tcW w:w="1803" w:type="dxa"/>
          </w:tcPr>
          <w:p w14:paraId="2DA54C0B" w14:textId="7FADF6E0" w:rsidR="34A06473" w:rsidRDefault="00A66828">
            <w:r w:rsidRPr="00F5175A">
              <w:t>/public/api/v1/sections/{sectionId}</w:t>
            </w:r>
          </w:p>
        </w:tc>
        <w:tc>
          <w:tcPr>
            <w:tcW w:w="1803" w:type="dxa"/>
          </w:tcPr>
          <w:p w14:paraId="49F040B9" w14:textId="231C136E" w:rsidR="34A06473" w:rsidRDefault="34A06473">
            <w:pPr>
              <w:cnfStyle w:val="000000000000" w:firstRow="0" w:lastRow="0" w:firstColumn="0" w:lastColumn="0" w:oddVBand="0" w:evenVBand="0" w:oddHBand="0" w:evenHBand="0" w:firstRowFirstColumn="0" w:firstRowLastColumn="0" w:lastRowFirstColumn="0" w:lastRowLastColumn="0"/>
            </w:pPr>
            <w:r>
              <w:t>Restful Web service</w:t>
            </w:r>
          </w:p>
        </w:tc>
        <w:tc>
          <w:tcPr>
            <w:tcW w:w="1803" w:type="dxa"/>
          </w:tcPr>
          <w:p w14:paraId="494091B8" w14:textId="6684D5E8" w:rsidR="34A06473" w:rsidRDefault="34A06473">
            <w:pPr>
              <w:cnfStyle w:val="000000000000" w:firstRow="0" w:lastRow="0" w:firstColumn="0" w:lastColumn="0" w:oddVBand="0" w:evenVBand="0" w:oddHBand="0" w:evenHBand="0" w:firstRowFirstColumn="0" w:firstRowLastColumn="0" w:lastRowFirstColumn="0" w:lastRowLastColumn="0"/>
            </w:pPr>
            <w:r>
              <w:t>Section ID</w:t>
            </w:r>
          </w:p>
        </w:tc>
        <w:tc>
          <w:tcPr>
            <w:tcW w:w="1803" w:type="dxa"/>
          </w:tcPr>
          <w:p w14:paraId="46975634" w14:textId="58CF540B" w:rsidR="34A06473" w:rsidRDefault="34A06473">
            <w:pPr>
              <w:cnfStyle w:val="000000000000" w:firstRow="0" w:lastRow="0" w:firstColumn="0" w:lastColumn="0" w:oddVBand="0" w:evenVBand="0" w:oddHBand="0" w:evenHBand="0" w:firstRowFirstColumn="0" w:firstRowLastColumn="0" w:lastRowFirstColumn="0" w:lastRowLastColumn="0"/>
            </w:pPr>
            <w:r>
              <w:t>ALP Object</w:t>
            </w:r>
          </w:p>
        </w:tc>
        <w:tc>
          <w:tcPr>
            <w:tcW w:w="1804" w:type="dxa"/>
          </w:tcPr>
          <w:p w14:paraId="442ECFC3" w14:textId="4C56784E" w:rsidR="34A06473" w:rsidRDefault="34A06473">
            <w:pPr>
              <w:cnfStyle w:val="000000000000" w:firstRow="0" w:lastRow="0" w:firstColumn="0" w:lastColumn="0" w:oddVBand="0" w:evenVBand="0" w:oddHBand="0" w:evenHBand="0" w:firstRowFirstColumn="0" w:firstRowLastColumn="0" w:lastRowFirstColumn="0" w:lastRowLastColumn="0"/>
            </w:pPr>
            <w:r>
              <w:t>An object with section properties</w:t>
            </w:r>
          </w:p>
        </w:tc>
      </w:tr>
      <w:tr w:rsidR="34A06473" w14:paraId="51457C26" w14:textId="77777777" w:rsidTr="34A0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5214991" w14:textId="4E6160EB" w:rsidR="34A06473" w:rsidRDefault="007062CC">
            <w:r>
              <w:t>/public/api/v1/terms</w:t>
            </w:r>
            <w:bookmarkStart w:id="82" w:name="_GoBack"/>
            <w:bookmarkEnd w:id="82"/>
          </w:p>
        </w:tc>
        <w:tc>
          <w:tcPr>
            <w:tcW w:w="1803" w:type="dxa"/>
          </w:tcPr>
          <w:p w14:paraId="1586E6F1" w14:textId="072233F6" w:rsidR="34A06473" w:rsidRDefault="34A06473">
            <w:pPr>
              <w:cnfStyle w:val="000000100000" w:firstRow="0" w:lastRow="0" w:firstColumn="0" w:lastColumn="0" w:oddVBand="0" w:evenVBand="0" w:oddHBand="1" w:evenHBand="0" w:firstRowFirstColumn="0" w:firstRowLastColumn="0" w:lastRowFirstColumn="0" w:lastRowLastColumn="0"/>
            </w:pPr>
            <w:r>
              <w:t>Restful Web service</w:t>
            </w:r>
          </w:p>
        </w:tc>
        <w:tc>
          <w:tcPr>
            <w:tcW w:w="1803" w:type="dxa"/>
          </w:tcPr>
          <w:p w14:paraId="2E2509DE" w14:textId="63BB2785" w:rsidR="34A06473" w:rsidRDefault="34A06473">
            <w:pPr>
              <w:cnfStyle w:val="000000100000" w:firstRow="0" w:lastRow="0" w:firstColumn="0" w:lastColumn="0" w:oddVBand="0" w:evenVBand="0" w:oddHBand="1" w:evenHBand="0" w:firstRowFirstColumn="0" w:firstRowLastColumn="0" w:lastRowFirstColumn="0" w:lastRowLastColumn="0"/>
            </w:pPr>
            <w:r>
              <w:t>Term ID</w:t>
            </w:r>
          </w:p>
        </w:tc>
        <w:tc>
          <w:tcPr>
            <w:tcW w:w="1803" w:type="dxa"/>
          </w:tcPr>
          <w:p w14:paraId="6EEA6588" w14:textId="24D80E1A" w:rsidR="34A06473" w:rsidRDefault="34A06473">
            <w:pPr>
              <w:cnfStyle w:val="000000100000" w:firstRow="0" w:lastRow="0" w:firstColumn="0" w:lastColumn="0" w:oddVBand="0" w:evenVBand="0" w:oddHBand="1" w:evenHBand="0" w:firstRowFirstColumn="0" w:firstRowLastColumn="0" w:lastRowFirstColumn="0" w:lastRowLastColumn="0"/>
            </w:pPr>
            <w:r>
              <w:t>ALP Object</w:t>
            </w:r>
          </w:p>
        </w:tc>
        <w:tc>
          <w:tcPr>
            <w:tcW w:w="1804" w:type="dxa"/>
          </w:tcPr>
          <w:p w14:paraId="4F745A33" w14:textId="2C521D4E" w:rsidR="34A06473" w:rsidRDefault="34A06473">
            <w:pPr>
              <w:cnfStyle w:val="000000100000" w:firstRow="0" w:lastRow="0" w:firstColumn="0" w:lastColumn="0" w:oddVBand="0" w:evenVBand="0" w:oddHBand="1" w:evenHBand="0" w:firstRowFirstColumn="0" w:firstRowLastColumn="0" w:lastRowFirstColumn="0" w:lastRowLastColumn="0"/>
            </w:pPr>
            <w:r>
              <w:t>An object with term properties</w:t>
            </w:r>
          </w:p>
        </w:tc>
      </w:tr>
      <w:tr w:rsidR="34A06473" w14:paraId="2CC387DC" w14:textId="77777777" w:rsidTr="34A06473">
        <w:tc>
          <w:tcPr>
            <w:cnfStyle w:val="001000000000" w:firstRow="0" w:lastRow="0" w:firstColumn="1" w:lastColumn="0" w:oddVBand="0" w:evenVBand="0" w:oddHBand="0" w:evenHBand="0" w:firstRowFirstColumn="0" w:firstRowLastColumn="0" w:lastRowFirstColumn="0" w:lastRowLastColumn="0"/>
            <w:tcW w:w="1803" w:type="dxa"/>
          </w:tcPr>
          <w:p w14:paraId="0C4CD1DB" w14:textId="32420EE4" w:rsidR="34A06473" w:rsidRDefault="00A66828">
            <w:r w:rsidRPr="00A66828">
              <w:lastRenderedPageBreak/>
              <w:t>/public/api/v1/sections/{sectionId}/lti-links</w:t>
            </w:r>
          </w:p>
        </w:tc>
        <w:tc>
          <w:tcPr>
            <w:tcW w:w="1803" w:type="dxa"/>
          </w:tcPr>
          <w:p w14:paraId="3D9B0BAC" w14:textId="46302568" w:rsidR="34A06473" w:rsidRDefault="34A06473">
            <w:pPr>
              <w:cnfStyle w:val="000000000000" w:firstRow="0" w:lastRow="0" w:firstColumn="0" w:lastColumn="0" w:oddVBand="0" w:evenVBand="0" w:oddHBand="0" w:evenHBand="0" w:firstRowFirstColumn="0" w:firstRowLastColumn="0" w:lastRowFirstColumn="0" w:lastRowLastColumn="0"/>
            </w:pPr>
            <w:r>
              <w:t>Restful Web service</w:t>
            </w:r>
          </w:p>
        </w:tc>
        <w:tc>
          <w:tcPr>
            <w:tcW w:w="1803" w:type="dxa"/>
          </w:tcPr>
          <w:p w14:paraId="4FE138AC" w14:textId="110F2231" w:rsidR="34A06473" w:rsidRDefault="34A06473">
            <w:pPr>
              <w:cnfStyle w:val="000000000000" w:firstRow="0" w:lastRow="0" w:firstColumn="0" w:lastColumn="0" w:oddVBand="0" w:evenVBand="0" w:oddHBand="0" w:evenHBand="0" w:firstRowFirstColumn="0" w:firstRowLastColumn="0" w:lastRowFirstColumn="0" w:lastRowLastColumn="0"/>
            </w:pPr>
            <w:r>
              <w:t>Section ID</w:t>
            </w:r>
          </w:p>
        </w:tc>
        <w:tc>
          <w:tcPr>
            <w:tcW w:w="1803" w:type="dxa"/>
          </w:tcPr>
          <w:p w14:paraId="48B9159C" w14:textId="469D6A8F" w:rsidR="34A06473" w:rsidRDefault="34A06473">
            <w:pPr>
              <w:cnfStyle w:val="000000000000" w:firstRow="0" w:lastRow="0" w:firstColumn="0" w:lastColumn="0" w:oddVBand="0" w:evenVBand="0" w:oddHBand="0" w:evenHBand="0" w:firstRowFirstColumn="0" w:firstRowLastColumn="0" w:lastRowFirstColumn="0" w:lastRowLastColumn="0"/>
            </w:pPr>
            <w:r>
              <w:t>ALP Object</w:t>
            </w:r>
          </w:p>
        </w:tc>
        <w:tc>
          <w:tcPr>
            <w:tcW w:w="1804" w:type="dxa"/>
          </w:tcPr>
          <w:p w14:paraId="6B188F3A" w14:textId="653B126C" w:rsidR="34A06473" w:rsidRDefault="34A06473">
            <w:pPr>
              <w:cnfStyle w:val="000000000000" w:firstRow="0" w:lastRow="0" w:firstColumn="0" w:lastColumn="0" w:oddVBand="0" w:evenVBand="0" w:oddHBand="0" w:evenHBand="0" w:firstRowFirstColumn="0" w:firstRowLastColumn="0" w:lastRowFirstColumn="0" w:lastRowLastColumn="0"/>
            </w:pPr>
            <w:r>
              <w:t>An object with Linked section properties</w:t>
            </w:r>
          </w:p>
        </w:tc>
      </w:tr>
    </w:tbl>
    <w:p w14:paraId="54F20810" w14:textId="3420CB62" w:rsidR="34A06473" w:rsidRDefault="34A06473"/>
    <w:p w14:paraId="56D9798C" w14:textId="7641A978" w:rsidR="34A06473" w:rsidRDefault="34A06473" w:rsidP="34A06473">
      <w:pPr>
        <w:pStyle w:val="Heading3"/>
      </w:pPr>
      <w:r w:rsidRPr="34A06473">
        <w:t xml:space="preserve"> </w:t>
      </w:r>
      <w:bookmarkStart w:id="83" w:name="_Toc502739547"/>
      <w:r w:rsidRPr="34A06473">
        <w:t>INT004</w:t>
      </w:r>
      <w:bookmarkEnd w:id="83"/>
    </w:p>
    <w:p w14:paraId="47EF7852" w14:textId="1EF67326" w:rsidR="34A06473" w:rsidRDefault="34A06473" w:rsidP="00335A0B">
      <w:pPr>
        <w:ind w:left="360"/>
      </w:pPr>
      <w:r>
        <w:t>Individual Requests that made up INT004 are listed below</w:t>
      </w:r>
    </w:p>
    <w:tbl>
      <w:tblPr>
        <w:tblStyle w:val="GridTable4-Accent1"/>
        <w:tblW w:w="0" w:type="auto"/>
        <w:tblLook w:val="04A0" w:firstRow="1" w:lastRow="0" w:firstColumn="1" w:lastColumn="0" w:noHBand="0" w:noVBand="1"/>
      </w:tblPr>
      <w:tblGrid>
        <w:gridCol w:w="1803"/>
        <w:gridCol w:w="1803"/>
        <w:gridCol w:w="1803"/>
        <w:gridCol w:w="1803"/>
        <w:gridCol w:w="1804"/>
      </w:tblGrid>
      <w:tr w:rsidR="34A06473" w14:paraId="34B470AB" w14:textId="77777777" w:rsidTr="34A064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6FB7106" w14:textId="53B443F6" w:rsidR="34A06473" w:rsidRDefault="34A06473">
            <w:r>
              <w:t>Request Name</w:t>
            </w:r>
          </w:p>
        </w:tc>
        <w:tc>
          <w:tcPr>
            <w:tcW w:w="1803" w:type="dxa"/>
          </w:tcPr>
          <w:p w14:paraId="60FE8071" w14:textId="72A5F0DD" w:rsidR="34A06473" w:rsidRDefault="34A06473">
            <w:pPr>
              <w:cnfStyle w:val="100000000000" w:firstRow="1" w:lastRow="0" w:firstColumn="0" w:lastColumn="0" w:oddVBand="0" w:evenVBand="0" w:oddHBand="0" w:evenHBand="0" w:firstRowFirstColumn="0" w:firstRowLastColumn="0" w:lastRowFirstColumn="0" w:lastRowLastColumn="0"/>
            </w:pPr>
            <w:r>
              <w:t>Delivery Method</w:t>
            </w:r>
          </w:p>
        </w:tc>
        <w:tc>
          <w:tcPr>
            <w:tcW w:w="1803" w:type="dxa"/>
          </w:tcPr>
          <w:p w14:paraId="70AFEEEB" w14:textId="7A1D78C5" w:rsidR="34A06473" w:rsidRDefault="34A06473">
            <w:pPr>
              <w:cnfStyle w:val="100000000000" w:firstRow="1" w:lastRow="0" w:firstColumn="0" w:lastColumn="0" w:oddVBand="0" w:evenVBand="0" w:oddHBand="0" w:evenHBand="0" w:firstRowFirstColumn="0" w:firstRowLastColumn="0" w:lastRowFirstColumn="0" w:lastRowLastColumn="0"/>
            </w:pPr>
            <w:r>
              <w:t>Input Parameter</w:t>
            </w:r>
          </w:p>
        </w:tc>
        <w:tc>
          <w:tcPr>
            <w:tcW w:w="1803" w:type="dxa"/>
          </w:tcPr>
          <w:p w14:paraId="33B79F62" w14:textId="1232614D" w:rsidR="34A06473" w:rsidRDefault="34A06473">
            <w:pPr>
              <w:cnfStyle w:val="100000000000" w:firstRow="1" w:lastRow="0" w:firstColumn="0" w:lastColumn="0" w:oddVBand="0" w:evenVBand="0" w:oddHBand="0" w:evenHBand="0" w:firstRowFirstColumn="0" w:firstRowLastColumn="0" w:lastRowFirstColumn="0" w:lastRowLastColumn="0"/>
            </w:pPr>
            <w:r>
              <w:t>Output Entities</w:t>
            </w:r>
          </w:p>
        </w:tc>
        <w:tc>
          <w:tcPr>
            <w:tcW w:w="1804" w:type="dxa"/>
          </w:tcPr>
          <w:p w14:paraId="1ABB7AFF" w14:textId="31CB732E" w:rsidR="34A06473" w:rsidRDefault="34A06473">
            <w:pPr>
              <w:cnfStyle w:val="100000000000" w:firstRow="1" w:lastRow="0" w:firstColumn="0" w:lastColumn="0" w:oddVBand="0" w:evenVBand="0" w:oddHBand="0" w:evenHBand="0" w:firstRowFirstColumn="0" w:firstRowLastColumn="0" w:lastRowFirstColumn="0" w:lastRowLastColumn="0"/>
            </w:pPr>
            <w:r>
              <w:t>Description</w:t>
            </w:r>
          </w:p>
        </w:tc>
      </w:tr>
      <w:tr w:rsidR="34A06473" w14:paraId="4CBD1548" w14:textId="77777777" w:rsidTr="34A064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987E94B" w14:textId="72109579" w:rsidR="34A06473" w:rsidRDefault="34A06473" w:rsidP="34A06473">
            <w:pPr>
              <w:spacing w:after="200" w:line="276" w:lineRule="auto"/>
            </w:pPr>
            <w:r>
              <w:t>Return section details</w:t>
            </w:r>
          </w:p>
        </w:tc>
        <w:tc>
          <w:tcPr>
            <w:tcW w:w="1803" w:type="dxa"/>
          </w:tcPr>
          <w:p w14:paraId="4F2271DA" w14:textId="066BF9BB" w:rsidR="34A06473" w:rsidRDefault="34A06473" w:rsidP="34A06473">
            <w:pPr>
              <w:spacing w:after="200" w:line="276" w:lineRule="auto"/>
              <w:cnfStyle w:val="000000100000" w:firstRow="0" w:lastRow="0" w:firstColumn="0" w:lastColumn="0" w:oddVBand="0" w:evenVBand="0" w:oddHBand="1" w:evenHBand="0" w:firstRowFirstColumn="0" w:firstRowLastColumn="0" w:lastRowFirstColumn="0" w:lastRowLastColumn="0"/>
            </w:pPr>
            <w:r>
              <w:t>DB table</w:t>
            </w:r>
          </w:p>
        </w:tc>
        <w:tc>
          <w:tcPr>
            <w:tcW w:w="1803" w:type="dxa"/>
          </w:tcPr>
          <w:p w14:paraId="74869B1F" w14:textId="05548106" w:rsidR="34A06473" w:rsidRDefault="34A06473">
            <w:pPr>
              <w:cnfStyle w:val="000000100000" w:firstRow="0" w:lastRow="0" w:firstColumn="0" w:lastColumn="0" w:oddVBand="0" w:evenVBand="0" w:oddHBand="1" w:evenHBand="0" w:firstRowFirstColumn="0" w:firstRowLastColumn="0" w:lastRowFirstColumn="0" w:lastRowLastColumn="0"/>
            </w:pPr>
            <w:r>
              <w:t>3 or more characters of the section name</w:t>
            </w:r>
          </w:p>
        </w:tc>
        <w:tc>
          <w:tcPr>
            <w:tcW w:w="1803" w:type="dxa"/>
          </w:tcPr>
          <w:p w14:paraId="76472794" w14:textId="12C2D6A0" w:rsidR="34A06473" w:rsidRDefault="34A06473" w:rsidP="34A06473">
            <w:pPr>
              <w:spacing w:after="200" w:line="276" w:lineRule="auto"/>
              <w:cnfStyle w:val="000000100000" w:firstRow="0" w:lastRow="0" w:firstColumn="0" w:lastColumn="0" w:oddVBand="0" w:evenVBand="0" w:oddHBand="1" w:evenHBand="0" w:firstRowFirstColumn="0" w:firstRowLastColumn="0" w:lastRowFirstColumn="0" w:lastRowLastColumn="0"/>
            </w:pPr>
            <w:r>
              <w:t>Section ID, Section number</w:t>
            </w:r>
          </w:p>
        </w:tc>
        <w:tc>
          <w:tcPr>
            <w:tcW w:w="1804" w:type="dxa"/>
          </w:tcPr>
          <w:p w14:paraId="31CF5B33" w14:textId="1753EBCC" w:rsidR="34A06473" w:rsidRDefault="34A06473" w:rsidP="34A06473">
            <w:pPr>
              <w:spacing w:after="200" w:line="276" w:lineRule="auto"/>
              <w:cnfStyle w:val="000000100000" w:firstRow="0" w:lastRow="0" w:firstColumn="0" w:lastColumn="0" w:oddVBand="0" w:evenVBand="0" w:oddHBand="1" w:evenHBand="0" w:firstRowFirstColumn="0" w:firstRowLastColumn="0" w:lastRowFirstColumn="0" w:lastRowLastColumn="0"/>
            </w:pPr>
            <w:r>
              <w:t>Array of multiple Section IDs, Section numbers</w:t>
            </w:r>
          </w:p>
        </w:tc>
      </w:tr>
    </w:tbl>
    <w:p w14:paraId="2B846832" w14:textId="77777777" w:rsidR="004C0C3E" w:rsidRPr="004C0C3E" w:rsidRDefault="004C0C3E" w:rsidP="004C0C3E"/>
    <w:p w14:paraId="40A2173C" w14:textId="584F292F" w:rsidR="00922342" w:rsidRDefault="102DA2FD" w:rsidP="00835749">
      <w:pPr>
        <w:pStyle w:val="Heading1"/>
      </w:pPr>
      <w:bookmarkStart w:id="84" w:name="_Toc502739548"/>
      <w:r>
        <w:t>Data Architecture</w:t>
      </w:r>
      <w:bookmarkEnd w:id="84"/>
    </w:p>
    <w:p w14:paraId="2F794154" w14:textId="4A4F7114" w:rsidR="00E330D6" w:rsidRDefault="00553F63" w:rsidP="005D43E4">
      <w:pPr>
        <w:pStyle w:val="Heading2"/>
      </w:pPr>
      <w:bookmarkStart w:id="85" w:name="_Toc502739549"/>
      <w:r>
        <w:t>Data</w:t>
      </w:r>
      <w:r w:rsidR="00304313">
        <w:t xml:space="preserve"> </w:t>
      </w:r>
      <w:r w:rsidR="004C454F">
        <w:t>Structure</w:t>
      </w:r>
      <w:bookmarkEnd w:id="85"/>
    </w:p>
    <w:p w14:paraId="704F931C" w14:textId="2D30C40E" w:rsidR="004C454F" w:rsidRDefault="004C454F" w:rsidP="00586B5D">
      <w:r>
        <w:t>Lecturecast Connector only masters the link between the Moodle course and ALP section. To establish the link it uses the following entities</w:t>
      </w:r>
      <w:r w:rsidR="00335A0B">
        <w:t>:</w:t>
      </w:r>
    </w:p>
    <w:p w14:paraId="628D37D2" w14:textId="3C3E24EE" w:rsidR="004C454F" w:rsidRPr="00D57834" w:rsidRDefault="004C454F" w:rsidP="00586B5D">
      <w:pPr>
        <w:pStyle w:val="ListParagraph"/>
        <w:numPr>
          <w:ilvl w:val="0"/>
          <w:numId w:val="53"/>
        </w:numPr>
      </w:pPr>
      <w:r>
        <w:t>ALP Section</w:t>
      </w:r>
      <w:r w:rsidR="00586B5D">
        <w:t xml:space="preserve"> </w:t>
      </w:r>
      <w:r w:rsidR="00D57834">
        <w:t>–</w:t>
      </w:r>
      <w:r w:rsidR="00586B5D" w:rsidRPr="00D57834">
        <w:t xml:space="preserve"> </w:t>
      </w:r>
      <w:r w:rsidR="00D57834">
        <w:t>An ALP section is where lectures are stored once they are captured</w:t>
      </w:r>
    </w:p>
    <w:p w14:paraId="3CB85B4B" w14:textId="63885B66" w:rsidR="004C454F" w:rsidRPr="00D57834" w:rsidRDefault="004C454F" w:rsidP="00D57834">
      <w:pPr>
        <w:pStyle w:val="ListParagraph"/>
        <w:numPr>
          <w:ilvl w:val="0"/>
          <w:numId w:val="53"/>
        </w:numPr>
      </w:pPr>
      <w:r w:rsidRPr="00D57834">
        <w:t>Moodle Course</w:t>
      </w:r>
      <w:r w:rsidR="00586B5D" w:rsidRPr="00D57834">
        <w:t xml:space="preserve"> </w:t>
      </w:r>
      <w:r w:rsidR="00D57834">
        <w:t xml:space="preserve">– Is an online </w:t>
      </w:r>
      <w:r w:rsidR="00D57834" w:rsidRPr="00D57834">
        <w:t>series of lectures or lessons in a particular subject, leading to an examination or qualification.</w:t>
      </w:r>
    </w:p>
    <w:p w14:paraId="0053141F" w14:textId="4CA5ACE1" w:rsidR="00CA28A9" w:rsidRPr="00D57834" w:rsidRDefault="00D57834" w:rsidP="00586B5D">
      <w:pPr>
        <w:pStyle w:val="ListParagraph"/>
        <w:numPr>
          <w:ilvl w:val="0"/>
          <w:numId w:val="53"/>
        </w:numPr>
      </w:pPr>
      <w:r>
        <w:t>Term – for this purpose the term is the academic year that teaching is taking place for eg. 17-18 term.</w:t>
      </w:r>
    </w:p>
    <w:p w14:paraId="0E37965F" w14:textId="34430D8F" w:rsidR="00CA28A9" w:rsidRPr="00D57834" w:rsidRDefault="00CA28A9" w:rsidP="001941D1">
      <w:pPr>
        <w:pStyle w:val="ListParagraph"/>
        <w:numPr>
          <w:ilvl w:val="0"/>
          <w:numId w:val="53"/>
        </w:numPr>
      </w:pPr>
      <w:r w:rsidRPr="00D57834">
        <w:t>LTI Link</w:t>
      </w:r>
      <w:r w:rsidR="00D57834">
        <w:t xml:space="preserve"> </w:t>
      </w:r>
      <w:r w:rsidR="001941D1">
        <w:t>–</w:t>
      </w:r>
      <w:r w:rsidR="00D57834">
        <w:t xml:space="preserve"> </w:t>
      </w:r>
      <w:r w:rsidR="001941D1" w:rsidRPr="001941D1">
        <w:t>Learning Tools Interoperability (LTI) is a standard set of specifications for allowing third party learning applications (or "tool providers"</w:t>
      </w:r>
      <w:r w:rsidR="001941D1">
        <w:t>, in this case ALP</w:t>
      </w:r>
      <w:r w:rsidR="001941D1" w:rsidRPr="001941D1">
        <w:t>) to integrate with</w:t>
      </w:r>
      <w:r w:rsidR="001941D1">
        <w:t xml:space="preserve"> Moodle.</w:t>
      </w:r>
    </w:p>
    <w:p w14:paraId="204A29CB" w14:textId="7BE8ED64" w:rsidR="004C454F" w:rsidRPr="007932CB" w:rsidRDefault="00586B5D" w:rsidP="00586B5D">
      <w:pPr>
        <w:pStyle w:val="ListParagraph"/>
        <w:numPr>
          <w:ilvl w:val="0"/>
          <w:numId w:val="53"/>
        </w:numPr>
      </w:pPr>
      <w:r>
        <w:t>Course to section mapping - This</w:t>
      </w:r>
      <w:r w:rsidR="00D57834">
        <w:t xml:space="preserve"> is the mapping that is created</w:t>
      </w:r>
      <w:r>
        <w:t xml:space="preserve"> between a Moodle course and ALP section</w:t>
      </w:r>
      <w:r w:rsidR="007143C5">
        <w:t>. The Moodle course shortname is used from the Moodle side and the section Id from the ALP side to make the mapping.</w:t>
      </w:r>
    </w:p>
    <w:p w14:paraId="595C7E6B" w14:textId="38BA8691" w:rsidR="004C454F" w:rsidRDefault="004C454F">
      <w:pPr>
        <w:pStyle w:val="Heading2"/>
      </w:pPr>
      <w:bookmarkStart w:id="86" w:name="_Toc502739550"/>
      <w:r>
        <w:t>Data system Matrix – CRUD matrix</w:t>
      </w:r>
      <w:bookmarkEnd w:id="86"/>
    </w:p>
    <w:p w14:paraId="49B2B6EA" w14:textId="5EAB6506" w:rsidR="004C454F" w:rsidRDefault="004C454F" w:rsidP="00586B5D">
      <w:pPr>
        <w:rPr>
          <w:szCs w:val="24"/>
        </w:rPr>
      </w:pPr>
      <w:r w:rsidRPr="00586B5D">
        <w:rPr>
          <w:sz w:val="24"/>
          <w:szCs w:val="24"/>
        </w:rPr>
        <w:t>The following table shows which system is creating, updating and reading the appropriate data entities.</w:t>
      </w:r>
    </w:p>
    <w:tbl>
      <w:tblPr>
        <w:tblStyle w:val="GridTable4-Accent1"/>
        <w:tblW w:w="0" w:type="auto"/>
        <w:tblLook w:val="04A0" w:firstRow="1" w:lastRow="0" w:firstColumn="1" w:lastColumn="0" w:noHBand="0" w:noVBand="1"/>
      </w:tblPr>
      <w:tblGrid>
        <w:gridCol w:w="1714"/>
        <w:gridCol w:w="1548"/>
        <w:gridCol w:w="1493"/>
        <w:gridCol w:w="1568"/>
        <w:gridCol w:w="1434"/>
        <w:gridCol w:w="1259"/>
      </w:tblGrid>
      <w:tr w:rsidR="0071104C" w14:paraId="469F8EC4" w14:textId="6B10244C" w:rsidTr="00711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41155E1F" w14:textId="77777777" w:rsidR="0071104C" w:rsidRDefault="0071104C" w:rsidP="00FA4240"/>
        </w:tc>
        <w:tc>
          <w:tcPr>
            <w:tcW w:w="1548" w:type="dxa"/>
          </w:tcPr>
          <w:p w14:paraId="0B9AE64F" w14:textId="361D46B1" w:rsidR="0071104C" w:rsidRDefault="0071104C" w:rsidP="00FA4240">
            <w:pPr>
              <w:cnfStyle w:val="100000000000" w:firstRow="1" w:lastRow="0" w:firstColumn="0" w:lastColumn="0" w:oddVBand="0" w:evenVBand="0" w:oddHBand="0" w:evenHBand="0" w:firstRowFirstColumn="0" w:firstRowLastColumn="0" w:lastRowFirstColumn="0" w:lastRowLastColumn="0"/>
            </w:pPr>
            <w:r>
              <w:t>Lecturecast Connector</w:t>
            </w:r>
          </w:p>
        </w:tc>
        <w:tc>
          <w:tcPr>
            <w:tcW w:w="1493" w:type="dxa"/>
          </w:tcPr>
          <w:p w14:paraId="50822AC2" w14:textId="77777777" w:rsidR="0071104C" w:rsidRDefault="0071104C" w:rsidP="00FA4240">
            <w:pPr>
              <w:cnfStyle w:val="100000000000" w:firstRow="1" w:lastRow="0" w:firstColumn="0" w:lastColumn="0" w:oddVBand="0" w:evenVBand="0" w:oddHBand="0" w:evenHBand="0" w:firstRowFirstColumn="0" w:firstRowLastColumn="0" w:lastRowFirstColumn="0" w:lastRowLastColumn="0"/>
            </w:pPr>
            <w:r>
              <w:t>MOODLE</w:t>
            </w:r>
          </w:p>
        </w:tc>
        <w:tc>
          <w:tcPr>
            <w:tcW w:w="1568" w:type="dxa"/>
          </w:tcPr>
          <w:p w14:paraId="2CAF27F3" w14:textId="601A49BC" w:rsidR="0071104C" w:rsidRDefault="0071104C" w:rsidP="00FA4240">
            <w:pPr>
              <w:cnfStyle w:val="100000000000" w:firstRow="1" w:lastRow="0" w:firstColumn="0" w:lastColumn="0" w:oddVBand="0" w:evenVBand="0" w:oddHBand="0" w:evenHBand="0" w:firstRowFirstColumn="0" w:firstRowLastColumn="0" w:lastRowFirstColumn="0" w:lastRowLastColumn="0"/>
            </w:pPr>
            <w:r>
              <w:t>Scheduler</w:t>
            </w:r>
          </w:p>
        </w:tc>
        <w:tc>
          <w:tcPr>
            <w:tcW w:w="1434" w:type="dxa"/>
          </w:tcPr>
          <w:p w14:paraId="569C5617" w14:textId="77777777" w:rsidR="0071104C" w:rsidRDefault="0071104C" w:rsidP="00FA4240">
            <w:pPr>
              <w:cnfStyle w:val="100000000000" w:firstRow="1" w:lastRow="0" w:firstColumn="0" w:lastColumn="0" w:oddVBand="0" w:evenVBand="0" w:oddHBand="0" w:evenHBand="0" w:firstRowFirstColumn="0" w:firstRowLastColumn="0" w:lastRowFirstColumn="0" w:lastRowLastColumn="0"/>
            </w:pPr>
            <w:r>
              <w:t>ALP</w:t>
            </w:r>
          </w:p>
        </w:tc>
        <w:tc>
          <w:tcPr>
            <w:tcW w:w="1259" w:type="dxa"/>
          </w:tcPr>
          <w:p w14:paraId="654D6C59" w14:textId="03D70D68" w:rsidR="0071104C" w:rsidRDefault="0071104C" w:rsidP="00FA4240">
            <w:pPr>
              <w:cnfStyle w:val="100000000000" w:firstRow="1" w:lastRow="0" w:firstColumn="0" w:lastColumn="0" w:oddVBand="0" w:evenVBand="0" w:oddHBand="0" w:evenHBand="0" w:firstRowFirstColumn="0" w:firstRowLastColumn="0" w:lastRowFirstColumn="0" w:lastRowLastColumn="0"/>
            </w:pPr>
            <w:r>
              <w:t>Batch</w:t>
            </w:r>
          </w:p>
        </w:tc>
      </w:tr>
      <w:tr w:rsidR="0071104C" w14:paraId="1E7AFAD9" w14:textId="3AABF76C" w:rsidTr="0071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234C9F2" w14:textId="7B869EBB" w:rsidR="0071104C" w:rsidRDefault="00CA28A9" w:rsidP="00FA4240">
            <w:r>
              <w:t>ALP Section</w:t>
            </w:r>
          </w:p>
        </w:tc>
        <w:tc>
          <w:tcPr>
            <w:tcW w:w="1548" w:type="dxa"/>
          </w:tcPr>
          <w:p w14:paraId="6E343376" w14:textId="77777777"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r>
              <w:t>RU</w:t>
            </w:r>
          </w:p>
        </w:tc>
        <w:tc>
          <w:tcPr>
            <w:tcW w:w="1493" w:type="dxa"/>
          </w:tcPr>
          <w:p w14:paraId="63A71B18" w14:textId="28CE3F94"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p>
        </w:tc>
        <w:tc>
          <w:tcPr>
            <w:tcW w:w="1568" w:type="dxa"/>
          </w:tcPr>
          <w:p w14:paraId="1CC750D8" w14:textId="77777777"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r>
              <w:t>R</w:t>
            </w:r>
          </w:p>
        </w:tc>
        <w:tc>
          <w:tcPr>
            <w:tcW w:w="1434" w:type="dxa"/>
          </w:tcPr>
          <w:p w14:paraId="2575423E" w14:textId="6B1BF0C6" w:rsidR="0071104C" w:rsidRDefault="00D57834" w:rsidP="00D57834">
            <w:pPr>
              <w:jc w:val="center"/>
              <w:cnfStyle w:val="000000100000" w:firstRow="0" w:lastRow="0" w:firstColumn="0" w:lastColumn="0" w:oddVBand="0" w:evenVBand="0" w:oddHBand="1" w:evenHBand="0" w:firstRowFirstColumn="0" w:firstRowLastColumn="0" w:lastRowFirstColumn="0" w:lastRowLastColumn="0"/>
            </w:pPr>
            <w:r>
              <w:t>C</w:t>
            </w:r>
            <w:r w:rsidR="0071104C">
              <w:t>RU</w:t>
            </w:r>
            <w:r>
              <w:t>D</w:t>
            </w:r>
          </w:p>
        </w:tc>
        <w:tc>
          <w:tcPr>
            <w:tcW w:w="1259" w:type="dxa"/>
          </w:tcPr>
          <w:p w14:paraId="723FB875" w14:textId="6C2A0660"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r>
              <w:t>R</w:t>
            </w:r>
          </w:p>
        </w:tc>
      </w:tr>
      <w:tr w:rsidR="0071104C" w14:paraId="1DFC805C" w14:textId="63123869" w:rsidTr="00CA28A9">
        <w:trPr>
          <w:trHeight w:val="292"/>
        </w:trPr>
        <w:tc>
          <w:tcPr>
            <w:cnfStyle w:val="001000000000" w:firstRow="0" w:lastRow="0" w:firstColumn="1" w:lastColumn="0" w:oddVBand="0" w:evenVBand="0" w:oddHBand="0" w:evenHBand="0" w:firstRowFirstColumn="0" w:firstRowLastColumn="0" w:lastRowFirstColumn="0" w:lastRowLastColumn="0"/>
            <w:tcW w:w="1714" w:type="dxa"/>
          </w:tcPr>
          <w:p w14:paraId="6EF624C1" w14:textId="4248CBB3" w:rsidR="0071104C" w:rsidRDefault="00CA28A9" w:rsidP="00FA4240">
            <w:r>
              <w:t>Moodle Course</w:t>
            </w:r>
          </w:p>
        </w:tc>
        <w:tc>
          <w:tcPr>
            <w:tcW w:w="1548" w:type="dxa"/>
          </w:tcPr>
          <w:p w14:paraId="73ECFCB7" w14:textId="77777777"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r>
              <w:t>RU</w:t>
            </w:r>
          </w:p>
        </w:tc>
        <w:tc>
          <w:tcPr>
            <w:tcW w:w="1493" w:type="dxa"/>
          </w:tcPr>
          <w:p w14:paraId="65A7FB61" w14:textId="77777777"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r>
              <w:t>CRUD</w:t>
            </w:r>
          </w:p>
        </w:tc>
        <w:tc>
          <w:tcPr>
            <w:tcW w:w="1568" w:type="dxa"/>
          </w:tcPr>
          <w:p w14:paraId="78639EAA" w14:textId="77777777"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p>
        </w:tc>
        <w:tc>
          <w:tcPr>
            <w:tcW w:w="1434" w:type="dxa"/>
          </w:tcPr>
          <w:p w14:paraId="20CAC537" w14:textId="77777777"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r>
              <w:t>CRUD</w:t>
            </w:r>
          </w:p>
        </w:tc>
        <w:tc>
          <w:tcPr>
            <w:tcW w:w="1259" w:type="dxa"/>
          </w:tcPr>
          <w:p w14:paraId="4D0B0AE8" w14:textId="2343888A"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r>
              <w:t>R</w:t>
            </w:r>
          </w:p>
        </w:tc>
      </w:tr>
      <w:tr w:rsidR="0071104C" w14:paraId="534B21A0" w14:textId="0F86AC3A" w:rsidTr="0071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AD517CB" w14:textId="4E66ACCB" w:rsidR="0071104C" w:rsidRDefault="00CA28A9" w:rsidP="00FA4240">
            <w:r>
              <w:t>Term</w:t>
            </w:r>
          </w:p>
        </w:tc>
        <w:tc>
          <w:tcPr>
            <w:tcW w:w="1548" w:type="dxa"/>
          </w:tcPr>
          <w:p w14:paraId="5BFEC6CC" w14:textId="16318D96" w:rsidR="0071104C" w:rsidRDefault="00D57834" w:rsidP="00D57834">
            <w:pPr>
              <w:jc w:val="center"/>
              <w:cnfStyle w:val="000000100000" w:firstRow="0" w:lastRow="0" w:firstColumn="0" w:lastColumn="0" w:oddVBand="0" w:evenVBand="0" w:oddHBand="1" w:evenHBand="0" w:firstRowFirstColumn="0" w:firstRowLastColumn="0" w:lastRowFirstColumn="0" w:lastRowLastColumn="0"/>
            </w:pPr>
            <w:r>
              <w:t>R</w:t>
            </w:r>
          </w:p>
        </w:tc>
        <w:tc>
          <w:tcPr>
            <w:tcW w:w="1493" w:type="dxa"/>
          </w:tcPr>
          <w:p w14:paraId="581D6A48" w14:textId="1A25E06E"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p>
        </w:tc>
        <w:tc>
          <w:tcPr>
            <w:tcW w:w="1568" w:type="dxa"/>
          </w:tcPr>
          <w:p w14:paraId="7B8334C1" w14:textId="77777777"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p>
        </w:tc>
        <w:tc>
          <w:tcPr>
            <w:tcW w:w="1434" w:type="dxa"/>
          </w:tcPr>
          <w:p w14:paraId="738BBFD4" w14:textId="77777777"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r>
              <w:t>CRUD</w:t>
            </w:r>
          </w:p>
        </w:tc>
        <w:tc>
          <w:tcPr>
            <w:tcW w:w="1259" w:type="dxa"/>
          </w:tcPr>
          <w:p w14:paraId="3C89E81D" w14:textId="62AA0F12"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r>
              <w:t>R</w:t>
            </w:r>
          </w:p>
        </w:tc>
      </w:tr>
      <w:tr w:rsidR="0071104C" w14:paraId="5D33AB1A" w14:textId="2CCBA2D1" w:rsidTr="0071104C">
        <w:tc>
          <w:tcPr>
            <w:cnfStyle w:val="001000000000" w:firstRow="0" w:lastRow="0" w:firstColumn="1" w:lastColumn="0" w:oddVBand="0" w:evenVBand="0" w:oddHBand="0" w:evenHBand="0" w:firstRowFirstColumn="0" w:firstRowLastColumn="0" w:lastRowFirstColumn="0" w:lastRowLastColumn="0"/>
            <w:tcW w:w="1714" w:type="dxa"/>
          </w:tcPr>
          <w:p w14:paraId="0455C97A" w14:textId="2FC19E2C" w:rsidR="0071104C" w:rsidRDefault="00CA28A9" w:rsidP="00FA4240">
            <w:r>
              <w:t>LTI-Link</w:t>
            </w:r>
          </w:p>
        </w:tc>
        <w:tc>
          <w:tcPr>
            <w:tcW w:w="1548" w:type="dxa"/>
          </w:tcPr>
          <w:p w14:paraId="6A1EF255" w14:textId="77777777"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r>
              <w:t>R</w:t>
            </w:r>
          </w:p>
        </w:tc>
        <w:tc>
          <w:tcPr>
            <w:tcW w:w="1493" w:type="dxa"/>
          </w:tcPr>
          <w:p w14:paraId="40439CBE" w14:textId="1B0F69EE" w:rsidR="0071104C" w:rsidRDefault="00D57834" w:rsidP="00D57834">
            <w:pPr>
              <w:jc w:val="center"/>
              <w:cnfStyle w:val="000000000000" w:firstRow="0" w:lastRow="0" w:firstColumn="0" w:lastColumn="0" w:oddVBand="0" w:evenVBand="0" w:oddHBand="0" w:evenHBand="0" w:firstRowFirstColumn="0" w:firstRowLastColumn="0" w:lastRowFirstColumn="0" w:lastRowLastColumn="0"/>
            </w:pPr>
            <w:r>
              <w:t>R</w:t>
            </w:r>
          </w:p>
        </w:tc>
        <w:tc>
          <w:tcPr>
            <w:tcW w:w="1568" w:type="dxa"/>
          </w:tcPr>
          <w:p w14:paraId="7CE0F425" w14:textId="77777777"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p>
        </w:tc>
        <w:tc>
          <w:tcPr>
            <w:tcW w:w="1434" w:type="dxa"/>
          </w:tcPr>
          <w:p w14:paraId="5D032873" w14:textId="77777777"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r>
              <w:t>CRUD</w:t>
            </w:r>
          </w:p>
        </w:tc>
        <w:tc>
          <w:tcPr>
            <w:tcW w:w="1259" w:type="dxa"/>
          </w:tcPr>
          <w:p w14:paraId="1B31ED57" w14:textId="1002B21F" w:rsidR="0071104C" w:rsidRDefault="0071104C" w:rsidP="00D57834">
            <w:pPr>
              <w:jc w:val="center"/>
              <w:cnfStyle w:val="000000000000" w:firstRow="0" w:lastRow="0" w:firstColumn="0" w:lastColumn="0" w:oddVBand="0" w:evenVBand="0" w:oddHBand="0" w:evenHBand="0" w:firstRowFirstColumn="0" w:firstRowLastColumn="0" w:lastRowFirstColumn="0" w:lastRowLastColumn="0"/>
            </w:pPr>
            <w:r>
              <w:t>R</w:t>
            </w:r>
          </w:p>
        </w:tc>
      </w:tr>
      <w:tr w:rsidR="0071104C" w14:paraId="43DCD627" w14:textId="77777777" w:rsidTr="00711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1DAF0619" w14:textId="2BFDDC8E" w:rsidR="0071104C" w:rsidRDefault="00CA28A9" w:rsidP="00FA4240">
            <w:r>
              <w:t>Course to Section Mapping</w:t>
            </w:r>
          </w:p>
        </w:tc>
        <w:tc>
          <w:tcPr>
            <w:tcW w:w="1548" w:type="dxa"/>
          </w:tcPr>
          <w:p w14:paraId="5E89C160" w14:textId="21E8008B"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r>
              <w:t>CRUD</w:t>
            </w:r>
          </w:p>
        </w:tc>
        <w:tc>
          <w:tcPr>
            <w:tcW w:w="1493" w:type="dxa"/>
          </w:tcPr>
          <w:p w14:paraId="65CC66F9" w14:textId="77777777"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p>
        </w:tc>
        <w:tc>
          <w:tcPr>
            <w:tcW w:w="1568" w:type="dxa"/>
          </w:tcPr>
          <w:p w14:paraId="6D975C42" w14:textId="77777777"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p>
        </w:tc>
        <w:tc>
          <w:tcPr>
            <w:tcW w:w="1434" w:type="dxa"/>
          </w:tcPr>
          <w:p w14:paraId="62BB4F34" w14:textId="5C69AB7D"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r>
              <w:t>CRUD</w:t>
            </w:r>
          </w:p>
        </w:tc>
        <w:tc>
          <w:tcPr>
            <w:tcW w:w="1259" w:type="dxa"/>
          </w:tcPr>
          <w:p w14:paraId="46DA6837" w14:textId="5CE4AFD4" w:rsidR="0071104C" w:rsidRDefault="0071104C" w:rsidP="00D57834">
            <w:pPr>
              <w:jc w:val="center"/>
              <w:cnfStyle w:val="000000100000" w:firstRow="0" w:lastRow="0" w:firstColumn="0" w:lastColumn="0" w:oddVBand="0" w:evenVBand="0" w:oddHBand="1" w:evenHBand="0" w:firstRowFirstColumn="0" w:firstRowLastColumn="0" w:lastRowFirstColumn="0" w:lastRowLastColumn="0"/>
            </w:pPr>
            <w:r>
              <w:t>R</w:t>
            </w:r>
          </w:p>
        </w:tc>
      </w:tr>
    </w:tbl>
    <w:p w14:paraId="48A3BFB2" w14:textId="77777777" w:rsidR="00BA4661" w:rsidRDefault="00BA4661" w:rsidP="00BA4661">
      <w:pPr>
        <w:rPr>
          <w:sz w:val="24"/>
          <w:szCs w:val="24"/>
        </w:rPr>
      </w:pPr>
    </w:p>
    <w:p w14:paraId="6016A9FC" w14:textId="77777777" w:rsidR="00053848" w:rsidRPr="007932CB" w:rsidRDefault="00053848" w:rsidP="00053848"/>
    <w:p w14:paraId="5B3D3F23" w14:textId="633326A5" w:rsidR="005D43E4" w:rsidRDefault="34A06473" w:rsidP="005D43E4">
      <w:pPr>
        <w:pStyle w:val="Heading2"/>
      </w:pPr>
      <w:bookmarkStart w:id="87" w:name="_Toc502739551"/>
      <w:r>
        <w:t>Data/Entity flow between interfaces</w:t>
      </w:r>
      <w:bookmarkEnd w:id="87"/>
    </w:p>
    <w:p w14:paraId="3CCE1B02" w14:textId="47C17A7B" w:rsidR="00CA28A9" w:rsidRDefault="00CA28A9" w:rsidP="00CA28A9">
      <w:r>
        <w:t>The following table gives details of the data that flows between systems via the requests/interfaces</w:t>
      </w:r>
    </w:p>
    <w:tbl>
      <w:tblPr>
        <w:tblStyle w:val="GridTable4-Accent1"/>
        <w:tblW w:w="0" w:type="auto"/>
        <w:tblLook w:val="04A0" w:firstRow="1" w:lastRow="0" w:firstColumn="1" w:lastColumn="0" w:noHBand="0" w:noVBand="1"/>
      </w:tblPr>
      <w:tblGrid>
        <w:gridCol w:w="1190"/>
        <w:gridCol w:w="1639"/>
        <w:gridCol w:w="1587"/>
        <w:gridCol w:w="1489"/>
        <w:gridCol w:w="1752"/>
      </w:tblGrid>
      <w:tr w:rsidR="00CA28A9" w14:paraId="0486835F" w14:textId="77777777" w:rsidTr="00790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7F8EBCE7" w14:textId="5AF1E4E4" w:rsidR="00CA28A9" w:rsidRDefault="00CA28A9" w:rsidP="00D57834">
            <w:r>
              <w:t>Interface Number</w:t>
            </w:r>
          </w:p>
        </w:tc>
        <w:tc>
          <w:tcPr>
            <w:tcW w:w="1639" w:type="dxa"/>
          </w:tcPr>
          <w:p w14:paraId="2A7C83B2" w14:textId="5985DD7C" w:rsidR="00CA28A9" w:rsidRDefault="00CA28A9" w:rsidP="00D57834">
            <w:pPr>
              <w:cnfStyle w:val="100000000000" w:firstRow="1" w:lastRow="0" w:firstColumn="0" w:lastColumn="0" w:oddVBand="0" w:evenVBand="0" w:oddHBand="0" w:evenHBand="0" w:firstRowFirstColumn="0" w:firstRowLastColumn="0" w:lastRowFirstColumn="0" w:lastRowLastColumn="0"/>
            </w:pPr>
            <w:r>
              <w:t>Request Name</w:t>
            </w:r>
          </w:p>
        </w:tc>
        <w:tc>
          <w:tcPr>
            <w:tcW w:w="1587" w:type="dxa"/>
          </w:tcPr>
          <w:p w14:paraId="5772E23B" w14:textId="77777777" w:rsidR="00CA28A9" w:rsidRDefault="00CA28A9" w:rsidP="00D57834">
            <w:pPr>
              <w:cnfStyle w:val="100000000000" w:firstRow="1" w:lastRow="0" w:firstColumn="0" w:lastColumn="0" w:oddVBand="0" w:evenVBand="0" w:oddHBand="0" w:evenHBand="0" w:firstRowFirstColumn="0" w:firstRowLastColumn="0" w:lastRowFirstColumn="0" w:lastRowLastColumn="0"/>
            </w:pPr>
            <w:r>
              <w:t>Input Parameter</w:t>
            </w:r>
          </w:p>
        </w:tc>
        <w:tc>
          <w:tcPr>
            <w:tcW w:w="1489" w:type="dxa"/>
          </w:tcPr>
          <w:p w14:paraId="6D5DCF04" w14:textId="77777777" w:rsidR="00CA28A9" w:rsidRDefault="00CA28A9" w:rsidP="00D57834">
            <w:pPr>
              <w:cnfStyle w:val="100000000000" w:firstRow="1" w:lastRow="0" w:firstColumn="0" w:lastColumn="0" w:oddVBand="0" w:evenVBand="0" w:oddHBand="0" w:evenHBand="0" w:firstRowFirstColumn="0" w:firstRowLastColumn="0" w:lastRowFirstColumn="0" w:lastRowLastColumn="0"/>
            </w:pPr>
            <w:r>
              <w:t>Output Entities</w:t>
            </w:r>
          </w:p>
        </w:tc>
        <w:tc>
          <w:tcPr>
            <w:tcW w:w="1752" w:type="dxa"/>
          </w:tcPr>
          <w:p w14:paraId="42DBC7A3" w14:textId="174FD4B2" w:rsidR="00CA28A9" w:rsidRDefault="00CA28A9" w:rsidP="00D57834">
            <w:pPr>
              <w:cnfStyle w:val="100000000000" w:firstRow="1" w:lastRow="0" w:firstColumn="0" w:lastColumn="0" w:oddVBand="0" w:evenVBand="0" w:oddHBand="0" w:evenHBand="0" w:firstRowFirstColumn="0" w:firstRowLastColumn="0" w:lastRowFirstColumn="0" w:lastRowLastColumn="0"/>
            </w:pPr>
            <w:r>
              <w:t>Attributes (used in solution)</w:t>
            </w:r>
          </w:p>
        </w:tc>
      </w:tr>
      <w:tr w:rsidR="00CA28A9" w14:paraId="41058D7D" w14:textId="77777777" w:rsidTr="0079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58703BDA" w14:textId="47364828" w:rsidR="00CA28A9" w:rsidRDefault="00CA28A9" w:rsidP="00D57834">
            <w:r>
              <w:t>INT001</w:t>
            </w:r>
            <w:r w:rsidR="0079031A">
              <w:t>, INT003</w:t>
            </w:r>
          </w:p>
        </w:tc>
        <w:tc>
          <w:tcPr>
            <w:tcW w:w="1639" w:type="dxa"/>
          </w:tcPr>
          <w:p w14:paraId="376A8E1B" w14:textId="21F1E879" w:rsidR="00CA28A9" w:rsidRDefault="00CA28A9" w:rsidP="00D57834">
            <w:pPr>
              <w:cnfStyle w:val="000000100000" w:firstRow="0" w:lastRow="0" w:firstColumn="0" w:lastColumn="0" w:oddVBand="0" w:evenVBand="0" w:oddHBand="1" w:evenHBand="0" w:firstRowFirstColumn="0" w:firstRowLastColumn="0" w:lastRowFirstColumn="0" w:lastRowLastColumn="0"/>
            </w:pPr>
            <w:r>
              <w:t>Authenticate Access</w:t>
            </w:r>
          </w:p>
        </w:tc>
        <w:tc>
          <w:tcPr>
            <w:tcW w:w="1587" w:type="dxa"/>
          </w:tcPr>
          <w:p w14:paraId="12059E22" w14:textId="77777777" w:rsidR="00CA28A9" w:rsidRDefault="00CA28A9" w:rsidP="00D57834">
            <w:pPr>
              <w:cnfStyle w:val="000000100000" w:firstRow="0" w:lastRow="0" w:firstColumn="0" w:lastColumn="0" w:oddVBand="0" w:evenVBand="0" w:oddHBand="1" w:evenHBand="0" w:firstRowFirstColumn="0" w:firstRowLastColumn="0" w:lastRowFirstColumn="0" w:lastRowLastColumn="0"/>
            </w:pPr>
            <w:r>
              <w:t>Client ID, Client secret, Grant type</w:t>
            </w:r>
          </w:p>
        </w:tc>
        <w:tc>
          <w:tcPr>
            <w:tcW w:w="1489" w:type="dxa"/>
          </w:tcPr>
          <w:p w14:paraId="7C9049CD" w14:textId="77777777" w:rsidR="00CA28A9" w:rsidRDefault="00CA28A9" w:rsidP="00D57834">
            <w:pPr>
              <w:cnfStyle w:val="000000100000" w:firstRow="0" w:lastRow="0" w:firstColumn="0" w:lastColumn="0" w:oddVBand="0" w:evenVBand="0" w:oddHBand="1" w:evenHBand="0" w:firstRowFirstColumn="0" w:firstRowLastColumn="0" w:lastRowFirstColumn="0" w:lastRowLastColumn="0"/>
            </w:pPr>
            <w:r>
              <w:t>ALP token</w:t>
            </w:r>
          </w:p>
        </w:tc>
        <w:tc>
          <w:tcPr>
            <w:tcW w:w="1752" w:type="dxa"/>
          </w:tcPr>
          <w:p w14:paraId="77D04414" w14:textId="5A98144E" w:rsidR="00CA28A9" w:rsidRDefault="00CA28A9" w:rsidP="00D57834">
            <w:pPr>
              <w:cnfStyle w:val="000000100000" w:firstRow="0" w:lastRow="0" w:firstColumn="0" w:lastColumn="0" w:oddVBand="0" w:evenVBand="0" w:oddHBand="1" w:evenHBand="0" w:firstRowFirstColumn="0" w:firstRowLastColumn="0" w:lastRowFirstColumn="0" w:lastRowLastColumn="0"/>
            </w:pPr>
            <w:r>
              <w:t>access_token</w:t>
            </w:r>
          </w:p>
          <w:p w14:paraId="466C3A4E" w14:textId="22DF9E7F" w:rsidR="00CA28A9" w:rsidRDefault="00CA28A9" w:rsidP="00D57834">
            <w:pPr>
              <w:cnfStyle w:val="000000100000" w:firstRow="0" w:lastRow="0" w:firstColumn="0" w:lastColumn="0" w:oddVBand="0" w:evenVBand="0" w:oddHBand="1" w:evenHBand="0" w:firstRowFirstColumn="0" w:firstRowLastColumn="0" w:lastRowFirstColumn="0" w:lastRowLastColumn="0"/>
            </w:pPr>
          </w:p>
        </w:tc>
      </w:tr>
      <w:tr w:rsidR="00CA28A9" w14:paraId="59E9A189" w14:textId="77777777" w:rsidTr="0079031A">
        <w:tc>
          <w:tcPr>
            <w:cnfStyle w:val="001000000000" w:firstRow="0" w:lastRow="0" w:firstColumn="1" w:lastColumn="0" w:oddVBand="0" w:evenVBand="0" w:oddHBand="0" w:evenHBand="0" w:firstRowFirstColumn="0" w:firstRowLastColumn="0" w:lastRowFirstColumn="0" w:lastRowLastColumn="0"/>
            <w:tcW w:w="1190" w:type="dxa"/>
          </w:tcPr>
          <w:p w14:paraId="10138BA3" w14:textId="340B3C1A" w:rsidR="00CA28A9" w:rsidRDefault="0079031A" w:rsidP="00D57834">
            <w:r>
              <w:t>INT001, INT003</w:t>
            </w:r>
          </w:p>
        </w:tc>
        <w:tc>
          <w:tcPr>
            <w:tcW w:w="1639" w:type="dxa"/>
          </w:tcPr>
          <w:p w14:paraId="0D11D55F" w14:textId="64B5087D" w:rsidR="00CA28A9" w:rsidRDefault="00CA28A9" w:rsidP="00D57834">
            <w:pPr>
              <w:cnfStyle w:val="000000000000" w:firstRow="0" w:lastRow="0" w:firstColumn="0" w:lastColumn="0" w:oddVBand="0" w:evenVBand="0" w:oddHBand="0" w:evenHBand="0" w:firstRowFirstColumn="0" w:firstRowLastColumn="0" w:lastRowFirstColumn="0" w:lastRowLastColumn="0"/>
            </w:pPr>
            <w:r>
              <w:t>Get Sections</w:t>
            </w:r>
          </w:p>
        </w:tc>
        <w:tc>
          <w:tcPr>
            <w:tcW w:w="1587" w:type="dxa"/>
          </w:tcPr>
          <w:p w14:paraId="4BF608BD" w14:textId="77777777" w:rsidR="00CA28A9" w:rsidRDefault="00CA28A9" w:rsidP="00D57834">
            <w:pPr>
              <w:cnfStyle w:val="000000000000" w:firstRow="0" w:lastRow="0" w:firstColumn="0" w:lastColumn="0" w:oddVBand="0" w:evenVBand="0" w:oddHBand="0" w:evenHBand="0" w:firstRowFirstColumn="0" w:firstRowLastColumn="0" w:lastRowFirstColumn="0" w:lastRowLastColumn="0"/>
            </w:pPr>
            <w:r>
              <w:t>Section ID</w:t>
            </w:r>
          </w:p>
        </w:tc>
        <w:tc>
          <w:tcPr>
            <w:tcW w:w="1489" w:type="dxa"/>
          </w:tcPr>
          <w:p w14:paraId="38BA061D" w14:textId="7795D47A" w:rsidR="00CA28A9" w:rsidRDefault="0060674C" w:rsidP="00D57834">
            <w:pPr>
              <w:cnfStyle w:val="000000000000" w:firstRow="0" w:lastRow="0" w:firstColumn="0" w:lastColumn="0" w:oddVBand="0" w:evenVBand="0" w:oddHBand="0" w:evenHBand="0" w:firstRowFirstColumn="0" w:firstRowLastColumn="0" w:lastRowFirstColumn="0" w:lastRowLastColumn="0"/>
            </w:pPr>
            <w:r>
              <w:t>Section</w:t>
            </w:r>
            <w:r w:rsidR="00CA28A9">
              <w:t xml:space="preserve"> Object</w:t>
            </w:r>
          </w:p>
        </w:tc>
        <w:tc>
          <w:tcPr>
            <w:tcW w:w="1752" w:type="dxa"/>
          </w:tcPr>
          <w:p w14:paraId="53896B63" w14:textId="5EA328C3" w:rsidR="00CA28A9" w:rsidRDefault="0060674C" w:rsidP="00D57834">
            <w:pPr>
              <w:cnfStyle w:val="000000000000" w:firstRow="0" w:lastRow="0" w:firstColumn="0" w:lastColumn="0" w:oddVBand="0" w:evenVBand="0" w:oddHBand="0" w:evenHBand="0" w:firstRowFirstColumn="0" w:firstRowLastColumn="0" w:lastRowFirstColumn="0" w:lastRowLastColumn="0"/>
            </w:pPr>
            <w:r>
              <w:t xml:space="preserve">id, sectionNumber, </w:t>
            </w:r>
            <w:r w:rsidR="00CA28A9">
              <w:t>Lms_courses (lmsProfileId, lmsCourseId, ltiLinkstoSection)</w:t>
            </w:r>
          </w:p>
        </w:tc>
      </w:tr>
      <w:tr w:rsidR="00CA28A9" w14:paraId="463F512E" w14:textId="77777777" w:rsidTr="0079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40298F22" w14:textId="166C78F0" w:rsidR="00CA28A9" w:rsidRDefault="0079031A" w:rsidP="00D57834">
            <w:r>
              <w:t>INT001</w:t>
            </w:r>
          </w:p>
        </w:tc>
        <w:tc>
          <w:tcPr>
            <w:tcW w:w="1639" w:type="dxa"/>
          </w:tcPr>
          <w:p w14:paraId="72E6E62C" w14:textId="58E0B917" w:rsidR="00CA28A9" w:rsidRDefault="00CA28A9" w:rsidP="00D57834">
            <w:pPr>
              <w:cnfStyle w:val="000000100000" w:firstRow="0" w:lastRow="0" w:firstColumn="0" w:lastColumn="0" w:oddVBand="0" w:evenVBand="0" w:oddHBand="1" w:evenHBand="0" w:firstRowFirstColumn="0" w:firstRowLastColumn="0" w:lastRowFirstColumn="0" w:lastRowLastColumn="0"/>
            </w:pPr>
            <w:r>
              <w:t>Create Link</w:t>
            </w:r>
          </w:p>
        </w:tc>
        <w:tc>
          <w:tcPr>
            <w:tcW w:w="1587" w:type="dxa"/>
          </w:tcPr>
          <w:p w14:paraId="239E4864" w14:textId="77777777" w:rsidR="00CA28A9" w:rsidRDefault="00CA28A9" w:rsidP="00D57834">
            <w:pPr>
              <w:cnfStyle w:val="000000100000" w:firstRow="0" w:lastRow="0" w:firstColumn="0" w:lastColumn="0" w:oddVBand="0" w:evenVBand="0" w:oddHBand="1" w:evenHBand="0" w:firstRowFirstColumn="0" w:firstRowLastColumn="0" w:lastRowFirstColumn="0" w:lastRowLastColumn="0"/>
            </w:pPr>
            <w:r>
              <w:t>Section ID, shortname</w:t>
            </w:r>
            <w:r w:rsidRPr="34A06473">
              <w:t xml:space="preserve">, </w:t>
            </w:r>
            <w:r>
              <w:t>lmsProfile ID</w:t>
            </w:r>
          </w:p>
        </w:tc>
        <w:tc>
          <w:tcPr>
            <w:tcW w:w="1489" w:type="dxa"/>
          </w:tcPr>
          <w:p w14:paraId="0A4BF900" w14:textId="77777777" w:rsidR="00CA28A9" w:rsidRDefault="00CA28A9" w:rsidP="00D57834">
            <w:pPr>
              <w:cnfStyle w:val="000000100000" w:firstRow="0" w:lastRow="0" w:firstColumn="0" w:lastColumn="0" w:oddVBand="0" w:evenVBand="0" w:oddHBand="1" w:evenHBand="0" w:firstRowFirstColumn="0" w:firstRowLastColumn="0" w:lastRowFirstColumn="0" w:lastRowLastColumn="0"/>
            </w:pPr>
            <w:r>
              <w:t>ALP OK message</w:t>
            </w:r>
          </w:p>
        </w:tc>
        <w:tc>
          <w:tcPr>
            <w:tcW w:w="1752" w:type="dxa"/>
          </w:tcPr>
          <w:p w14:paraId="1F9C3238" w14:textId="1D0B095F" w:rsidR="00CA28A9" w:rsidRDefault="0079031A" w:rsidP="00D57834">
            <w:pPr>
              <w:cnfStyle w:val="000000100000" w:firstRow="0" w:lastRow="0" w:firstColumn="0" w:lastColumn="0" w:oddVBand="0" w:evenVBand="0" w:oddHBand="1" w:evenHBand="0" w:firstRowFirstColumn="0" w:firstRowLastColumn="0" w:lastRowFirstColumn="0" w:lastRowLastColumn="0"/>
            </w:pPr>
            <w:r>
              <w:t>String (‘OK’)</w:t>
            </w:r>
          </w:p>
        </w:tc>
      </w:tr>
      <w:tr w:rsidR="00CA28A9" w14:paraId="0732F56C" w14:textId="77777777" w:rsidTr="0079031A">
        <w:tc>
          <w:tcPr>
            <w:cnfStyle w:val="001000000000" w:firstRow="0" w:lastRow="0" w:firstColumn="1" w:lastColumn="0" w:oddVBand="0" w:evenVBand="0" w:oddHBand="0" w:evenHBand="0" w:firstRowFirstColumn="0" w:firstRowLastColumn="0" w:lastRowFirstColumn="0" w:lastRowLastColumn="0"/>
            <w:tcW w:w="1190" w:type="dxa"/>
          </w:tcPr>
          <w:p w14:paraId="5843D6CB" w14:textId="46253562" w:rsidR="00CA28A9" w:rsidRDefault="0079031A" w:rsidP="00D57834">
            <w:r>
              <w:t>INT001</w:t>
            </w:r>
          </w:p>
        </w:tc>
        <w:tc>
          <w:tcPr>
            <w:tcW w:w="1639" w:type="dxa"/>
          </w:tcPr>
          <w:p w14:paraId="061A2C74" w14:textId="1564D4C9" w:rsidR="00CA28A9" w:rsidRDefault="00CA28A9" w:rsidP="00D57834">
            <w:pPr>
              <w:cnfStyle w:val="000000000000" w:firstRow="0" w:lastRow="0" w:firstColumn="0" w:lastColumn="0" w:oddVBand="0" w:evenVBand="0" w:oddHBand="0" w:evenHBand="0" w:firstRowFirstColumn="0" w:firstRowLastColumn="0" w:lastRowFirstColumn="0" w:lastRowLastColumn="0"/>
            </w:pPr>
            <w:r>
              <w:t>Get mapping</w:t>
            </w:r>
          </w:p>
        </w:tc>
        <w:tc>
          <w:tcPr>
            <w:tcW w:w="1587" w:type="dxa"/>
          </w:tcPr>
          <w:p w14:paraId="5D07CE44" w14:textId="77777777" w:rsidR="00CA28A9" w:rsidRDefault="00CA28A9" w:rsidP="00D57834">
            <w:pPr>
              <w:cnfStyle w:val="000000000000" w:firstRow="0" w:lastRow="0" w:firstColumn="0" w:lastColumn="0" w:oddVBand="0" w:evenVBand="0" w:oddHBand="0" w:evenHBand="0" w:firstRowFirstColumn="0" w:firstRowLastColumn="0" w:lastRowFirstColumn="0" w:lastRowLastColumn="0"/>
            </w:pPr>
            <w:r>
              <w:t>Course ID</w:t>
            </w:r>
          </w:p>
        </w:tc>
        <w:tc>
          <w:tcPr>
            <w:tcW w:w="1489" w:type="dxa"/>
          </w:tcPr>
          <w:p w14:paraId="0F80FFCA" w14:textId="77777777" w:rsidR="00CA28A9" w:rsidRDefault="00CA28A9" w:rsidP="00D57834">
            <w:pPr>
              <w:cnfStyle w:val="000000000000" w:firstRow="0" w:lastRow="0" w:firstColumn="0" w:lastColumn="0" w:oddVBand="0" w:evenVBand="0" w:oddHBand="0" w:evenHBand="0" w:firstRowFirstColumn="0" w:firstRowLastColumn="0" w:lastRowFirstColumn="0" w:lastRowLastColumn="0"/>
            </w:pPr>
            <w:r>
              <w:t>Array of sections</w:t>
            </w:r>
          </w:p>
        </w:tc>
        <w:tc>
          <w:tcPr>
            <w:tcW w:w="1752" w:type="dxa"/>
          </w:tcPr>
          <w:p w14:paraId="62E1B03D" w14:textId="4B7351C2" w:rsidR="00CA28A9" w:rsidRDefault="00CA28A9" w:rsidP="0079031A">
            <w:pPr>
              <w:cnfStyle w:val="000000000000" w:firstRow="0" w:lastRow="0" w:firstColumn="0" w:lastColumn="0" w:oddVBand="0" w:evenVBand="0" w:oddHBand="0" w:evenHBand="0" w:firstRowFirstColumn="0" w:firstRowLastColumn="0" w:lastRowFirstColumn="0" w:lastRowLastColumn="0"/>
            </w:pPr>
            <w:r>
              <w:t xml:space="preserve">Section numbers </w:t>
            </w:r>
          </w:p>
        </w:tc>
      </w:tr>
      <w:tr w:rsidR="00CA28A9" w14:paraId="0032958B" w14:textId="77777777" w:rsidTr="0079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754E6126" w14:textId="134383F5" w:rsidR="00CA28A9" w:rsidRDefault="0079031A" w:rsidP="00D57834">
            <w:r>
              <w:t>INT001</w:t>
            </w:r>
          </w:p>
        </w:tc>
        <w:tc>
          <w:tcPr>
            <w:tcW w:w="1639" w:type="dxa"/>
          </w:tcPr>
          <w:p w14:paraId="48FDDADE" w14:textId="3D94174B" w:rsidR="00CA28A9" w:rsidRDefault="00CA28A9" w:rsidP="00D57834">
            <w:pPr>
              <w:cnfStyle w:val="000000100000" w:firstRow="0" w:lastRow="0" w:firstColumn="0" w:lastColumn="0" w:oddVBand="0" w:evenVBand="0" w:oddHBand="1" w:evenHBand="0" w:firstRowFirstColumn="0" w:firstRowLastColumn="0" w:lastRowFirstColumn="0" w:lastRowLastColumn="0"/>
            </w:pPr>
            <w:r>
              <w:t>Insert mapping</w:t>
            </w:r>
          </w:p>
        </w:tc>
        <w:tc>
          <w:tcPr>
            <w:tcW w:w="1587" w:type="dxa"/>
          </w:tcPr>
          <w:p w14:paraId="349EE5AD" w14:textId="77777777" w:rsidR="00CA28A9" w:rsidRDefault="00CA28A9" w:rsidP="00D57834">
            <w:pPr>
              <w:cnfStyle w:val="000000100000" w:firstRow="0" w:lastRow="0" w:firstColumn="0" w:lastColumn="0" w:oddVBand="0" w:evenVBand="0" w:oddHBand="1" w:evenHBand="0" w:firstRowFirstColumn="0" w:firstRowLastColumn="0" w:lastRowFirstColumn="0" w:lastRowLastColumn="0"/>
            </w:pPr>
            <w:r>
              <w:t>Course ID, shortname, section number, term</w:t>
            </w:r>
          </w:p>
        </w:tc>
        <w:tc>
          <w:tcPr>
            <w:tcW w:w="1489" w:type="dxa"/>
          </w:tcPr>
          <w:p w14:paraId="4EDDE63A" w14:textId="0A90669F" w:rsidR="00CA28A9" w:rsidRDefault="00AA5869" w:rsidP="00AA5869">
            <w:pPr>
              <w:cnfStyle w:val="000000100000" w:firstRow="0" w:lastRow="0" w:firstColumn="0" w:lastColumn="0" w:oddVBand="0" w:evenVBand="0" w:oddHBand="1" w:evenHBand="0" w:firstRowFirstColumn="0" w:firstRowLastColumn="0" w:lastRowFirstColumn="0" w:lastRowLastColumn="0"/>
            </w:pPr>
            <w:r>
              <w:t>int</w:t>
            </w:r>
          </w:p>
        </w:tc>
        <w:tc>
          <w:tcPr>
            <w:tcW w:w="1752" w:type="dxa"/>
          </w:tcPr>
          <w:p w14:paraId="31D62ABE" w14:textId="60BD886C" w:rsidR="00CA28A9" w:rsidRDefault="00AA5869" w:rsidP="00D57834">
            <w:pPr>
              <w:cnfStyle w:val="000000100000" w:firstRow="0" w:lastRow="0" w:firstColumn="0" w:lastColumn="0" w:oddVBand="0" w:evenVBand="0" w:oddHBand="1" w:evenHBand="0" w:firstRowFirstColumn="0" w:firstRowLastColumn="0" w:lastRowFirstColumn="0" w:lastRowLastColumn="0"/>
            </w:pPr>
            <w:r>
              <w:t>id</w:t>
            </w:r>
          </w:p>
        </w:tc>
      </w:tr>
      <w:tr w:rsidR="0079031A" w14:paraId="1FFF5125" w14:textId="77777777" w:rsidTr="0079031A">
        <w:tc>
          <w:tcPr>
            <w:cnfStyle w:val="001000000000" w:firstRow="0" w:lastRow="0" w:firstColumn="1" w:lastColumn="0" w:oddVBand="0" w:evenVBand="0" w:oddHBand="0" w:evenHBand="0" w:firstRowFirstColumn="0" w:firstRowLastColumn="0" w:lastRowFirstColumn="0" w:lastRowLastColumn="0"/>
            <w:tcW w:w="1190" w:type="dxa"/>
          </w:tcPr>
          <w:p w14:paraId="05B9057D" w14:textId="73CDE8AB" w:rsidR="0079031A" w:rsidRDefault="0079031A" w:rsidP="0079031A">
            <w:r>
              <w:t>INT002</w:t>
            </w:r>
          </w:p>
        </w:tc>
        <w:tc>
          <w:tcPr>
            <w:tcW w:w="1639" w:type="dxa"/>
          </w:tcPr>
          <w:p w14:paraId="26142D3B" w14:textId="4837D234" w:rsidR="0079031A" w:rsidRDefault="0079031A" w:rsidP="0079031A">
            <w:pPr>
              <w:cnfStyle w:val="000000000000" w:firstRow="0" w:lastRow="0" w:firstColumn="0" w:lastColumn="0" w:oddVBand="0" w:evenVBand="0" w:oddHBand="0" w:evenHBand="0" w:firstRowFirstColumn="0" w:firstRowLastColumn="0" w:lastRowFirstColumn="0" w:lastRowLastColumn="0"/>
            </w:pPr>
            <w:r>
              <w:t>Create user</w:t>
            </w:r>
          </w:p>
        </w:tc>
        <w:tc>
          <w:tcPr>
            <w:tcW w:w="1587" w:type="dxa"/>
          </w:tcPr>
          <w:p w14:paraId="6F17F956" w14:textId="58AC7D51" w:rsidR="0079031A" w:rsidRDefault="0079031A" w:rsidP="0079031A">
            <w:pPr>
              <w:cnfStyle w:val="000000000000" w:firstRow="0" w:lastRow="0" w:firstColumn="0" w:lastColumn="0" w:oddVBand="0" w:evenVBand="0" w:oddHBand="0" w:evenHBand="0" w:firstRowFirstColumn="0" w:firstRowLastColumn="0" w:lastRowFirstColumn="0" w:lastRowLastColumn="0"/>
            </w:pPr>
            <w:r>
              <w:t>Email, firstname, lastname</w:t>
            </w:r>
          </w:p>
        </w:tc>
        <w:tc>
          <w:tcPr>
            <w:tcW w:w="1489" w:type="dxa"/>
          </w:tcPr>
          <w:p w14:paraId="05C54E55" w14:textId="34D5ECF5" w:rsidR="0079031A" w:rsidRDefault="0079031A" w:rsidP="0079031A">
            <w:pPr>
              <w:cnfStyle w:val="000000000000" w:firstRow="0" w:lastRow="0" w:firstColumn="0" w:lastColumn="0" w:oddVBand="0" w:evenVBand="0" w:oddHBand="0" w:evenHBand="0" w:firstRowFirstColumn="0" w:firstRowLastColumn="0" w:lastRowFirstColumn="0" w:lastRowLastColumn="0"/>
            </w:pPr>
            <w:r>
              <w:t>User object</w:t>
            </w:r>
          </w:p>
        </w:tc>
        <w:tc>
          <w:tcPr>
            <w:tcW w:w="1752" w:type="dxa"/>
          </w:tcPr>
          <w:p w14:paraId="7D5AD08B" w14:textId="65B31606" w:rsidR="0079031A" w:rsidRDefault="0060674C" w:rsidP="0079031A">
            <w:pPr>
              <w:cnfStyle w:val="000000000000" w:firstRow="0" w:lastRow="0" w:firstColumn="0" w:lastColumn="0" w:oddVBand="0" w:evenVBand="0" w:oddHBand="0" w:evenHBand="0" w:firstRowFirstColumn="0" w:firstRowLastColumn="0" w:lastRowFirstColumn="0" w:lastRowLastColumn="0"/>
            </w:pPr>
            <w:r>
              <w:t>Sections, classes</w:t>
            </w:r>
          </w:p>
        </w:tc>
      </w:tr>
      <w:tr w:rsidR="0079031A" w14:paraId="4EF9D0B3" w14:textId="77777777" w:rsidTr="0079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0271F833" w14:textId="52EDA3C6" w:rsidR="0079031A" w:rsidRDefault="0079031A" w:rsidP="0079031A">
            <w:r>
              <w:t>INT002</w:t>
            </w:r>
          </w:p>
        </w:tc>
        <w:tc>
          <w:tcPr>
            <w:tcW w:w="1639" w:type="dxa"/>
          </w:tcPr>
          <w:p w14:paraId="694B5D45" w14:textId="33C4DDE6" w:rsidR="0079031A" w:rsidRDefault="0079031A" w:rsidP="0079031A">
            <w:pPr>
              <w:cnfStyle w:val="000000100000" w:firstRow="0" w:lastRow="0" w:firstColumn="0" w:lastColumn="0" w:oddVBand="0" w:evenVBand="0" w:oddHBand="1" w:evenHBand="0" w:firstRowFirstColumn="0" w:firstRowLastColumn="0" w:lastRowFirstColumn="0" w:lastRowLastColumn="0"/>
            </w:pPr>
            <w:r>
              <w:t>Access lectures</w:t>
            </w:r>
          </w:p>
        </w:tc>
        <w:tc>
          <w:tcPr>
            <w:tcW w:w="1587" w:type="dxa"/>
          </w:tcPr>
          <w:p w14:paraId="6669CE1A" w14:textId="77777777" w:rsidR="0079031A" w:rsidRDefault="0079031A" w:rsidP="0079031A">
            <w:pPr>
              <w:cnfStyle w:val="000000100000" w:firstRow="0" w:lastRow="0" w:firstColumn="0" w:lastColumn="0" w:oddVBand="0" w:evenVBand="0" w:oddHBand="1" w:evenHBand="0" w:firstRowFirstColumn="0" w:firstRowLastColumn="0" w:lastRowFirstColumn="0" w:lastRowLastColumn="0"/>
            </w:pPr>
            <w:r>
              <w:t>Email, firstname, lastname</w:t>
            </w:r>
          </w:p>
          <w:p w14:paraId="0B46085F" w14:textId="6C507A1E" w:rsidR="0079031A" w:rsidRDefault="0079031A" w:rsidP="0079031A">
            <w:pPr>
              <w:cnfStyle w:val="000000100000" w:firstRow="0" w:lastRow="0" w:firstColumn="0" w:lastColumn="0" w:oddVBand="0" w:evenVBand="0" w:oddHBand="1" w:evenHBand="0" w:firstRowFirstColumn="0" w:firstRowLastColumn="0" w:lastRowFirstColumn="0" w:lastRowLastColumn="0"/>
            </w:pPr>
          </w:p>
        </w:tc>
        <w:tc>
          <w:tcPr>
            <w:tcW w:w="1489" w:type="dxa"/>
          </w:tcPr>
          <w:p w14:paraId="18BBE900" w14:textId="1730C96F" w:rsidR="0079031A" w:rsidRDefault="00AC6BCE" w:rsidP="0079031A">
            <w:pPr>
              <w:cnfStyle w:val="000000100000" w:firstRow="0" w:lastRow="0" w:firstColumn="0" w:lastColumn="0" w:oddVBand="0" w:evenVBand="0" w:oddHBand="1" w:evenHBand="0" w:firstRowFirstColumn="0" w:firstRowLastColumn="0" w:lastRowFirstColumn="0" w:lastRowLastColumn="0"/>
            </w:pPr>
            <w:r>
              <w:t>ALP</w:t>
            </w:r>
            <w:r w:rsidR="0079031A">
              <w:t xml:space="preserve"> object</w:t>
            </w:r>
          </w:p>
        </w:tc>
        <w:tc>
          <w:tcPr>
            <w:tcW w:w="1752" w:type="dxa"/>
          </w:tcPr>
          <w:p w14:paraId="7BE65939" w14:textId="2880C583" w:rsidR="0079031A" w:rsidRDefault="0060674C" w:rsidP="0079031A">
            <w:pPr>
              <w:cnfStyle w:val="000000100000" w:firstRow="0" w:lastRow="0" w:firstColumn="0" w:lastColumn="0" w:oddVBand="0" w:evenVBand="0" w:oddHBand="1" w:evenHBand="0" w:firstRowFirstColumn="0" w:firstRowLastColumn="0" w:lastRowFirstColumn="0" w:lastRowLastColumn="0"/>
            </w:pPr>
            <w:r>
              <w:t>Videos, schedules</w:t>
            </w:r>
          </w:p>
        </w:tc>
      </w:tr>
      <w:tr w:rsidR="0079031A" w14:paraId="3DDD11B1" w14:textId="77777777" w:rsidTr="0079031A">
        <w:tc>
          <w:tcPr>
            <w:cnfStyle w:val="001000000000" w:firstRow="0" w:lastRow="0" w:firstColumn="1" w:lastColumn="0" w:oddVBand="0" w:evenVBand="0" w:oddHBand="0" w:evenHBand="0" w:firstRowFirstColumn="0" w:firstRowLastColumn="0" w:lastRowFirstColumn="0" w:lastRowLastColumn="0"/>
            <w:tcW w:w="1190" w:type="dxa"/>
          </w:tcPr>
          <w:p w14:paraId="498B2E38" w14:textId="4170C9BD" w:rsidR="0079031A" w:rsidRDefault="0079031A" w:rsidP="0079031A">
            <w:r>
              <w:t>INT003</w:t>
            </w:r>
          </w:p>
        </w:tc>
        <w:tc>
          <w:tcPr>
            <w:tcW w:w="1639" w:type="dxa"/>
          </w:tcPr>
          <w:p w14:paraId="7B7901F7" w14:textId="6AEA9263" w:rsidR="0079031A" w:rsidRDefault="0079031A" w:rsidP="0079031A">
            <w:pPr>
              <w:cnfStyle w:val="000000000000" w:firstRow="0" w:lastRow="0" w:firstColumn="0" w:lastColumn="0" w:oddVBand="0" w:evenVBand="0" w:oddHBand="0" w:evenHBand="0" w:firstRowFirstColumn="0" w:firstRowLastColumn="0" w:lastRowFirstColumn="0" w:lastRowLastColumn="0"/>
            </w:pPr>
            <w:r>
              <w:t>Get Terms</w:t>
            </w:r>
          </w:p>
        </w:tc>
        <w:tc>
          <w:tcPr>
            <w:tcW w:w="1587" w:type="dxa"/>
          </w:tcPr>
          <w:p w14:paraId="6C4D68F3" w14:textId="4FFD92CE" w:rsidR="0079031A" w:rsidRDefault="0079031A" w:rsidP="0079031A">
            <w:pPr>
              <w:cnfStyle w:val="000000000000" w:firstRow="0" w:lastRow="0" w:firstColumn="0" w:lastColumn="0" w:oddVBand="0" w:evenVBand="0" w:oddHBand="0" w:evenHBand="0" w:firstRowFirstColumn="0" w:firstRowLastColumn="0" w:lastRowFirstColumn="0" w:lastRowLastColumn="0"/>
            </w:pPr>
            <w:r>
              <w:t>Term ID</w:t>
            </w:r>
          </w:p>
        </w:tc>
        <w:tc>
          <w:tcPr>
            <w:tcW w:w="1489" w:type="dxa"/>
          </w:tcPr>
          <w:p w14:paraId="70C014CE" w14:textId="77689265" w:rsidR="0079031A" w:rsidRDefault="0060674C" w:rsidP="0079031A">
            <w:pPr>
              <w:cnfStyle w:val="000000000000" w:firstRow="0" w:lastRow="0" w:firstColumn="0" w:lastColumn="0" w:oddVBand="0" w:evenVBand="0" w:oddHBand="0" w:evenHBand="0" w:firstRowFirstColumn="0" w:firstRowLastColumn="0" w:lastRowFirstColumn="0" w:lastRowLastColumn="0"/>
            </w:pPr>
            <w:r>
              <w:t>Term</w:t>
            </w:r>
            <w:r w:rsidR="0079031A">
              <w:t xml:space="preserve"> Object</w:t>
            </w:r>
          </w:p>
        </w:tc>
        <w:tc>
          <w:tcPr>
            <w:tcW w:w="1752" w:type="dxa"/>
          </w:tcPr>
          <w:p w14:paraId="13EB1DA5" w14:textId="2596C848" w:rsidR="0079031A" w:rsidRDefault="0060674C" w:rsidP="0079031A">
            <w:pPr>
              <w:cnfStyle w:val="000000000000" w:firstRow="0" w:lastRow="0" w:firstColumn="0" w:lastColumn="0" w:oddVBand="0" w:evenVBand="0" w:oddHBand="0" w:evenHBand="0" w:firstRowFirstColumn="0" w:firstRowLastColumn="0" w:lastRowFirstColumn="0" w:lastRowLastColumn="0"/>
            </w:pPr>
            <w:r>
              <w:t>Id, name</w:t>
            </w:r>
          </w:p>
        </w:tc>
      </w:tr>
      <w:tr w:rsidR="0079031A" w14:paraId="3767BE0E" w14:textId="77777777" w:rsidTr="00790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0" w:type="dxa"/>
          </w:tcPr>
          <w:p w14:paraId="5F779679" w14:textId="1EF83B64" w:rsidR="0079031A" w:rsidRDefault="0079031A" w:rsidP="0079031A">
            <w:r>
              <w:t>INT003</w:t>
            </w:r>
          </w:p>
        </w:tc>
        <w:tc>
          <w:tcPr>
            <w:tcW w:w="1639" w:type="dxa"/>
          </w:tcPr>
          <w:p w14:paraId="09D47C33" w14:textId="43FED228" w:rsidR="0079031A" w:rsidRDefault="0079031A" w:rsidP="0079031A">
            <w:pPr>
              <w:cnfStyle w:val="000000100000" w:firstRow="0" w:lastRow="0" w:firstColumn="0" w:lastColumn="0" w:oddVBand="0" w:evenVBand="0" w:oddHBand="1" w:evenHBand="0" w:firstRowFirstColumn="0" w:firstRowLastColumn="0" w:lastRowFirstColumn="0" w:lastRowLastColumn="0"/>
            </w:pPr>
            <w:r>
              <w:t>Get LTI-Links</w:t>
            </w:r>
          </w:p>
        </w:tc>
        <w:tc>
          <w:tcPr>
            <w:tcW w:w="1587" w:type="dxa"/>
          </w:tcPr>
          <w:p w14:paraId="37AD54A5" w14:textId="67C73DB1" w:rsidR="0079031A" w:rsidRDefault="0079031A" w:rsidP="0079031A">
            <w:pPr>
              <w:cnfStyle w:val="000000100000" w:firstRow="0" w:lastRow="0" w:firstColumn="0" w:lastColumn="0" w:oddVBand="0" w:evenVBand="0" w:oddHBand="1" w:evenHBand="0" w:firstRowFirstColumn="0" w:firstRowLastColumn="0" w:lastRowFirstColumn="0" w:lastRowLastColumn="0"/>
            </w:pPr>
            <w:r>
              <w:t>Section ID</w:t>
            </w:r>
          </w:p>
        </w:tc>
        <w:tc>
          <w:tcPr>
            <w:tcW w:w="1489" w:type="dxa"/>
          </w:tcPr>
          <w:p w14:paraId="0F95068D" w14:textId="45AC59E7" w:rsidR="0079031A" w:rsidRDefault="0060674C" w:rsidP="0079031A">
            <w:pPr>
              <w:cnfStyle w:val="000000100000" w:firstRow="0" w:lastRow="0" w:firstColumn="0" w:lastColumn="0" w:oddVBand="0" w:evenVBand="0" w:oddHBand="1" w:evenHBand="0" w:firstRowFirstColumn="0" w:firstRowLastColumn="0" w:lastRowFirstColumn="0" w:lastRowLastColumn="0"/>
            </w:pPr>
            <w:r>
              <w:t>Array</w:t>
            </w:r>
            <w:r w:rsidR="00AC6BCE">
              <w:t xml:space="preserve"> of LTI-links object</w:t>
            </w:r>
          </w:p>
        </w:tc>
        <w:tc>
          <w:tcPr>
            <w:tcW w:w="1752" w:type="dxa"/>
          </w:tcPr>
          <w:p w14:paraId="63290312" w14:textId="1E873528" w:rsidR="0079031A" w:rsidRDefault="0060674C" w:rsidP="0060674C">
            <w:pPr>
              <w:cnfStyle w:val="000000100000" w:firstRow="0" w:lastRow="0" w:firstColumn="0" w:lastColumn="0" w:oddVBand="0" w:evenVBand="0" w:oddHBand="1" w:evenHBand="0" w:firstRowFirstColumn="0" w:firstRowLastColumn="0" w:lastRowFirstColumn="0" w:lastRowLastColumn="0"/>
            </w:pPr>
            <w:r>
              <w:t xml:space="preserve">SectionId, </w:t>
            </w:r>
            <w:r w:rsidRPr="0060674C">
              <w:t>lmsProfileId</w:t>
            </w:r>
            <w:r>
              <w:t>, lmsCourseIds, contextId</w:t>
            </w:r>
          </w:p>
        </w:tc>
      </w:tr>
      <w:tr w:rsidR="0079031A" w14:paraId="4F46AF2D" w14:textId="77777777" w:rsidTr="0079031A">
        <w:tc>
          <w:tcPr>
            <w:cnfStyle w:val="001000000000" w:firstRow="0" w:lastRow="0" w:firstColumn="1" w:lastColumn="0" w:oddVBand="0" w:evenVBand="0" w:oddHBand="0" w:evenHBand="0" w:firstRowFirstColumn="0" w:firstRowLastColumn="0" w:lastRowFirstColumn="0" w:lastRowLastColumn="0"/>
            <w:tcW w:w="1190" w:type="dxa"/>
          </w:tcPr>
          <w:p w14:paraId="7C2DBBBA" w14:textId="42851EF6" w:rsidR="0079031A" w:rsidRDefault="0079031A" w:rsidP="0079031A">
            <w:r>
              <w:t>INT004</w:t>
            </w:r>
          </w:p>
        </w:tc>
        <w:tc>
          <w:tcPr>
            <w:tcW w:w="1639" w:type="dxa"/>
          </w:tcPr>
          <w:p w14:paraId="0187C03E" w14:textId="758859CC" w:rsidR="0079031A" w:rsidRDefault="0079031A" w:rsidP="0079031A">
            <w:pPr>
              <w:cnfStyle w:val="000000000000" w:firstRow="0" w:lastRow="0" w:firstColumn="0" w:lastColumn="0" w:oddVBand="0" w:evenVBand="0" w:oddHBand="0" w:evenHBand="0" w:firstRowFirstColumn="0" w:firstRowLastColumn="0" w:lastRowFirstColumn="0" w:lastRowLastColumn="0"/>
            </w:pPr>
            <w:r>
              <w:t>Return section details</w:t>
            </w:r>
          </w:p>
        </w:tc>
        <w:tc>
          <w:tcPr>
            <w:tcW w:w="1587" w:type="dxa"/>
          </w:tcPr>
          <w:p w14:paraId="4FE6ACC4" w14:textId="343F22F0" w:rsidR="0079031A" w:rsidRDefault="0079031A" w:rsidP="0079031A">
            <w:pPr>
              <w:cnfStyle w:val="000000000000" w:firstRow="0" w:lastRow="0" w:firstColumn="0" w:lastColumn="0" w:oddVBand="0" w:evenVBand="0" w:oddHBand="0" w:evenHBand="0" w:firstRowFirstColumn="0" w:firstRowLastColumn="0" w:lastRowFirstColumn="0" w:lastRowLastColumn="0"/>
            </w:pPr>
            <w:r>
              <w:t>3 or more characters of the section name</w:t>
            </w:r>
          </w:p>
        </w:tc>
        <w:tc>
          <w:tcPr>
            <w:tcW w:w="1489" w:type="dxa"/>
          </w:tcPr>
          <w:p w14:paraId="5F7EB56B" w14:textId="57A6014E" w:rsidR="0079031A" w:rsidRDefault="0079031A" w:rsidP="0079031A">
            <w:pPr>
              <w:cnfStyle w:val="000000000000" w:firstRow="0" w:lastRow="0" w:firstColumn="0" w:lastColumn="0" w:oddVBand="0" w:evenVBand="0" w:oddHBand="0" w:evenHBand="0" w:firstRowFirstColumn="0" w:firstRowLastColumn="0" w:lastRowFirstColumn="0" w:lastRowLastColumn="0"/>
            </w:pPr>
            <w:r>
              <w:t>Section ID, Section number</w:t>
            </w:r>
          </w:p>
        </w:tc>
        <w:tc>
          <w:tcPr>
            <w:tcW w:w="1752" w:type="dxa"/>
          </w:tcPr>
          <w:p w14:paraId="1B02A37D" w14:textId="6227019A" w:rsidR="0079031A" w:rsidRDefault="0060674C" w:rsidP="0079031A">
            <w:pPr>
              <w:cnfStyle w:val="000000000000" w:firstRow="0" w:lastRow="0" w:firstColumn="0" w:lastColumn="0" w:oddVBand="0" w:evenVBand="0" w:oddHBand="0" w:evenHBand="0" w:firstRowFirstColumn="0" w:firstRowLastColumn="0" w:lastRowFirstColumn="0" w:lastRowLastColumn="0"/>
            </w:pPr>
            <w:r>
              <w:t>Section_id, section_number</w:t>
            </w:r>
          </w:p>
        </w:tc>
      </w:tr>
    </w:tbl>
    <w:p w14:paraId="1B5E4F2F" w14:textId="77777777" w:rsidR="00CA28A9" w:rsidRPr="00CA28A9" w:rsidRDefault="00CA28A9" w:rsidP="00CA28A9"/>
    <w:p w14:paraId="59EAB782" w14:textId="194E7961" w:rsidR="00E87529" w:rsidRDefault="102DA2FD" w:rsidP="00E87529">
      <w:pPr>
        <w:pStyle w:val="Heading1"/>
      </w:pPr>
      <w:bookmarkStart w:id="88" w:name="_Toc502739552"/>
      <w:r>
        <w:t>Technology Architecture</w:t>
      </w:r>
      <w:bookmarkEnd w:id="88"/>
    </w:p>
    <w:p w14:paraId="2A6F31A4" w14:textId="0CBFF028" w:rsidR="00F12896" w:rsidRDefault="102DA2FD" w:rsidP="102DA2FD">
      <w:pPr>
        <w:pStyle w:val="NormalWeb"/>
        <w:rPr>
          <w:rFonts w:ascii="Calibri" w:hAnsi="Calibri"/>
        </w:rPr>
      </w:pPr>
      <w:r w:rsidRPr="102DA2FD">
        <w:rPr>
          <w:rFonts w:ascii="Calibri" w:hAnsi="Calibri"/>
        </w:rPr>
        <w:t xml:space="preserve">This section lists the technical components those need to be developed and the existing components those need to be modified to fulfil the technical requirements. The mapping to the identified low level technical requirement is also given below.  </w:t>
      </w:r>
    </w:p>
    <w:tbl>
      <w:tblPr>
        <w:tblStyle w:val="GridTable4-Accent1"/>
        <w:tblW w:w="9067" w:type="dxa"/>
        <w:tblLook w:val="04A0" w:firstRow="1" w:lastRow="0" w:firstColumn="1" w:lastColumn="0" w:noHBand="0" w:noVBand="1"/>
      </w:tblPr>
      <w:tblGrid>
        <w:gridCol w:w="3272"/>
        <w:gridCol w:w="1322"/>
        <w:gridCol w:w="1878"/>
        <w:gridCol w:w="1888"/>
        <w:gridCol w:w="707"/>
      </w:tblGrid>
      <w:tr w:rsidR="00FA4240" w14:paraId="11887713" w14:textId="77777777" w:rsidTr="00FA4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2" w:type="dxa"/>
          </w:tcPr>
          <w:p w14:paraId="65E95A4D" w14:textId="1538D112" w:rsidR="00F12896" w:rsidRPr="00F12896" w:rsidRDefault="00F12896" w:rsidP="102DA2FD">
            <w:pPr>
              <w:pStyle w:val="NormalWeb"/>
              <w:rPr>
                <w:rFonts w:ascii="Calibri" w:hAnsi="Calibri"/>
              </w:rPr>
            </w:pPr>
            <w:r w:rsidRPr="00B751B5">
              <w:rPr>
                <w:rFonts w:ascii="Calibri" w:hAnsi="Calibri"/>
              </w:rPr>
              <w:t>Component</w:t>
            </w:r>
          </w:p>
        </w:tc>
        <w:tc>
          <w:tcPr>
            <w:tcW w:w="1133" w:type="dxa"/>
          </w:tcPr>
          <w:p w14:paraId="443A30A3" w14:textId="75BBCBFE" w:rsidR="00F12896" w:rsidRPr="00B751B5" w:rsidRDefault="00F12896" w:rsidP="102DA2FD">
            <w:pPr>
              <w:pStyle w:val="NormalWeb"/>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Type</w:t>
            </w:r>
          </w:p>
        </w:tc>
        <w:tc>
          <w:tcPr>
            <w:tcW w:w="1878" w:type="dxa"/>
          </w:tcPr>
          <w:p w14:paraId="0768AFF1" w14:textId="3BE1B6AC" w:rsidR="00F12896" w:rsidRPr="00B751B5" w:rsidRDefault="00F12896" w:rsidP="102DA2FD">
            <w:pPr>
              <w:pStyle w:val="NormalWeb"/>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Deployed in</w:t>
            </w:r>
          </w:p>
        </w:tc>
        <w:tc>
          <w:tcPr>
            <w:tcW w:w="2157" w:type="dxa"/>
          </w:tcPr>
          <w:p w14:paraId="5632520B" w14:textId="5D29B122" w:rsidR="00F12896" w:rsidRPr="00B751B5" w:rsidRDefault="00F12896" w:rsidP="102DA2FD">
            <w:pPr>
              <w:pStyle w:val="NormalWeb"/>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Description</w:t>
            </w:r>
          </w:p>
        </w:tc>
        <w:tc>
          <w:tcPr>
            <w:tcW w:w="627" w:type="dxa"/>
          </w:tcPr>
          <w:p w14:paraId="1973FB9D" w14:textId="3FA2AB7F" w:rsidR="00F12896" w:rsidRPr="00B751B5" w:rsidRDefault="00F12896" w:rsidP="102DA2FD">
            <w:pPr>
              <w:pStyle w:val="NormalWeb"/>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TR</w:t>
            </w:r>
          </w:p>
        </w:tc>
      </w:tr>
      <w:tr w:rsidR="00FA4240" w14:paraId="31458562" w14:textId="77777777" w:rsidTr="00FA4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2" w:type="dxa"/>
          </w:tcPr>
          <w:p w14:paraId="3B4CE0DB" w14:textId="00088D41" w:rsidR="00F12896" w:rsidRDefault="00BA4661" w:rsidP="34A06473">
            <w:pPr>
              <w:pStyle w:val="NormalWeb"/>
              <w:rPr>
                <w:rFonts w:ascii="Calibri" w:hAnsi="Calibri"/>
              </w:rPr>
            </w:pPr>
            <w:r>
              <w:rPr>
                <w:rFonts w:ascii="Calibri" w:hAnsi="Calibri"/>
              </w:rPr>
              <w:lastRenderedPageBreak/>
              <w:t>/blocks/lecturecast_connector</w:t>
            </w:r>
          </w:p>
        </w:tc>
        <w:tc>
          <w:tcPr>
            <w:tcW w:w="1133" w:type="dxa"/>
          </w:tcPr>
          <w:p w14:paraId="0F5AF9F1" w14:textId="5F00872E" w:rsidR="00F12896" w:rsidRDefault="00F12896" w:rsidP="102DA2FD">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Moodle Block</w:t>
            </w:r>
          </w:p>
        </w:tc>
        <w:tc>
          <w:tcPr>
            <w:tcW w:w="1878" w:type="dxa"/>
          </w:tcPr>
          <w:p w14:paraId="303357DC" w14:textId="63AFF4E3" w:rsidR="00F12896" w:rsidRDefault="00BA4661" w:rsidP="102DA2FD">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moodle.ucl.ac.uk</w:t>
            </w:r>
          </w:p>
        </w:tc>
        <w:tc>
          <w:tcPr>
            <w:tcW w:w="2157" w:type="dxa"/>
          </w:tcPr>
          <w:p w14:paraId="3CBE6D70" w14:textId="5C057381" w:rsidR="00F12896" w:rsidRDefault="00BA4661" w:rsidP="00F12896">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The directory where the code is stored</w:t>
            </w:r>
          </w:p>
        </w:tc>
        <w:tc>
          <w:tcPr>
            <w:tcW w:w="627" w:type="dxa"/>
          </w:tcPr>
          <w:p w14:paraId="729AA1FE" w14:textId="1638023F" w:rsidR="00D37E7B" w:rsidRDefault="00F5175A" w:rsidP="00F12896">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hyperlink w:anchor="TR22" w:history="1">
              <w:r w:rsidR="00D37E7B" w:rsidRPr="00A75EAA">
                <w:rPr>
                  <w:rStyle w:val="Hyperlink"/>
                  <w:rFonts w:ascii="Calibri" w:hAnsi="Calibri"/>
                </w:rPr>
                <w:t>TR22</w:t>
              </w:r>
            </w:hyperlink>
          </w:p>
          <w:p w14:paraId="49213A61" w14:textId="77777777" w:rsidR="00F12896" w:rsidRPr="00D37E7B" w:rsidRDefault="00F12896" w:rsidP="00D37E7B">
            <w:pPr>
              <w:cnfStyle w:val="000000100000" w:firstRow="0" w:lastRow="0" w:firstColumn="0" w:lastColumn="0" w:oddVBand="0" w:evenVBand="0" w:oddHBand="1" w:evenHBand="0" w:firstRowFirstColumn="0" w:firstRowLastColumn="0" w:lastRowFirstColumn="0" w:lastRowLastColumn="0"/>
              <w:rPr>
                <w:lang w:eastAsia="en-GB"/>
              </w:rPr>
            </w:pPr>
          </w:p>
        </w:tc>
      </w:tr>
      <w:tr w:rsidR="00FA4240" w14:paraId="747D0715" w14:textId="77777777" w:rsidTr="00FA4240">
        <w:tc>
          <w:tcPr>
            <w:cnfStyle w:val="001000000000" w:firstRow="0" w:lastRow="0" w:firstColumn="1" w:lastColumn="0" w:oddVBand="0" w:evenVBand="0" w:oddHBand="0" w:evenHBand="0" w:firstRowFirstColumn="0" w:firstRowLastColumn="0" w:lastRowFirstColumn="0" w:lastRowLastColumn="0"/>
            <w:tcW w:w="3272" w:type="dxa"/>
          </w:tcPr>
          <w:p w14:paraId="531AE109" w14:textId="5F7313B5" w:rsidR="00F12896" w:rsidRDefault="00BA4661" w:rsidP="00F12896">
            <w:pPr>
              <w:pStyle w:val="NormalWeb"/>
              <w:rPr>
                <w:rFonts w:ascii="Calibri" w:hAnsi="Calibri"/>
              </w:rPr>
            </w:pPr>
            <w:r w:rsidRPr="00BA4661">
              <w:rPr>
                <w:rFonts w:ascii="Calibri" w:hAnsi="Calibri"/>
              </w:rPr>
              <w:t>lcast_echo_section_map</w:t>
            </w:r>
          </w:p>
        </w:tc>
        <w:tc>
          <w:tcPr>
            <w:tcW w:w="1133" w:type="dxa"/>
          </w:tcPr>
          <w:p w14:paraId="4937E757" w14:textId="5E99EE2B" w:rsidR="00F12896" w:rsidRDefault="00F12896" w:rsidP="102DA2FD">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Table</w:t>
            </w:r>
          </w:p>
        </w:tc>
        <w:tc>
          <w:tcPr>
            <w:tcW w:w="1878" w:type="dxa"/>
          </w:tcPr>
          <w:p w14:paraId="00B2E2FB" w14:textId="77C3DB50" w:rsidR="00F12896" w:rsidRDefault="0038776D" w:rsidP="102DA2FD">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GEN DB</w:t>
            </w:r>
          </w:p>
        </w:tc>
        <w:tc>
          <w:tcPr>
            <w:tcW w:w="2157" w:type="dxa"/>
          </w:tcPr>
          <w:p w14:paraId="69BA59A6" w14:textId="6EE93979" w:rsidR="00F12896" w:rsidRDefault="00BA4661" w:rsidP="00F12896">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The table that the sections properties are returned from</w:t>
            </w:r>
          </w:p>
        </w:tc>
        <w:tc>
          <w:tcPr>
            <w:tcW w:w="627" w:type="dxa"/>
          </w:tcPr>
          <w:p w14:paraId="129836DA" w14:textId="18000B0A" w:rsidR="00F12896" w:rsidRDefault="00F5175A" w:rsidP="00F12896">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hyperlink w:anchor="TR09" w:history="1">
              <w:r w:rsidR="00D37E7B" w:rsidRPr="00A75EAA">
                <w:rPr>
                  <w:rStyle w:val="Hyperlink"/>
                  <w:rFonts w:ascii="Calibri" w:hAnsi="Calibri"/>
                </w:rPr>
                <w:t>TR09</w:t>
              </w:r>
            </w:hyperlink>
          </w:p>
        </w:tc>
      </w:tr>
      <w:tr w:rsidR="00FA4240" w14:paraId="70D1869C" w14:textId="77777777" w:rsidTr="00FA4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2" w:type="dxa"/>
          </w:tcPr>
          <w:p w14:paraId="2D15C312" w14:textId="071B767C" w:rsidR="00F12896" w:rsidRDefault="00FA4240" w:rsidP="00F12896">
            <w:pPr>
              <w:pStyle w:val="NormalWeb"/>
              <w:rPr>
                <w:rFonts w:ascii="Calibri" w:hAnsi="Calibri"/>
              </w:rPr>
            </w:pPr>
            <w:r>
              <w:rPr>
                <w:rFonts w:ascii="Calibri" w:hAnsi="Calibri"/>
              </w:rPr>
              <w:t>Add block on front page</w:t>
            </w:r>
            <w:r w:rsidR="006330E2">
              <w:rPr>
                <w:rFonts w:ascii="Calibri" w:hAnsi="Calibri"/>
              </w:rPr>
              <w:t xml:space="preserve"> </w:t>
            </w:r>
          </w:p>
        </w:tc>
        <w:tc>
          <w:tcPr>
            <w:tcW w:w="1133" w:type="dxa"/>
          </w:tcPr>
          <w:p w14:paraId="36E94615" w14:textId="66C88B5E" w:rsidR="00F12896" w:rsidRDefault="00F12896" w:rsidP="102DA2FD">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Plug-in</w:t>
            </w:r>
          </w:p>
        </w:tc>
        <w:tc>
          <w:tcPr>
            <w:tcW w:w="1878" w:type="dxa"/>
          </w:tcPr>
          <w:p w14:paraId="2E32647A" w14:textId="3697756F" w:rsidR="00F12896" w:rsidRDefault="00F12896" w:rsidP="102DA2FD">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Moodle</w:t>
            </w:r>
          </w:p>
        </w:tc>
        <w:tc>
          <w:tcPr>
            <w:tcW w:w="2157" w:type="dxa"/>
          </w:tcPr>
          <w:p w14:paraId="5E4575C8" w14:textId="6B80E675" w:rsidR="00F12896" w:rsidRDefault="00F12896" w:rsidP="102DA2FD">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Setting done in Moodle to make block visible on the site</w:t>
            </w:r>
          </w:p>
        </w:tc>
        <w:tc>
          <w:tcPr>
            <w:tcW w:w="627" w:type="dxa"/>
          </w:tcPr>
          <w:p w14:paraId="29C47537" w14:textId="09AC685B" w:rsidR="00F12896" w:rsidRDefault="00F5175A" w:rsidP="00F12896">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hyperlink w:anchor="TR22" w:history="1">
              <w:r w:rsidR="00D147B8" w:rsidRPr="00A75EAA">
                <w:rPr>
                  <w:rStyle w:val="Hyperlink"/>
                  <w:rFonts w:ascii="Calibri" w:hAnsi="Calibri"/>
                </w:rPr>
                <w:t>TR22</w:t>
              </w:r>
            </w:hyperlink>
          </w:p>
        </w:tc>
      </w:tr>
      <w:tr w:rsidR="00FA4240" w14:paraId="03FC75EC" w14:textId="77777777" w:rsidTr="00FA4240">
        <w:tc>
          <w:tcPr>
            <w:cnfStyle w:val="001000000000" w:firstRow="0" w:lastRow="0" w:firstColumn="1" w:lastColumn="0" w:oddVBand="0" w:evenVBand="0" w:oddHBand="0" w:evenHBand="0" w:firstRowFirstColumn="0" w:firstRowLastColumn="0" w:lastRowFirstColumn="0" w:lastRowLastColumn="0"/>
            <w:tcW w:w="3272" w:type="dxa"/>
          </w:tcPr>
          <w:p w14:paraId="510429C9" w14:textId="2D9DBBE4" w:rsidR="00F12896" w:rsidRDefault="00FA4240" w:rsidP="00F12896">
            <w:pPr>
              <w:pStyle w:val="NormalWeb"/>
              <w:rPr>
                <w:rFonts w:ascii="Calibri" w:hAnsi="Calibri"/>
              </w:rPr>
            </w:pPr>
            <w:r>
              <w:rPr>
                <w:rFonts w:ascii="Calibri" w:hAnsi="Calibri"/>
              </w:rPr>
              <w:t>Leccturecast_connector block settings</w:t>
            </w:r>
          </w:p>
        </w:tc>
        <w:tc>
          <w:tcPr>
            <w:tcW w:w="1133" w:type="dxa"/>
          </w:tcPr>
          <w:p w14:paraId="27C3E8F3" w14:textId="6D818996" w:rsidR="00F12896" w:rsidRDefault="00F12896" w:rsidP="102DA2FD">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Moodle Config</w:t>
            </w:r>
          </w:p>
        </w:tc>
        <w:tc>
          <w:tcPr>
            <w:tcW w:w="1878" w:type="dxa"/>
          </w:tcPr>
          <w:p w14:paraId="21CC7F75" w14:textId="074497D5" w:rsidR="00F12896" w:rsidRDefault="00F12896" w:rsidP="102DA2FD">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Moodle</w:t>
            </w:r>
          </w:p>
        </w:tc>
        <w:tc>
          <w:tcPr>
            <w:tcW w:w="2157" w:type="dxa"/>
          </w:tcPr>
          <w:p w14:paraId="3D42626D" w14:textId="2701EF98" w:rsidR="00F12896" w:rsidRDefault="005B2A19" w:rsidP="34A06473">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Lecturecast </w:t>
            </w:r>
            <w:r w:rsidR="006330E2">
              <w:rPr>
                <w:rFonts w:ascii="Calibri" w:hAnsi="Calibri"/>
              </w:rPr>
              <w:t xml:space="preserve">LTI </w:t>
            </w:r>
            <w:r>
              <w:rPr>
                <w:rFonts w:ascii="Calibri" w:hAnsi="Calibri"/>
              </w:rPr>
              <w:t>Tool Setup</w:t>
            </w:r>
          </w:p>
        </w:tc>
        <w:tc>
          <w:tcPr>
            <w:tcW w:w="627" w:type="dxa"/>
          </w:tcPr>
          <w:p w14:paraId="36C6CEE8" w14:textId="6B57FF4B" w:rsidR="00F12896" w:rsidRDefault="00F5175A" w:rsidP="00F12896">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hyperlink w:anchor="TR23" w:history="1">
              <w:r w:rsidR="00354706" w:rsidRPr="00A75EAA">
                <w:rPr>
                  <w:rStyle w:val="Hyperlink"/>
                  <w:rFonts w:ascii="Calibri" w:hAnsi="Calibri"/>
                </w:rPr>
                <w:t>TR23</w:t>
              </w:r>
            </w:hyperlink>
          </w:p>
        </w:tc>
      </w:tr>
      <w:tr w:rsidR="00FA4240" w14:paraId="0A965B88" w14:textId="77777777" w:rsidTr="00FA4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2" w:type="dxa"/>
          </w:tcPr>
          <w:p w14:paraId="116F97EA" w14:textId="78375884" w:rsidR="005B2A19" w:rsidRDefault="00FA4240" w:rsidP="005B2A19">
            <w:pPr>
              <w:pStyle w:val="NormalWeb"/>
              <w:rPr>
                <w:rFonts w:ascii="Calibri" w:hAnsi="Calibri"/>
              </w:rPr>
            </w:pPr>
            <w:r>
              <w:rPr>
                <w:rFonts w:ascii="Calibri" w:hAnsi="Calibri"/>
              </w:rPr>
              <w:t>Leccturecast_connector block settings</w:t>
            </w:r>
          </w:p>
        </w:tc>
        <w:tc>
          <w:tcPr>
            <w:tcW w:w="1133" w:type="dxa"/>
          </w:tcPr>
          <w:p w14:paraId="01239AB1" w14:textId="011276C1" w:rsidR="005B2A19" w:rsidRDefault="005B2A19" w:rsidP="102DA2FD">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Moodle Config</w:t>
            </w:r>
          </w:p>
        </w:tc>
        <w:tc>
          <w:tcPr>
            <w:tcW w:w="1878" w:type="dxa"/>
          </w:tcPr>
          <w:p w14:paraId="4DF231FF" w14:textId="3C62725A" w:rsidR="005B2A19" w:rsidRDefault="005B2A19" w:rsidP="102DA2FD">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Moodle</w:t>
            </w:r>
          </w:p>
        </w:tc>
        <w:tc>
          <w:tcPr>
            <w:tcW w:w="2157" w:type="dxa"/>
          </w:tcPr>
          <w:p w14:paraId="5F74D83B" w14:textId="7F48A34B" w:rsidR="005B2A19" w:rsidRDefault="005B2A19" w:rsidP="34A06473">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Lecturecast Configuration for API</w:t>
            </w:r>
          </w:p>
        </w:tc>
        <w:tc>
          <w:tcPr>
            <w:tcW w:w="627" w:type="dxa"/>
          </w:tcPr>
          <w:p w14:paraId="20983783" w14:textId="1360C01A" w:rsidR="005B2A19" w:rsidRDefault="00F5175A"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hyperlink w:anchor="TR18" w:history="1">
              <w:r w:rsidR="00070BAE" w:rsidRPr="00A75EAA">
                <w:rPr>
                  <w:rStyle w:val="Hyperlink"/>
                  <w:rFonts w:ascii="Calibri" w:hAnsi="Calibri"/>
                </w:rPr>
                <w:t>TR18</w:t>
              </w:r>
            </w:hyperlink>
          </w:p>
        </w:tc>
      </w:tr>
      <w:tr w:rsidR="00FA4240" w14:paraId="49F47AA0" w14:textId="77777777" w:rsidTr="00FA4240">
        <w:tc>
          <w:tcPr>
            <w:cnfStyle w:val="001000000000" w:firstRow="0" w:lastRow="0" w:firstColumn="1" w:lastColumn="0" w:oddVBand="0" w:evenVBand="0" w:oddHBand="0" w:evenHBand="0" w:firstRowFirstColumn="0" w:firstRowLastColumn="0" w:lastRowFirstColumn="0" w:lastRowLastColumn="0"/>
            <w:tcW w:w="3272" w:type="dxa"/>
          </w:tcPr>
          <w:p w14:paraId="525AE031" w14:textId="72617022" w:rsidR="005B2A19" w:rsidRDefault="00FA4240" w:rsidP="005B2A19">
            <w:pPr>
              <w:pStyle w:val="NormalWeb"/>
              <w:rPr>
                <w:rFonts w:ascii="Calibri" w:hAnsi="Calibri"/>
              </w:rPr>
            </w:pPr>
            <w:r>
              <w:rPr>
                <w:rFonts w:ascii="Calibri" w:hAnsi="Calibri"/>
              </w:rPr>
              <w:t>Leccturecast_connector block settings</w:t>
            </w:r>
          </w:p>
        </w:tc>
        <w:tc>
          <w:tcPr>
            <w:tcW w:w="1133" w:type="dxa"/>
          </w:tcPr>
          <w:p w14:paraId="03578F9F" w14:textId="7884000F" w:rsidR="005B2A19" w:rsidRDefault="005B2A19" w:rsidP="102DA2FD">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Moodle </w:t>
            </w:r>
            <w:r w:rsidR="00B66162">
              <w:rPr>
                <w:rFonts w:ascii="Calibri" w:hAnsi="Calibri"/>
              </w:rPr>
              <w:t>Config</w:t>
            </w:r>
          </w:p>
        </w:tc>
        <w:tc>
          <w:tcPr>
            <w:tcW w:w="1878" w:type="dxa"/>
          </w:tcPr>
          <w:p w14:paraId="512D75BE" w14:textId="04B93D18" w:rsidR="005B2A19" w:rsidRDefault="005B2A19" w:rsidP="102DA2FD">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Moodle</w:t>
            </w:r>
          </w:p>
        </w:tc>
        <w:tc>
          <w:tcPr>
            <w:tcW w:w="2157" w:type="dxa"/>
          </w:tcPr>
          <w:p w14:paraId="580ACF97" w14:textId="19440B7B" w:rsidR="005B2A19" w:rsidRDefault="00FA4240" w:rsidP="102DA2FD">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Gen </w:t>
            </w:r>
            <w:r w:rsidR="005B2A19">
              <w:rPr>
                <w:rFonts w:ascii="Calibri" w:hAnsi="Calibri"/>
              </w:rPr>
              <w:t>DB setup</w:t>
            </w:r>
          </w:p>
        </w:tc>
        <w:tc>
          <w:tcPr>
            <w:tcW w:w="627" w:type="dxa"/>
          </w:tcPr>
          <w:p w14:paraId="31CABE54" w14:textId="3216496E" w:rsidR="005B2A19" w:rsidRDefault="00F5175A" w:rsidP="005B2A19">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hyperlink w:anchor="TR18" w:history="1">
              <w:r w:rsidR="00070BAE" w:rsidRPr="00A75EAA">
                <w:rPr>
                  <w:rStyle w:val="Hyperlink"/>
                  <w:rFonts w:ascii="Calibri" w:hAnsi="Calibri"/>
                </w:rPr>
                <w:t>TR18</w:t>
              </w:r>
            </w:hyperlink>
          </w:p>
        </w:tc>
      </w:tr>
      <w:tr w:rsidR="00FA4240" w14:paraId="5E4DE667" w14:textId="77777777" w:rsidTr="00FA4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2" w:type="dxa"/>
          </w:tcPr>
          <w:p w14:paraId="0890404D" w14:textId="0E63A22A" w:rsidR="00FA4240" w:rsidRDefault="00070BAE" w:rsidP="005B2A19">
            <w:pPr>
              <w:pStyle w:val="NormalWeb"/>
              <w:rPr>
                <w:rFonts w:ascii="Calibri" w:hAnsi="Calibri"/>
              </w:rPr>
            </w:pPr>
            <w:r w:rsidRPr="00070BAE">
              <w:rPr>
                <w:rFonts w:ascii="Calibri" w:hAnsi="Calibri"/>
              </w:rPr>
              <w:t>block_lecturecast_connector</w:t>
            </w:r>
          </w:p>
        </w:tc>
        <w:tc>
          <w:tcPr>
            <w:tcW w:w="1133" w:type="dxa"/>
          </w:tcPr>
          <w:p w14:paraId="20FF8146" w14:textId="2F756C7F" w:rsidR="00FA4240" w:rsidRDefault="00070BAE"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Table</w:t>
            </w:r>
          </w:p>
        </w:tc>
        <w:tc>
          <w:tcPr>
            <w:tcW w:w="1878" w:type="dxa"/>
          </w:tcPr>
          <w:p w14:paraId="050F0FDC" w14:textId="605E5BCE" w:rsidR="00FA4240" w:rsidRDefault="00FA4240"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Moodle</w:t>
            </w:r>
            <w:r w:rsidR="00070BAE">
              <w:rPr>
                <w:rFonts w:ascii="Calibri" w:hAnsi="Calibri"/>
              </w:rPr>
              <w:t xml:space="preserve"> DB</w:t>
            </w:r>
          </w:p>
        </w:tc>
        <w:tc>
          <w:tcPr>
            <w:tcW w:w="2157" w:type="dxa"/>
          </w:tcPr>
          <w:p w14:paraId="2DE00B98" w14:textId="17F96C51" w:rsidR="00FA4240" w:rsidRDefault="00FA4240" w:rsidP="00070BAE">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Lecturecast Connector Table </w:t>
            </w:r>
            <w:r w:rsidR="00070BAE">
              <w:rPr>
                <w:rFonts w:ascii="Calibri" w:hAnsi="Calibri"/>
              </w:rPr>
              <w:t>to store mappings</w:t>
            </w:r>
          </w:p>
        </w:tc>
        <w:tc>
          <w:tcPr>
            <w:tcW w:w="627" w:type="dxa"/>
          </w:tcPr>
          <w:p w14:paraId="07298131" w14:textId="4DC9CBEE" w:rsidR="00FA4240" w:rsidRDefault="00F5175A"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hyperlink w:anchor="TR05" w:history="1">
              <w:r w:rsidR="00D37E7B" w:rsidRPr="00A75EAA">
                <w:rPr>
                  <w:rStyle w:val="Hyperlink"/>
                  <w:rFonts w:ascii="Calibri" w:hAnsi="Calibri"/>
                </w:rPr>
                <w:t>TR05</w:t>
              </w:r>
            </w:hyperlink>
          </w:p>
        </w:tc>
      </w:tr>
      <w:tr w:rsidR="00FA4240" w14:paraId="39299D64" w14:textId="77777777" w:rsidTr="00FA4240">
        <w:tc>
          <w:tcPr>
            <w:cnfStyle w:val="001000000000" w:firstRow="0" w:lastRow="0" w:firstColumn="1" w:lastColumn="0" w:oddVBand="0" w:evenVBand="0" w:oddHBand="0" w:evenHBand="0" w:firstRowFirstColumn="0" w:firstRowLastColumn="0" w:lastRowFirstColumn="0" w:lastRowLastColumn="0"/>
            <w:tcW w:w="3272" w:type="dxa"/>
          </w:tcPr>
          <w:p w14:paraId="35E35F3E" w14:textId="2B8714EF" w:rsidR="00AA624E" w:rsidRDefault="00FA4240" w:rsidP="005B2A19">
            <w:pPr>
              <w:pStyle w:val="NormalWeb"/>
              <w:rPr>
                <w:rFonts w:ascii="Calibri" w:hAnsi="Calibri"/>
              </w:rPr>
            </w:pPr>
            <w:r>
              <w:rPr>
                <w:rFonts w:ascii="Calibri" w:hAnsi="Calibri"/>
              </w:rPr>
              <w:t>Leccturecast_connector block settings</w:t>
            </w:r>
          </w:p>
        </w:tc>
        <w:tc>
          <w:tcPr>
            <w:tcW w:w="1133" w:type="dxa"/>
          </w:tcPr>
          <w:p w14:paraId="6EC99DFE" w14:textId="4620E1D4" w:rsidR="00AA624E" w:rsidRDefault="00FA4240" w:rsidP="005B2A19">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Moodle </w:t>
            </w:r>
            <w:r w:rsidR="00B66162">
              <w:rPr>
                <w:rFonts w:ascii="Calibri" w:hAnsi="Calibri"/>
              </w:rPr>
              <w:t>Config</w:t>
            </w:r>
          </w:p>
        </w:tc>
        <w:tc>
          <w:tcPr>
            <w:tcW w:w="1878" w:type="dxa"/>
          </w:tcPr>
          <w:p w14:paraId="47BF1C9F" w14:textId="2C2137E5" w:rsidR="00AA624E" w:rsidRDefault="00FA4240" w:rsidP="005B2A19">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Moodle</w:t>
            </w:r>
          </w:p>
        </w:tc>
        <w:tc>
          <w:tcPr>
            <w:tcW w:w="2157" w:type="dxa"/>
          </w:tcPr>
          <w:p w14:paraId="09B9E9A4" w14:textId="116A1BEB" w:rsidR="00AA624E" w:rsidRDefault="00FA4240" w:rsidP="102DA2FD">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Lecturecast Connector block repositioning</w:t>
            </w:r>
          </w:p>
        </w:tc>
        <w:tc>
          <w:tcPr>
            <w:tcW w:w="627" w:type="dxa"/>
          </w:tcPr>
          <w:p w14:paraId="3C44DEF1" w14:textId="368B8827" w:rsidR="00AA624E" w:rsidRDefault="00F5175A" w:rsidP="005B2A19">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hyperlink w:anchor="TR18" w:history="1">
              <w:r w:rsidR="00070BAE" w:rsidRPr="00A75EAA">
                <w:rPr>
                  <w:rStyle w:val="Hyperlink"/>
                  <w:rFonts w:ascii="Calibri" w:hAnsi="Calibri"/>
                </w:rPr>
                <w:t>TR18</w:t>
              </w:r>
            </w:hyperlink>
          </w:p>
        </w:tc>
      </w:tr>
      <w:tr w:rsidR="00FA4240" w14:paraId="6AFCC8AC" w14:textId="77777777" w:rsidTr="00FA4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2" w:type="dxa"/>
          </w:tcPr>
          <w:p w14:paraId="584DEA2D" w14:textId="37AD85F0" w:rsidR="00FA4240" w:rsidRDefault="00FA4240" w:rsidP="102DA2FD">
            <w:pPr>
              <w:pStyle w:val="NormalWeb"/>
              <w:rPr>
                <w:rFonts w:ascii="Calibri" w:hAnsi="Calibri"/>
              </w:rPr>
            </w:pPr>
            <w:r w:rsidRPr="00FA4240">
              <w:rPr>
                <w:rFonts w:ascii="Calibri" w:hAnsi="Calibri"/>
              </w:rPr>
              <w:t>Sync Lecturecast connector table with ALP</w:t>
            </w:r>
          </w:p>
        </w:tc>
        <w:tc>
          <w:tcPr>
            <w:tcW w:w="1133" w:type="dxa"/>
          </w:tcPr>
          <w:p w14:paraId="401D9372" w14:textId="021C0A5C" w:rsidR="00FA4240" w:rsidRDefault="00FA4240"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Moodle Scheduled task</w:t>
            </w:r>
          </w:p>
        </w:tc>
        <w:tc>
          <w:tcPr>
            <w:tcW w:w="1878" w:type="dxa"/>
          </w:tcPr>
          <w:p w14:paraId="49AE40C0" w14:textId="08C62AE4" w:rsidR="00FA4240" w:rsidRDefault="00FA4240"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Moodle</w:t>
            </w:r>
          </w:p>
        </w:tc>
        <w:tc>
          <w:tcPr>
            <w:tcW w:w="2157" w:type="dxa"/>
          </w:tcPr>
          <w:p w14:paraId="3CF6D267" w14:textId="49167B8E" w:rsidR="00FA4240" w:rsidRDefault="00FA4240" w:rsidP="00354706">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Scheduling the time </w:t>
            </w:r>
            <w:r w:rsidR="00354706">
              <w:rPr>
                <w:rFonts w:ascii="Calibri" w:hAnsi="Calibri"/>
              </w:rPr>
              <w:t xml:space="preserve">for </w:t>
            </w:r>
            <w:r>
              <w:rPr>
                <w:rFonts w:ascii="Calibri" w:hAnsi="Calibri"/>
              </w:rPr>
              <w:t xml:space="preserve">the </w:t>
            </w:r>
            <w:r w:rsidR="00354706">
              <w:rPr>
                <w:rFonts w:ascii="Calibri" w:hAnsi="Calibri"/>
              </w:rPr>
              <w:t>batch job</w:t>
            </w:r>
            <w:r>
              <w:rPr>
                <w:rFonts w:ascii="Calibri" w:hAnsi="Calibri"/>
              </w:rPr>
              <w:t xml:space="preserve"> </w:t>
            </w:r>
            <w:r w:rsidR="00354706">
              <w:rPr>
                <w:rFonts w:ascii="Calibri" w:hAnsi="Calibri"/>
              </w:rPr>
              <w:t>for</w:t>
            </w:r>
            <w:r>
              <w:rPr>
                <w:rFonts w:ascii="Calibri" w:hAnsi="Calibri"/>
              </w:rPr>
              <w:t xml:space="preserve"> sync</w:t>
            </w:r>
            <w:r w:rsidR="00354706">
              <w:rPr>
                <w:rFonts w:ascii="Calibri" w:hAnsi="Calibri"/>
              </w:rPr>
              <w:t>ing</w:t>
            </w:r>
            <w:r>
              <w:rPr>
                <w:rFonts w:ascii="Calibri" w:hAnsi="Calibri"/>
              </w:rPr>
              <w:t xml:space="preserve"> table </w:t>
            </w:r>
            <w:r w:rsidR="00354706">
              <w:rPr>
                <w:rFonts w:ascii="Calibri" w:hAnsi="Calibri"/>
              </w:rPr>
              <w:t xml:space="preserve">with ALP </w:t>
            </w:r>
            <w:r>
              <w:rPr>
                <w:rFonts w:ascii="Calibri" w:hAnsi="Calibri"/>
              </w:rPr>
              <w:t>should be triggered by Moodle cron</w:t>
            </w:r>
          </w:p>
        </w:tc>
        <w:tc>
          <w:tcPr>
            <w:tcW w:w="627" w:type="dxa"/>
          </w:tcPr>
          <w:p w14:paraId="63F28C49" w14:textId="7BA0DA9A" w:rsidR="00FA4240" w:rsidRDefault="00F5175A"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hyperlink w:anchor="TR20" w:history="1">
              <w:r w:rsidR="00D147B8" w:rsidRPr="00A75EAA">
                <w:rPr>
                  <w:rStyle w:val="Hyperlink"/>
                  <w:rFonts w:ascii="Calibri" w:hAnsi="Calibri"/>
                </w:rPr>
                <w:t>TR20</w:t>
              </w:r>
            </w:hyperlink>
          </w:p>
        </w:tc>
      </w:tr>
      <w:tr w:rsidR="00FA4240" w14:paraId="1EBE29D1" w14:textId="77777777" w:rsidTr="00FA4240">
        <w:tc>
          <w:tcPr>
            <w:cnfStyle w:val="001000000000" w:firstRow="0" w:lastRow="0" w:firstColumn="1" w:lastColumn="0" w:oddVBand="0" w:evenVBand="0" w:oddHBand="0" w:evenHBand="0" w:firstRowFirstColumn="0" w:firstRowLastColumn="0" w:lastRowFirstColumn="0" w:lastRowLastColumn="0"/>
            <w:tcW w:w="3272" w:type="dxa"/>
          </w:tcPr>
          <w:p w14:paraId="30D050F5" w14:textId="77D2E196" w:rsidR="00785D23" w:rsidRDefault="00785D23" w:rsidP="102DA2FD">
            <w:pPr>
              <w:pStyle w:val="NormalWeb"/>
              <w:rPr>
                <w:rFonts w:ascii="Calibri" w:hAnsi="Calibri"/>
              </w:rPr>
            </w:pPr>
            <w:r>
              <w:rPr>
                <w:rFonts w:ascii="Calibri" w:hAnsi="Calibri"/>
              </w:rPr>
              <w:t>UNIT Testing</w:t>
            </w:r>
          </w:p>
        </w:tc>
        <w:tc>
          <w:tcPr>
            <w:tcW w:w="1133" w:type="dxa"/>
          </w:tcPr>
          <w:p w14:paraId="42BEA544" w14:textId="03477791" w:rsidR="00785D23" w:rsidRDefault="00FA4240" w:rsidP="005B2A19">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Plugin unit test</w:t>
            </w:r>
          </w:p>
        </w:tc>
        <w:tc>
          <w:tcPr>
            <w:tcW w:w="1878" w:type="dxa"/>
          </w:tcPr>
          <w:p w14:paraId="26D6E883" w14:textId="5B85CEC9" w:rsidR="00785D23" w:rsidRDefault="00FA4240" w:rsidP="005B2A19">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Lecturecast connector block</w:t>
            </w:r>
          </w:p>
        </w:tc>
        <w:tc>
          <w:tcPr>
            <w:tcW w:w="2157" w:type="dxa"/>
          </w:tcPr>
          <w:p w14:paraId="1DA2B605" w14:textId="1ADCE7D2" w:rsidR="00785D23" w:rsidRDefault="00FA4240" w:rsidP="005B2A19">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Code to test different units of the application</w:t>
            </w:r>
          </w:p>
        </w:tc>
        <w:tc>
          <w:tcPr>
            <w:tcW w:w="627" w:type="dxa"/>
          </w:tcPr>
          <w:p w14:paraId="062D9BC9" w14:textId="7694758D" w:rsidR="00785D23" w:rsidRDefault="00F5175A" w:rsidP="005B2A19">
            <w:pPr>
              <w:pStyle w:val="NormalWeb"/>
              <w:cnfStyle w:val="000000000000" w:firstRow="0" w:lastRow="0" w:firstColumn="0" w:lastColumn="0" w:oddVBand="0" w:evenVBand="0" w:oddHBand="0" w:evenHBand="0" w:firstRowFirstColumn="0" w:firstRowLastColumn="0" w:lastRowFirstColumn="0" w:lastRowLastColumn="0"/>
              <w:rPr>
                <w:rFonts w:ascii="Calibri" w:hAnsi="Calibri"/>
              </w:rPr>
            </w:pPr>
            <w:hyperlink w:anchor="TR13" w:history="1">
              <w:r w:rsidR="00D37E7B" w:rsidRPr="00A75EAA">
                <w:rPr>
                  <w:rStyle w:val="Hyperlink"/>
                  <w:rFonts w:ascii="Calibri" w:hAnsi="Calibri"/>
                </w:rPr>
                <w:t>TR1</w:t>
              </w:r>
              <w:r w:rsidR="00A75EAA" w:rsidRPr="00A75EAA">
                <w:rPr>
                  <w:rStyle w:val="Hyperlink"/>
                  <w:rFonts w:ascii="Calibri" w:hAnsi="Calibri"/>
                </w:rPr>
                <w:t>3</w:t>
              </w:r>
            </w:hyperlink>
          </w:p>
        </w:tc>
      </w:tr>
      <w:tr w:rsidR="00FA4240" w14:paraId="1003CD8A" w14:textId="77777777" w:rsidTr="00FA4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2" w:type="dxa"/>
          </w:tcPr>
          <w:p w14:paraId="2763CE5A" w14:textId="742ABE79" w:rsidR="00FA4240" w:rsidRDefault="00FA4240" w:rsidP="102DA2FD">
            <w:pPr>
              <w:pStyle w:val="NormalWeb"/>
              <w:rPr>
                <w:rFonts w:ascii="Calibri" w:hAnsi="Calibri"/>
              </w:rPr>
            </w:pPr>
            <w:r>
              <w:rPr>
                <w:rFonts w:ascii="Calibri" w:hAnsi="Calibri"/>
              </w:rPr>
              <w:t>Behat Testing</w:t>
            </w:r>
          </w:p>
        </w:tc>
        <w:tc>
          <w:tcPr>
            <w:tcW w:w="1133" w:type="dxa"/>
          </w:tcPr>
          <w:p w14:paraId="3AF02B1D" w14:textId="19AF3B33" w:rsidR="00FA4240" w:rsidRDefault="00FA4240"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Plugin acceptance test</w:t>
            </w:r>
          </w:p>
        </w:tc>
        <w:tc>
          <w:tcPr>
            <w:tcW w:w="1878" w:type="dxa"/>
          </w:tcPr>
          <w:p w14:paraId="2AB2B7E6" w14:textId="727ED264" w:rsidR="00FA4240" w:rsidRDefault="00FA4240"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Lecturecast connector block</w:t>
            </w:r>
          </w:p>
        </w:tc>
        <w:tc>
          <w:tcPr>
            <w:tcW w:w="2157" w:type="dxa"/>
          </w:tcPr>
          <w:p w14:paraId="2545CD85" w14:textId="604078B8" w:rsidR="00FA4240" w:rsidRDefault="00FA4240" w:rsidP="00FA4240">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Code to imitate the functional test</w:t>
            </w:r>
          </w:p>
        </w:tc>
        <w:tc>
          <w:tcPr>
            <w:tcW w:w="627" w:type="dxa"/>
          </w:tcPr>
          <w:p w14:paraId="01EA2E6D" w14:textId="7CB75141" w:rsidR="00FA4240" w:rsidRDefault="00F5175A" w:rsidP="005B2A19">
            <w:pPr>
              <w:pStyle w:val="NormalWeb"/>
              <w:cnfStyle w:val="000000100000" w:firstRow="0" w:lastRow="0" w:firstColumn="0" w:lastColumn="0" w:oddVBand="0" w:evenVBand="0" w:oddHBand="1" w:evenHBand="0" w:firstRowFirstColumn="0" w:firstRowLastColumn="0" w:lastRowFirstColumn="0" w:lastRowLastColumn="0"/>
              <w:rPr>
                <w:rFonts w:ascii="Calibri" w:hAnsi="Calibri"/>
              </w:rPr>
            </w:pPr>
            <w:hyperlink w:anchor="TR13" w:history="1">
              <w:r w:rsidR="00D37E7B" w:rsidRPr="00A75EAA">
                <w:rPr>
                  <w:rStyle w:val="Hyperlink"/>
                  <w:rFonts w:ascii="Calibri" w:hAnsi="Calibri"/>
                </w:rPr>
                <w:t>TR13</w:t>
              </w:r>
            </w:hyperlink>
          </w:p>
        </w:tc>
      </w:tr>
    </w:tbl>
    <w:p w14:paraId="5955F07A" w14:textId="23C4CD6F" w:rsidR="00C15626" w:rsidRDefault="008E2AF5" w:rsidP="008E2AF5">
      <w:pPr>
        <w:pStyle w:val="Heading1"/>
      </w:pPr>
      <w:bookmarkStart w:id="89" w:name="_Toc501622675"/>
      <w:bookmarkStart w:id="90" w:name="_Toc501622740"/>
      <w:bookmarkStart w:id="91" w:name="_Toc501634029"/>
      <w:bookmarkStart w:id="92" w:name="_Toc501622676"/>
      <w:bookmarkStart w:id="93" w:name="_Toc501622741"/>
      <w:bookmarkStart w:id="94" w:name="_Toc501634030"/>
      <w:bookmarkStart w:id="95" w:name="_Toc501622677"/>
      <w:bookmarkStart w:id="96" w:name="_Toc501622742"/>
      <w:bookmarkStart w:id="97" w:name="_Toc501634031"/>
      <w:bookmarkStart w:id="98" w:name="_Toc501622678"/>
      <w:bookmarkStart w:id="99" w:name="_Toc501622743"/>
      <w:bookmarkStart w:id="100" w:name="_Toc501634032"/>
      <w:bookmarkStart w:id="101" w:name="_Toc502739553"/>
      <w:bookmarkEnd w:id="89"/>
      <w:bookmarkEnd w:id="90"/>
      <w:bookmarkEnd w:id="91"/>
      <w:bookmarkEnd w:id="92"/>
      <w:bookmarkEnd w:id="93"/>
      <w:bookmarkEnd w:id="94"/>
      <w:bookmarkEnd w:id="95"/>
      <w:bookmarkEnd w:id="96"/>
      <w:bookmarkEnd w:id="97"/>
      <w:bookmarkEnd w:id="98"/>
      <w:bookmarkEnd w:id="99"/>
      <w:bookmarkEnd w:id="100"/>
      <w:r>
        <w:t>Implementation Details</w:t>
      </w:r>
      <w:bookmarkEnd w:id="101"/>
    </w:p>
    <w:p w14:paraId="77BEC36E" w14:textId="1D7EEF9C" w:rsidR="00AC3D83" w:rsidRPr="007932CB" w:rsidRDefault="009E0AE2" w:rsidP="00586B5D">
      <w:r>
        <w:t>The implementation instructions with screenshots for different areas of the plugin are listed below:</w:t>
      </w:r>
    </w:p>
    <w:p w14:paraId="426812FC" w14:textId="77777777" w:rsidR="0071104C" w:rsidRDefault="0071104C" w:rsidP="00586B5D">
      <w:pPr>
        <w:pStyle w:val="ListParagraph"/>
        <w:numPr>
          <w:ilvl w:val="0"/>
          <w:numId w:val="44"/>
        </w:numPr>
        <w:spacing w:after="0"/>
      </w:pPr>
      <w:r w:rsidRPr="009E0AE2">
        <w:t>Adding the code to the server</w:t>
      </w:r>
    </w:p>
    <w:p w14:paraId="274CF09A" w14:textId="12082AAB" w:rsidR="009E0AE2" w:rsidRDefault="009E0AE2" w:rsidP="009E0AE2">
      <w:pPr>
        <w:pStyle w:val="ListParagraph"/>
        <w:spacing w:after="0"/>
      </w:pPr>
      <w:r>
        <w:rPr>
          <w:noProof/>
          <w:lang w:eastAsia="en-GB"/>
        </w:rPr>
        <w:lastRenderedPageBreak/>
        <w:drawing>
          <wp:inline distT="0" distB="0" distL="0" distR="0" wp14:anchorId="5E59A076" wp14:editId="4B61FC1D">
            <wp:extent cx="5731510" cy="1703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03070"/>
                    </a:xfrm>
                    <a:prstGeom prst="rect">
                      <a:avLst/>
                    </a:prstGeom>
                  </pic:spPr>
                </pic:pic>
              </a:graphicData>
            </a:graphic>
          </wp:inline>
        </w:drawing>
      </w:r>
    </w:p>
    <w:p w14:paraId="0911B517" w14:textId="77777777" w:rsidR="009E0AE2" w:rsidRDefault="009E0AE2" w:rsidP="009E0AE2">
      <w:pPr>
        <w:pStyle w:val="ListParagraph"/>
        <w:spacing w:after="0"/>
      </w:pPr>
    </w:p>
    <w:p w14:paraId="47DE8D9F" w14:textId="6ACC95C8" w:rsidR="009E0AE2" w:rsidRPr="009E0AE2" w:rsidRDefault="009E0AE2" w:rsidP="009E0AE2">
      <w:pPr>
        <w:pStyle w:val="ListParagraph"/>
        <w:spacing w:after="0"/>
      </w:pPr>
      <w:r>
        <w:t>The code is added above to the blocks folder of the server your Moodle site is on. As highlighted you install the main folder ‘lecturecast_connector’ to the blocks directory.</w:t>
      </w:r>
    </w:p>
    <w:p w14:paraId="6C4897B8" w14:textId="2DAD2165" w:rsidR="005B085D" w:rsidRDefault="00F12896" w:rsidP="0071104C">
      <w:pPr>
        <w:pStyle w:val="ListParagraph"/>
        <w:numPr>
          <w:ilvl w:val="0"/>
          <w:numId w:val="44"/>
        </w:numPr>
        <w:spacing w:after="0"/>
      </w:pPr>
      <w:r w:rsidRPr="009E0AE2">
        <w:t>Adding Block to the Site</w:t>
      </w:r>
    </w:p>
    <w:p w14:paraId="03F58271" w14:textId="37D7D55B" w:rsidR="009E0AE2" w:rsidRDefault="0032514A" w:rsidP="009E0AE2">
      <w:pPr>
        <w:pStyle w:val="ListParagraph"/>
        <w:spacing w:after="0"/>
      </w:pPr>
      <w:r>
        <w:rPr>
          <w:noProof/>
          <w:lang w:eastAsia="en-GB"/>
        </w:rPr>
        <w:drawing>
          <wp:inline distT="0" distB="0" distL="0" distR="0" wp14:anchorId="01566240" wp14:editId="6C4A29EA">
            <wp:extent cx="4777740" cy="2147708"/>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5963" cy="2151404"/>
                    </a:xfrm>
                    <a:prstGeom prst="rect">
                      <a:avLst/>
                    </a:prstGeom>
                  </pic:spPr>
                </pic:pic>
              </a:graphicData>
            </a:graphic>
          </wp:inline>
        </w:drawing>
      </w:r>
    </w:p>
    <w:p w14:paraId="30E0B6F6" w14:textId="40FC873F" w:rsidR="0032514A" w:rsidRDefault="0032514A" w:rsidP="009E0AE2">
      <w:pPr>
        <w:pStyle w:val="ListParagraph"/>
        <w:spacing w:after="0"/>
      </w:pPr>
      <w:r>
        <w:t>With editing on, add the block to the site home page.</w:t>
      </w:r>
    </w:p>
    <w:p w14:paraId="656724D2" w14:textId="77777777" w:rsidR="0032514A" w:rsidRDefault="0032514A" w:rsidP="009E0AE2">
      <w:pPr>
        <w:pStyle w:val="ListParagraph"/>
        <w:spacing w:after="0"/>
      </w:pPr>
    </w:p>
    <w:p w14:paraId="2E0A01F2" w14:textId="4104A423" w:rsidR="0032514A" w:rsidRDefault="0032514A" w:rsidP="009E0AE2">
      <w:pPr>
        <w:pStyle w:val="ListParagraph"/>
        <w:spacing w:after="0"/>
      </w:pPr>
      <w:r>
        <w:rPr>
          <w:noProof/>
          <w:lang w:eastAsia="en-GB"/>
        </w:rPr>
        <w:drawing>
          <wp:inline distT="0" distB="0" distL="0" distR="0" wp14:anchorId="0A1623ED" wp14:editId="740681F3">
            <wp:extent cx="4198620" cy="21726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1030" cy="2179086"/>
                    </a:xfrm>
                    <a:prstGeom prst="rect">
                      <a:avLst/>
                    </a:prstGeom>
                  </pic:spPr>
                </pic:pic>
              </a:graphicData>
            </a:graphic>
          </wp:inline>
        </w:drawing>
      </w:r>
    </w:p>
    <w:p w14:paraId="03BE9271" w14:textId="2C345618" w:rsidR="0032514A" w:rsidRDefault="0032514A" w:rsidP="009E0AE2">
      <w:pPr>
        <w:pStyle w:val="ListParagraph"/>
        <w:spacing w:after="0"/>
      </w:pPr>
      <w:r>
        <w:t>Configure the block</w:t>
      </w:r>
    </w:p>
    <w:p w14:paraId="2E848022" w14:textId="77777777" w:rsidR="0032514A" w:rsidRDefault="0032514A" w:rsidP="009E0AE2">
      <w:pPr>
        <w:pStyle w:val="ListParagraph"/>
        <w:spacing w:after="0"/>
      </w:pPr>
    </w:p>
    <w:p w14:paraId="2AD47A3C" w14:textId="734A37DF" w:rsidR="0032514A" w:rsidRDefault="0032514A" w:rsidP="009E0AE2">
      <w:pPr>
        <w:pStyle w:val="ListParagraph"/>
        <w:spacing w:after="0"/>
      </w:pPr>
      <w:r>
        <w:rPr>
          <w:noProof/>
          <w:lang w:eastAsia="en-GB"/>
        </w:rPr>
        <w:lastRenderedPageBreak/>
        <w:drawing>
          <wp:inline distT="0" distB="0" distL="0" distR="0" wp14:anchorId="6485D020" wp14:editId="6EA70CCD">
            <wp:extent cx="3855582" cy="1935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2864" cy="1939135"/>
                    </a:xfrm>
                    <a:prstGeom prst="rect">
                      <a:avLst/>
                    </a:prstGeom>
                  </pic:spPr>
                </pic:pic>
              </a:graphicData>
            </a:graphic>
          </wp:inline>
        </w:drawing>
      </w:r>
    </w:p>
    <w:p w14:paraId="143C95C4" w14:textId="04CB949C" w:rsidR="0032514A" w:rsidRDefault="0032514A" w:rsidP="009E0AE2">
      <w:pPr>
        <w:pStyle w:val="ListParagraph"/>
        <w:spacing w:after="0"/>
      </w:pPr>
      <w:r>
        <w:t>The important aspects are highlighted above. Set the block to display throughout the site and default region to the right.</w:t>
      </w:r>
      <w:r w:rsidR="00B345B6">
        <w:t xml:space="preserve"> Please save the configurations.</w:t>
      </w:r>
    </w:p>
    <w:p w14:paraId="4BCC7D08" w14:textId="77777777" w:rsidR="0032514A" w:rsidRDefault="0032514A" w:rsidP="009E0AE2">
      <w:pPr>
        <w:pStyle w:val="ListParagraph"/>
        <w:spacing w:after="0"/>
      </w:pPr>
    </w:p>
    <w:p w14:paraId="30A6D0F8" w14:textId="6A4FC35F" w:rsidR="0032514A" w:rsidRDefault="0032514A" w:rsidP="009E0AE2">
      <w:pPr>
        <w:pStyle w:val="ListParagraph"/>
        <w:spacing w:after="0"/>
      </w:pPr>
      <w:r>
        <w:rPr>
          <w:noProof/>
          <w:lang w:eastAsia="en-GB"/>
        </w:rPr>
        <w:drawing>
          <wp:inline distT="0" distB="0" distL="0" distR="0" wp14:anchorId="7A8C54FF" wp14:editId="77D183BF">
            <wp:extent cx="3688080" cy="1832954"/>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598" cy="1836194"/>
                    </a:xfrm>
                    <a:prstGeom prst="rect">
                      <a:avLst/>
                    </a:prstGeom>
                  </pic:spPr>
                </pic:pic>
              </a:graphicData>
            </a:graphic>
          </wp:inline>
        </w:drawing>
      </w:r>
    </w:p>
    <w:p w14:paraId="1417A634" w14:textId="4039A416" w:rsidR="0032514A" w:rsidRDefault="0032514A" w:rsidP="009E0AE2">
      <w:pPr>
        <w:pStyle w:val="ListParagraph"/>
        <w:spacing w:after="0"/>
      </w:pPr>
      <w:r>
        <w:t>In any course, with editing turned on, configure the block again.</w:t>
      </w:r>
    </w:p>
    <w:p w14:paraId="46C64B0A" w14:textId="77777777" w:rsidR="0032514A" w:rsidRDefault="0032514A" w:rsidP="009E0AE2">
      <w:pPr>
        <w:pStyle w:val="ListParagraph"/>
        <w:spacing w:after="0"/>
      </w:pPr>
    </w:p>
    <w:p w14:paraId="4FCF7BAC" w14:textId="2F9D044C" w:rsidR="0032514A" w:rsidRDefault="00971F85" w:rsidP="009E0AE2">
      <w:pPr>
        <w:pStyle w:val="ListParagraph"/>
        <w:spacing w:after="0"/>
      </w:pPr>
      <w:r>
        <w:rPr>
          <w:noProof/>
          <w:lang w:eastAsia="en-GB"/>
        </w:rPr>
        <w:drawing>
          <wp:inline distT="0" distB="0" distL="0" distR="0" wp14:anchorId="3940903F" wp14:editId="68B1524A">
            <wp:extent cx="3528407" cy="1851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842" cy="1854512"/>
                    </a:xfrm>
                    <a:prstGeom prst="rect">
                      <a:avLst/>
                    </a:prstGeom>
                  </pic:spPr>
                </pic:pic>
              </a:graphicData>
            </a:graphic>
          </wp:inline>
        </w:drawing>
      </w:r>
    </w:p>
    <w:p w14:paraId="2A3ADF80" w14:textId="7E6B7D09" w:rsidR="00971F85" w:rsidRDefault="00971F85" w:rsidP="009E0AE2">
      <w:pPr>
        <w:pStyle w:val="ListParagraph"/>
        <w:spacing w:after="0"/>
      </w:pPr>
      <w:r>
        <w:t>This time the only important aspect is to display in any type of course main page as we only want this block to be on course main pages.</w:t>
      </w:r>
    </w:p>
    <w:p w14:paraId="700996D5" w14:textId="77777777" w:rsidR="009E0AE2" w:rsidRDefault="009E0AE2" w:rsidP="009E0AE2">
      <w:pPr>
        <w:spacing w:after="0"/>
      </w:pPr>
    </w:p>
    <w:p w14:paraId="7130C23F" w14:textId="20902E75" w:rsidR="002D2BB1" w:rsidRDefault="002D2BB1" w:rsidP="009E0AE2">
      <w:pPr>
        <w:spacing w:after="0"/>
      </w:pPr>
      <w:r>
        <w:rPr>
          <w:noProof/>
          <w:lang w:eastAsia="en-GB"/>
        </w:rPr>
        <w:drawing>
          <wp:inline distT="0" distB="0" distL="0" distR="0" wp14:anchorId="394C9D14" wp14:editId="2558062F">
            <wp:extent cx="5731510" cy="825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25500"/>
                    </a:xfrm>
                    <a:prstGeom prst="rect">
                      <a:avLst/>
                    </a:prstGeom>
                  </pic:spPr>
                </pic:pic>
              </a:graphicData>
            </a:graphic>
          </wp:inline>
        </w:drawing>
      </w:r>
    </w:p>
    <w:p w14:paraId="2C2B9F6F" w14:textId="77777777" w:rsidR="002D2BB1" w:rsidRDefault="002D2BB1" w:rsidP="009E0AE2">
      <w:pPr>
        <w:spacing w:after="0"/>
      </w:pPr>
    </w:p>
    <w:p w14:paraId="61832B9F" w14:textId="3CF2080D" w:rsidR="009E0AE2" w:rsidRDefault="6C219E27" w:rsidP="009E0AE2">
      <w:pPr>
        <w:pStyle w:val="ListParagraph"/>
      </w:pPr>
      <w:r>
        <w:t>If the block is deleted from any course, it will be deleted across the site so it is important to lock the block so that it cannot be deleted. So in Site administration &gt;&gt; Plugins &gt;&gt; Blocks &gt;&gt; Manage blocks, ensure that you click to lock the padlock for the Lecturecast Connector block as seen above.</w:t>
      </w:r>
    </w:p>
    <w:p w14:paraId="2EC178A8" w14:textId="77777777" w:rsidR="009E0AE2" w:rsidRPr="009E0AE2" w:rsidRDefault="009E0AE2" w:rsidP="009E0AE2">
      <w:pPr>
        <w:pStyle w:val="ListParagraph"/>
      </w:pPr>
    </w:p>
    <w:p w14:paraId="20AD755A" w14:textId="5D73D91F" w:rsidR="005B2A19" w:rsidRDefault="6C219E27" w:rsidP="00586B5D">
      <w:pPr>
        <w:pStyle w:val="ListParagraph"/>
        <w:numPr>
          <w:ilvl w:val="0"/>
          <w:numId w:val="44"/>
        </w:numPr>
        <w:spacing w:after="0"/>
      </w:pPr>
      <w:r>
        <w:lastRenderedPageBreak/>
        <w:t>Setting up Lecturecast LTI Tool</w:t>
      </w:r>
    </w:p>
    <w:p w14:paraId="109DFEE3" w14:textId="5A62A7BE" w:rsidR="009F0F1A" w:rsidRDefault="6C219E27" w:rsidP="009F0F1A">
      <w:pPr>
        <w:pStyle w:val="ListParagraph"/>
        <w:spacing w:after="0"/>
      </w:pPr>
      <w:r>
        <w:t>For this part of the implementation you will need an admin for ALP to provide the following details: Consumer Key, Shared Secret, and Host URL</w:t>
      </w:r>
    </w:p>
    <w:p w14:paraId="11AC9DE3" w14:textId="566258FE" w:rsidR="009F0F1A" w:rsidRDefault="00B345B6" w:rsidP="009F0F1A">
      <w:pPr>
        <w:pStyle w:val="ListParagraph"/>
        <w:spacing w:after="0"/>
      </w:pPr>
      <w:r>
        <w:rPr>
          <w:noProof/>
          <w:lang w:eastAsia="en-GB"/>
        </w:rPr>
        <w:drawing>
          <wp:inline distT="0" distB="0" distL="0" distR="0" wp14:anchorId="68FF2233" wp14:editId="6AFB1965">
            <wp:extent cx="4053840" cy="297413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6609" cy="2976164"/>
                    </a:xfrm>
                    <a:prstGeom prst="rect">
                      <a:avLst/>
                    </a:prstGeom>
                  </pic:spPr>
                </pic:pic>
              </a:graphicData>
            </a:graphic>
          </wp:inline>
        </w:drawing>
      </w:r>
    </w:p>
    <w:p w14:paraId="4C510387" w14:textId="15FCF9B8" w:rsidR="009F0F1A" w:rsidRDefault="6C219E27" w:rsidP="009F0F1A">
      <w:pPr>
        <w:pStyle w:val="ListParagraph"/>
        <w:spacing w:after="0"/>
      </w:pPr>
      <w:r>
        <w:t>If your LTI tool is not yet configured you will need to create an external activity. From Site administration &gt;&gt; Plugins &gt;&gt; Activity modules &gt;&gt; External tool &gt;&gt; Manage tools &gt;&gt; configure a tool manually, give the tool a name like ‘Lecturecast’, enter the Host URL form ALP in the ‘Tool base URL/cartridge URL’, enter the consumer key and shared Secret. It is also a good idea to show as a preconfigured tool so that it will be listed in the activities in Moodle courses when you attempt to create the activity. You then need to save the settings.</w:t>
      </w:r>
    </w:p>
    <w:p w14:paraId="6F32B885" w14:textId="77777777" w:rsidR="009E0AE2" w:rsidRPr="009E0AE2" w:rsidRDefault="009E0AE2" w:rsidP="009E0AE2">
      <w:pPr>
        <w:pStyle w:val="ListParagraph"/>
        <w:spacing w:after="0"/>
      </w:pPr>
    </w:p>
    <w:p w14:paraId="397BAFF9" w14:textId="06EF28D2" w:rsidR="005B2A19" w:rsidRDefault="6C219E27" w:rsidP="00586B5D">
      <w:pPr>
        <w:pStyle w:val="ListParagraph"/>
        <w:numPr>
          <w:ilvl w:val="0"/>
          <w:numId w:val="44"/>
        </w:numPr>
        <w:spacing w:after="0"/>
      </w:pPr>
      <w:r>
        <w:t>Setup done in Moodle for connecting to GEN Database table</w:t>
      </w:r>
    </w:p>
    <w:p w14:paraId="5364C3E0" w14:textId="396F9C05" w:rsidR="009E0AE2" w:rsidRDefault="004C2463" w:rsidP="009E0AE2">
      <w:pPr>
        <w:pStyle w:val="ListParagraph"/>
      </w:pPr>
      <w:r>
        <w:rPr>
          <w:noProof/>
          <w:lang w:eastAsia="en-GB"/>
        </w:rPr>
        <w:drawing>
          <wp:inline distT="0" distB="0" distL="0" distR="0" wp14:anchorId="3F2D3B43" wp14:editId="33DCF723">
            <wp:extent cx="4666045" cy="231648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9910" cy="2333293"/>
                    </a:xfrm>
                    <a:prstGeom prst="rect">
                      <a:avLst/>
                    </a:prstGeom>
                  </pic:spPr>
                </pic:pic>
              </a:graphicData>
            </a:graphic>
          </wp:inline>
        </w:drawing>
      </w:r>
    </w:p>
    <w:p w14:paraId="37AE6BF0" w14:textId="5CA7D808" w:rsidR="004C2463" w:rsidRDefault="6C219E27" w:rsidP="009E0AE2">
      <w:pPr>
        <w:pStyle w:val="ListParagraph"/>
      </w:pPr>
      <w:r>
        <w:t>You will need your DBA to provide the details of the GEN oracle database and user that has access to the Scheduler tables. Access the Lecturecast connector settings page at Site administration &gt;&gt; Plugins &gt;&gt; Blocks &gt;&gt; Lecturecast Connector. Enter these as above and also the TNS_ADMIN path. The TNS_ADMIN environment variable is used to specify the directory location for the tnsnames.ora file in order for the OCI8 libraries to work (for PHP to talk to Oracle DB). Please save the settings</w:t>
      </w:r>
    </w:p>
    <w:p w14:paraId="4C181830" w14:textId="77777777" w:rsidR="009E0AE2" w:rsidRPr="009E0AE2" w:rsidRDefault="009E0AE2" w:rsidP="009E0AE2">
      <w:pPr>
        <w:spacing w:after="0"/>
      </w:pPr>
    </w:p>
    <w:p w14:paraId="4C3A348D" w14:textId="656748A5" w:rsidR="0071104C" w:rsidRDefault="6C219E27" w:rsidP="0071104C">
      <w:pPr>
        <w:pStyle w:val="ListParagraph"/>
        <w:numPr>
          <w:ilvl w:val="0"/>
          <w:numId w:val="44"/>
        </w:numPr>
        <w:spacing w:after="0"/>
      </w:pPr>
      <w:r>
        <w:t>Setup done in Moodle for connecting to ALP API</w:t>
      </w:r>
    </w:p>
    <w:p w14:paraId="053E6F12" w14:textId="3D4EA2AB" w:rsidR="009E0AE2" w:rsidRDefault="00D83451" w:rsidP="00D83451">
      <w:pPr>
        <w:spacing w:after="0"/>
        <w:ind w:left="720"/>
      </w:pPr>
      <w:r>
        <w:rPr>
          <w:noProof/>
          <w:lang w:eastAsia="en-GB"/>
        </w:rPr>
        <w:lastRenderedPageBreak/>
        <w:drawing>
          <wp:inline distT="0" distB="0" distL="0" distR="0" wp14:anchorId="0CC35AA2" wp14:editId="7A3EB45F">
            <wp:extent cx="5731510" cy="18561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56105"/>
                    </a:xfrm>
                    <a:prstGeom prst="rect">
                      <a:avLst/>
                    </a:prstGeom>
                  </pic:spPr>
                </pic:pic>
              </a:graphicData>
            </a:graphic>
          </wp:inline>
        </w:drawing>
      </w:r>
    </w:p>
    <w:p w14:paraId="489E712A" w14:textId="1A075BD0" w:rsidR="009E0AE2" w:rsidRDefault="6C219E27" w:rsidP="00D83451">
      <w:pPr>
        <w:spacing w:after="0"/>
        <w:ind w:left="720"/>
      </w:pPr>
      <w:r>
        <w:t>You will again need these details from your ALP admin to be entered in the Lecturecast Connector settings page.</w:t>
      </w:r>
    </w:p>
    <w:p w14:paraId="1773DD29" w14:textId="77777777" w:rsidR="00D83451" w:rsidRPr="009E0AE2" w:rsidRDefault="00D83451" w:rsidP="009E0AE2">
      <w:pPr>
        <w:spacing w:after="0"/>
      </w:pPr>
    </w:p>
    <w:p w14:paraId="1C7F9441" w14:textId="35AF448F" w:rsidR="0071104C" w:rsidRDefault="6C219E27" w:rsidP="0071104C">
      <w:pPr>
        <w:pStyle w:val="ListParagraph"/>
        <w:numPr>
          <w:ilvl w:val="0"/>
          <w:numId w:val="44"/>
        </w:numPr>
        <w:spacing w:after="0"/>
      </w:pPr>
      <w:r>
        <w:t>Setup done in Moodle to reposition the block</w:t>
      </w:r>
    </w:p>
    <w:p w14:paraId="463F1812" w14:textId="04F19B24" w:rsidR="009E0AE2" w:rsidRDefault="00D83451" w:rsidP="009E0AE2">
      <w:pPr>
        <w:pStyle w:val="ListParagraph"/>
        <w:spacing w:after="0"/>
      </w:pPr>
      <w:r>
        <w:rPr>
          <w:noProof/>
          <w:lang w:eastAsia="en-GB"/>
        </w:rPr>
        <w:drawing>
          <wp:inline distT="0" distB="0" distL="0" distR="0" wp14:anchorId="11B5EF71" wp14:editId="0BAF7767">
            <wp:extent cx="5476875" cy="1819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6875" cy="1819275"/>
                    </a:xfrm>
                    <a:prstGeom prst="rect">
                      <a:avLst/>
                    </a:prstGeom>
                  </pic:spPr>
                </pic:pic>
              </a:graphicData>
            </a:graphic>
          </wp:inline>
        </w:drawing>
      </w:r>
    </w:p>
    <w:p w14:paraId="2924D44F" w14:textId="2D1651EA" w:rsidR="00D83451" w:rsidRDefault="6C219E27" w:rsidP="009E0AE2">
      <w:pPr>
        <w:pStyle w:val="ListParagraph"/>
        <w:spacing w:after="0"/>
      </w:pPr>
      <w:r>
        <w:t>Within the section of the settings you enter where the block should be positioned. It is current set below the portico block which has a default weight of -14. The lower the integer, the higher up the block is shown. After setting the integer, click on the link as above and the block will be repositioned to the weight set on all courses.</w:t>
      </w:r>
    </w:p>
    <w:p w14:paraId="05879460" w14:textId="77777777" w:rsidR="009E0AE2" w:rsidRPr="009E0AE2" w:rsidRDefault="009E0AE2" w:rsidP="009E0AE2">
      <w:pPr>
        <w:pStyle w:val="ListParagraph"/>
        <w:spacing w:after="0"/>
      </w:pPr>
    </w:p>
    <w:p w14:paraId="17EB3725" w14:textId="013DEA88" w:rsidR="0071104C" w:rsidRDefault="6C219E27" w:rsidP="0071104C">
      <w:pPr>
        <w:pStyle w:val="ListParagraph"/>
        <w:numPr>
          <w:ilvl w:val="0"/>
          <w:numId w:val="44"/>
        </w:numPr>
        <w:spacing w:after="0"/>
      </w:pPr>
      <w:r>
        <w:t>Setup done in Moodle to scheduled batch job</w:t>
      </w:r>
    </w:p>
    <w:p w14:paraId="3505025F" w14:textId="77777777" w:rsidR="00477A37" w:rsidRDefault="6C219E27" w:rsidP="00F0483C">
      <w:pPr>
        <w:pStyle w:val="ListParagraph"/>
      </w:pPr>
      <w:r>
        <w:t>The task is run when the schedule is set in MOODLE’s scheduled tasks (see below)</w:t>
      </w:r>
    </w:p>
    <w:p w14:paraId="1C38D200" w14:textId="77777777" w:rsidR="00477A37" w:rsidRDefault="00477A37" w:rsidP="00586B5D">
      <w:pPr>
        <w:pStyle w:val="ListParagraph"/>
      </w:pPr>
      <w:r>
        <w:rPr>
          <w:noProof/>
          <w:lang w:eastAsia="en-GB"/>
        </w:rPr>
        <w:drawing>
          <wp:inline distT="0" distB="0" distL="0" distR="0" wp14:anchorId="409D204B" wp14:editId="40AEEC85">
            <wp:extent cx="4373880" cy="1979537"/>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2372" cy="1983380"/>
                    </a:xfrm>
                    <a:prstGeom prst="rect">
                      <a:avLst/>
                    </a:prstGeom>
                  </pic:spPr>
                </pic:pic>
              </a:graphicData>
            </a:graphic>
          </wp:inline>
        </w:drawing>
      </w:r>
    </w:p>
    <w:p w14:paraId="4ADD1B86" w14:textId="77777777" w:rsidR="00477A37" w:rsidRDefault="6C219E27" w:rsidP="00586B5D">
      <w:pPr>
        <w:pStyle w:val="ListParagraph"/>
      </w:pPr>
      <w:r>
        <w:t>Depending on the time that is scheduled for the task to run (see below) then once MOODLE cron runs and the time has passed then the task will run and the Lecturecast connector table will be synced with ALP section mappings</w:t>
      </w:r>
    </w:p>
    <w:p w14:paraId="1F75AF23" w14:textId="77777777" w:rsidR="00477A37" w:rsidRPr="002A30A0" w:rsidRDefault="00477A37" w:rsidP="00586B5D">
      <w:pPr>
        <w:pStyle w:val="ListParagraph"/>
      </w:pPr>
      <w:r>
        <w:rPr>
          <w:noProof/>
          <w:lang w:eastAsia="en-GB"/>
        </w:rPr>
        <w:lastRenderedPageBreak/>
        <w:drawing>
          <wp:inline distT="0" distB="0" distL="0" distR="0" wp14:anchorId="21330FE6" wp14:editId="01EC8C4A">
            <wp:extent cx="4535088"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0083" cy="2853019"/>
                    </a:xfrm>
                    <a:prstGeom prst="rect">
                      <a:avLst/>
                    </a:prstGeom>
                  </pic:spPr>
                </pic:pic>
              </a:graphicData>
            </a:graphic>
          </wp:inline>
        </w:drawing>
      </w:r>
    </w:p>
    <w:p w14:paraId="4696B061" w14:textId="06E44A68" w:rsidR="009E0AE2" w:rsidRDefault="009E0AE2" w:rsidP="009E0AE2">
      <w:pPr>
        <w:pStyle w:val="ListParagraph"/>
        <w:spacing w:after="0"/>
      </w:pPr>
    </w:p>
    <w:p w14:paraId="6ED545D1" w14:textId="77777777" w:rsidR="009E0AE2" w:rsidRPr="009E0AE2" w:rsidRDefault="009E0AE2" w:rsidP="009E0AE2">
      <w:pPr>
        <w:pStyle w:val="ListParagraph"/>
        <w:spacing w:after="0"/>
      </w:pPr>
    </w:p>
    <w:p w14:paraId="4E8D7698" w14:textId="553953AB" w:rsidR="00EE03CC" w:rsidRDefault="6C219E27" w:rsidP="0071104C">
      <w:pPr>
        <w:pStyle w:val="ListParagraph"/>
        <w:numPr>
          <w:ilvl w:val="0"/>
          <w:numId w:val="44"/>
        </w:numPr>
        <w:spacing w:after="0"/>
      </w:pPr>
      <w:r>
        <w:t>Setup done in Moodle to perform unit testing</w:t>
      </w:r>
    </w:p>
    <w:p w14:paraId="6CF1C414" w14:textId="77777777" w:rsidR="00AD2075" w:rsidRDefault="00AD2075" w:rsidP="00AD2075">
      <w:pPr>
        <w:pStyle w:val="ListParagraph"/>
        <w:spacing w:after="0"/>
      </w:pPr>
    </w:p>
    <w:p w14:paraId="7D7DE628" w14:textId="77777777" w:rsidR="00AD2075" w:rsidRPr="00AD2075" w:rsidRDefault="6C219E27" w:rsidP="6C219E27">
      <w:pPr>
        <w:ind w:firstLine="720"/>
        <w:rPr>
          <w:b/>
          <w:bCs/>
        </w:rPr>
      </w:pPr>
      <w:r w:rsidRPr="6C219E27">
        <w:rPr>
          <w:b/>
          <w:bCs/>
        </w:rPr>
        <w:t>Composer installation</w:t>
      </w:r>
    </w:p>
    <w:p w14:paraId="61F37A60" w14:textId="77777777" w:rsidR="00AD2075" w:rsidRDefault="6C219E27" w:rsidP="6C219E27">
      <w:pPr>
        <w:pStyle w:val="NormalWeb"/>
        <w:shd w:val="clear" w:color="auto" w:fill="FFFFFF" w:themeFill="background1"/>
        <w:spacing w:before="0" w:beforeAutospacing="0" w:after="150" w:afterAutospacing="0"/>
        <w:ind w:left="720"/>
        <w:rPr>
          <w:rFonts w:ascii="Helvetica" w:hAnsi="Helvetica" w:cs="Helvetica"/>
          <w:color w:val="333333"/>
          <w:sz w:val="21"/>
          <w:szCs w:val="21"/>
        </w:rPr>
      </w:pPr>
      <w:r w:rsidRPr="6C219E27">
        <w:rPr>
          <w:rFonts w:ascii="Helvetica" w:hAnsi="Helvetica" w:cs="Helvetica"/>
          <w:color w:val="333333"/>
          <w:sz w:val="21"/>
          <w:szCs w:val="21"/>
        </w:rPr>
        <w:t>Composer is a dependency manager for PHP projects. It installs PHP libraries into /vendor/ subdirectory inside your moodle dirroot.</w:t>
      </w:r>
    </w:p>
    <w:p w14:paraId="54AA99CD" w14:textId="77777777" w:rsidR="00AD2075" w:rsidRDefault="6C219E27" w:rsidP="6C219E27">
      <w:pPr>
        <w:numPr>
          <w:ilvl w:val="0"/>
          <w:numId w:val="54"/>
        </w:numPr>
        <w:shd w:val="clear" w:color="auto" w:fill="FFFFFF" w:themeFill="background1"/>
        <w:tabs>
          <w:tab w:val="clear" w:pos="720"/>
          <w:tab w:val="num" w:pos="1440"/>
        </w:tabs>
        <w:spacing w:before="100" w:beforeAutospacing="1" w:after="100" w:afterAutospacing="1" w:line="300" w:lineRule="atLeast"/>
        <w:ind w:left="1320"/>
        <w:rPr>
          <w:rFonts w:ascii="Helvetica" w:hAnsi="Helvetica" w:cs="Helvetica"/>
          <w:color w:val="333333"/>
          <w:sz w:val="21"/>
          <w:szCs w:val="21"/>
        </w:rPr>
      </w:pPr>
      <w:r w:rsidRPr="6C219E27">
        <w:rPr>
          <w:rFonts w:ascii="Helvetica" w:hAnsi="Helvetica" w:cs="Helvetica"/>
          <w:color w:val="333333"/>
          <w:sz w:val="21"/>
          <w:szCs w:val="21"/>
        </w:rPr>
        <w:t>install Composer - </w:t>
      </w:r>
      <w:hyperlink r:id="rId40">
        <w:r w:rsidRPr="6C219E27">
          <w:rPr>
            <w:rStyle w:val="Hyperlink"/>
            <w:rFonts w:ascii="Helvetica" w:hAnsi="Helvetica" w:cs="Helvetica"/>
            <w:color w:val="005E8D"/>
            <w:sz w:val="21"/>
            <w:szCs w:val="21"/>
          </w:rPr>
          <w:t>http://getcomposer.org/doc/00-intro.md</w:t>
        </w:r>
      </w:hyperlink>
    </w:p>
    <w:p w14:paraId="2FDB4103" w14:textId="77777777" w:rsidR="00AD2075" w:rsidRDefault="00AD2075" w:rsidP="6C219E27">
      <w:pPr>
        <w:numPr>
          <w:ilvl w:val="0"/>
          <w:numId w:val="54"/>
        </w:numPr>
        <w:shd w:val="clear" w:color="auto" w:fill="FFFFFF" w:themeFill="background1"/>
        <w:tabs>
          <w:tab w:val="clear" w:pos="720"/>
          <w:tab w:val="num" w:pos="1440"/>
        </w:tabs>
        <w:spacing w:before="100" w:beforeAutospacing="1" w:after="100" w:afterAutospacing="1" w:line="300" w:lineRule="atLeast"/>
        <w:ind w:left="1320"/>
        <w:rPr>
          <w:rFonts w:ascii="Helvetica" w:hAnsi="Helvetica" w:cs="Helvetica"/>
          <w:color w:val="333333"/>
          <w:sz w:val="21"/>
          <w:szCs w:val="21"/>
        </w:rPr>
      </w:pPr>
      <w:r>
        <w:rPr>
          <w:rFonts w:ascii="Helvetica" w:hAnsi="Helvetica" w:cs="Helvetica"/>
          <w:color w:val="333333"/>
          <w:sz w:val="21"/>
          <w:szCs w:val="21"/>
        </w:rPr>
        <w:t>install PHUnit and dependencies - go to your Moodle dirroot and execute </w:t>
      </w:r>
      <w:r w:rsidRPr="6C219E27">
        <w:rPr>
          <w:rStyle w:val="HTMLCode"/>
          <w:rFonts w:ascii="Consolas" w:eastAsiaTheme="minorEastAsia" w:hAnsi="Consolas" w:cs="Consolas"/>
          <w:color w:val="DD1144"/>
          <w:sz w:val="18"/>
          <w:szCs w:val="18"/>
          <w:bdr w:val="single" w:sz="6" w:space="2" w:color="E1E1E8" w:frame="1"/>
          <w:shd w:val="clear" w:color="auto" w:fill="F7F7F9"/>
        </w:rPr>
        <w:t>php composer.phar install</w:t>
      </w:r>
    </w:p>
    <w:p w14:paraId="0959ED61" w14:textId="77777777" w:rsidR="00AD2075" w:rsidRPr="00AD2075" w:rsidRDefault="6C219E27" w:rsidP="6C219E27">
      <w:pPr>
        <w:ind w:firstLine="720"/>
        <w:rPr>
          <w:b/>
          <w:bCs/>
        </w:rPr>
      </w:pPr>
      <w:r w:rsidRPr="6C219E27">
        <w:rPr>
          <w:b/>
          <w:bCs/>
        </w:rPr>
        <w:t>Configure your server</w:t>
      </w:r>
    </w:p>
    <w:p w14:paraId="59F45B2F" w14:textId="77777777" w:rsidR="00AD2075" w:rsidRDefault="6C219E27" w:rsidP="6C219E27">
      <w:pPr>
        <w:pStyle w:val="NormalWeb"/>
        <w:shd w:val="clear" w:color="auto" w:fill="FFFFFF" w:themeFill="background1"/>
        <w:spacing w:before="0" w:beforeAutospacing="0" w:after="150" w:afterAutospacing="0"/>
        <w:ind w:left="720"/>
        <w:rPr>
          <w:rFonts w:ascii="Helvetica" w:hAnsi="Helvetica" w:cs="Helvetica"/>
          <w:color w:val="333333"/>
          <w:sz w:val="21"/>
          <w:szCs w:val="21"/>
        </w:rPr>
      </w:pPr>
      <w:r w:rsidRPr="6C219E27">
        <w:rPr>
          <w:rFonts w:ascii="Helvetica" w:hAnsi="Helvetica" w:cs="Helvetica"/>
          <w:color w:val="333333"/>
          <w:sz w:val="21"/>
          <w:szCs w:val="21"/>
        </w:rPr>
        <w:t>You need to create a new dataroot directory and specify a separate database prefix for the test environment, see config-dist.php for more information.</w:t>
      </w:r>
    </w:p>
    <w:p w14:paraId="0E5AF5B7" w14:textId="77777777" w:rsidR="00AD2075" w:rsidRDefault="00AD2075" w:rsidP="6C219E27">
      <w:pPr>
        <w:numPr>
          <w:ilvl w:val="0"/>
          <w:numId w:val="55"/>
        </w:numPr>
        <w:shd w:val="clear" w:color="auto" w:fill="FFFFFF" w:themeFill="background1"/>
        <w:tabs>
          <w:tab w:val="clear" w:pos="720"/>
          <w:tab w:val="num" w:pos="1440"/>
        </w:tabs>
        <w:spacing w:before="100" w:beforeAutospacing="1" w:after="100" w:afterAutospacing="1" w:line="300" w:lineRule="atLeast"/>
        <w:ind w:left="1095"/>
        <w:rPr>
          <w:rFonts w:ascii="Helvetica" w:hAnsi="Helvetica" w:cs="Helvetica"/>
          <w:color w:val="333333"/>
          <w:sz w:val="21"/>
          <w:szCs w:val="21"/>
        </w:rPr>
      </w:pPr>
      <w:r>
        <w:rPr>
          <w:rFonts w:ascii="Helvetica" w:hAnsi="Helvetica" w:cs="Helvetica"/>
          <w:color w:val="333333"/>
          <w:sz w:val="21"/>
          <w:szCs w:val="21"/>
        </w:rPr>
        <w:t>add </w:t>
      </w:r>
      <w:r w:rsidRPr="6C219E27">
        <w:rPr>
          <w:rStyle w:val="HTMLCode"/>
          <w:rFonts w:ascii="Consolas" w:eastAsiaTheme="minorEastAsia" w:hAnsi="Consolas" w:cs="Consolas"/>
          <w:color w:val="DD1144"/>
          <w:sz w:val="18"/>
          <w:szCs w:val="18"/>
          <w:bdr w:val="single" w:sz="6" w:space="2" w:color="E1E1E8" w:frame="1"/>
          <w:shd w:val="clear" w:color="auto" w:fill="F7F7F9"/>
        </w:rPr>
        <w:t>$CFG-&gt;phpunit_prefix = 'phpu_';</w:t>
      </w:r>
      <w:r>
        <w:rPr>
          <w:rFonts w:ascii="Helvetica" w:hAnsi="Helvetica" w:cs="Helvetica"/>
          <w:color w:val="333333"/>
          <w:sz w:val="21"/>
          <w:szCs w:val="21"/>
        </w:rPr>
        <w:t> to your config.php file</w:t>
      </w:r>
    </w:p>
    <w:p w14:paraId="52912693" w14:textId="77777777" w:rsidR="00AD2075" w:rsidRDefault="00AD2075" w:rsidP="6C219E27">
      <w:pPr>
        <w:numPr>
          <w:ilvl w:val="0"/>
          <w:numId w:val="55"/>
        </w:numPr>
        <w:shd w:val="clear" w:color="auto" w:fill="FFFFFF" w:themeFill="background1"/>
        <w:tabs>
          <w:tab w:val="clear" w:pos="720"/>
          <w:tab w:val="num" w:pos="1440"/>
        </w:tabs>
        <w:spacing w:before="100" w:beforeAutospacing="1" w:after="100" w:afterAutospacing="1" w:line="300" w:lineRule="atLeast"/>
        <w:ind w:left="1095"/>
        <w:rPr>
          <w:rFonts w:ascii="Helvetica" w:hAnsi="Helvetica" w:cs="Helvetica"/>
          <w:color w:val="333333"/>
          <w:sz w:val="21"/>
          <w:szCs w:val="21"/>
        </w:rPr>
      </w:pPr>
      <w:r>
        <w:rPr>
          <w:rFonts w:ascii="Helvetica" w:hAnsi="Helvetica" w:cs="Helvetica"/>
          <w:color w:val="333333"/>
          <w:sz w:val="21"/>
          <w:szCs w:val="21"/>
        </w:rPr>
        <w:t>and </w:t>
      </w:r>
      <w:r w:rsidRPr="6C219E27">
        <w:rPr>
          <w:rStyle w:val="HTMLCode"/>
          <w:rFonts w:ascii="Consolas" w:eastAsiaTheme="minorEastAsia" w:hAnsi="Consolas" w:cs="Consolas"/>
          <w:color w:val="DD1144"/>
          <w:sz w:val="18"/>
          <w:szCs w:val="18"/>
          <w:bdr w:val="single" w:sz="6" w:space="2" w:color="E1E1E8" w:frame="1"/>
          <w:shd w:val="clear" w:color="auto" w:fill="F7F7F9"/>
        </w:rPr>
        <w:t>$CFG-&gt;phpunit_dataroot = '/path/to/phpunitdataroot';</w:t>
      </w:r>
      <w:r>
        <w:rPr>
          <w:rFonts w:ascii="Helvetica" w:hAnsi="Helvetica" w:cs="Helvetica"/>
          <w:color w:val="333333"/>
          <w:sz w:val="21"/>
          <w:szCs w:val="21"/>
        </w:rPr>
        <w:t> to your config.php file</w:t>
      </w:r>
    </w:p>
    <w:p w14:paraId="2581BEFA" w14:textId="77777777" w:rsidR="00AD2075" w:rsidRPr="00AD2075" w:rsidRDefault="6C219E27" w:rsidP="6C219E27">
      <w:pPr>
        <w:ind w:firstLine="720"/>
        <w:rPr>
          <w:b/>
          <w:bCs/>
        </w:rPr>
      </w:pPr>
      <w:r w:rsidRPr="6C219E27">
        <w:rPr>
          <w:b/>
          <w:bCs/>
        </w:rPr>
        <w:t>Initialise the test environment</w:t>
      </w:r>
    </w:p>
    <w:p w14:paraId="7D885409" w14:textId="77777777" w:rsidR="00AD2075" w:rsidRDefault="6C219E27" w:rsidP="6C219E27">
      <w:pPr>
        <w:pStyle w:val="NormalWeb"/>
        <w:shd w:val="clear" w:color="auto" w:fill="FFFFFF" w:themeFill="background1"/>
        <w:spacing w:before="0" w:beforeAutospacing="0" w:after="150" w:afterAutospacing="0"/>
        <w:ind w:left="720"/>
        <w:rPr>
          <w:rFonts w:ascii="Helvetica" w:hAnsi="Helvetica" w:cs="Helvetica"/>
          <w:color w:val="333333"/>
          <w:sz w:val="21"/>
          <w:szCs w:val="21"/>
        </w:rPr>
      </w:pPr>
      <w:r w:rsidRPr="6C219E27">
        <w:rPr>
          <w:rFonts w:ascii="Helvetica" w:hAnsi="Helvetica" w:cs="Helvetica"/>
          <w:color w:val="333333"/>
          <w:sz w:val="21"/>
          <w:szCs w:val="21"/>
        </w:rPr>
        <w:t>Before first execution and after every upgrade the PHPUnit test environment needs to be initialised, this command also builds the phpunit.xml configuration files.</w:t>
      </w:r>
    </w:p>
    <w:p w14:paraId="720CC797" w14:textId="77777777" w:rsidR="00AD2075" w:rsidRDefault="00AD2075" w:rsidP="6C219E27">
      <w:pPr>
        <w:numPr>
          <w:ilvl w:val="0"/>
          <w:numId w:val="56"/>
        </w:numPr>
        <w:shd w:val="clear" w:color="auto" w:fill="FFFFFF" w:themeFill="background1"/>
        <w:tabs>
          <w:tab w:val="clear" w:pos="720"/>
          <w:tab w:val="num" w:pos="1440"/>
        </w:tabs>
        <w:spacing w:before="100" w:beforeAutospacing="1" w:after="100" w:afterAutospacing="1" w:line="300" w:lineRule="atLeast"/>
        <w:ind w:left="1095"/>
        <w:rPr>
          <w:rFonts w:ascii="Helvetica" w:hAnsi="Helvetica" w:cs="Helvetica"/>
          <w:color w:val="333333"/>
          <w:sz w:val="21"/>
          <w:szCs w:val="21"/>
        </w:rPr>
      </w:pPr>
      <w:r>
        <w:rPr>
          <w:rFonts w:ascii="Helvetica" w:hAnsi="Helvetica" w:cs="Helvetica"/>
          <w:color w:val="333333"/>
          <w:sz w:val="21"/>
          <w:szCs w:val="21"/>
        </w:rPr>
        <w:t>execute </w:t>
      </w:r>
      <w:r w:rsidRPr="6C219E27">
        <w:rPr>
          <w:rStyle w:val="HTMLCode"/>
          <w:rFonts w:ascii="Consolas" w:eastAsiaTheme="minorEastAsia" w:hAnsi="Consolas" w:cs="Consolas"/>
          <w:color w:val="DD1144"/>
          <w:sz w:val="18"/>
          <w:szCs w:val="18"/>
          <w:bdr w:val="single" w:sz="6" w:space="2" w:color="E1E1E8" w:frame="1"/>
          <w:shd w:val="clear" w:color="auto" w:fill="F7F7F9"/>
        </w:rPr>
        <w:t>php admin/tool/phpunit/cli/init.php</w:t>
      </w:r>
    </w:p>
    <w:p w14:paraId="6F51E277" w14:textId="77777777" w:rsidR="00AD2075" w:rsidRPr="00AD2075" w:rsidRDefault="6C219E27" w:rsidP="6C219E27">
      <w:pPr>
        <w:ind w:firstLine="720"/>
        <w:rPr>
          <w:b/>
          <w:bCs/>
        </w:rPr>
      </w:pPr>
      <w:r w:rsidRPr="6C219E27">
        <w:rPr>
          <w:b/>
          <w:bCs/>
        </w:rPr>
        <w:t>Execute tests</w:t>
      </w:r>
    </w:p>
    <w:p w14:paraId="3369DDC0" w14:textId="77777777" w:rsidR="00AD2075" w:rsidRDefault="00AD2075" w:rsidP="6C219E27">
      <w:pPr>
        <w:numPr>
          <w:ilvl w:val="0"/>
          <w:numId w:val="57"/>
        </w:numPr>
        <w:shd w:val="clear" w:color="auto" w:fill="FFFFFF" w:themeFill="background1"/>
        <w:tabs>
          <w:tab w:val="clear" w:pos="720"/>
          <w:tab w:val="num" w:pos="1440"/>
        </w:tabs>
        <w:spacing w:before="100" w:beforeAutospacing="1" w:after="100" w:afterAutospacing="1" w:line="300" w:lineRule="atLeast"/>
        <w:ind w:left="1095"/>
        <w:rPr>
          <w:rFonts w:ascii="Helvetica" w:hAnsi="Helvetica" w:cs="Helvetica"/>
          <w:color w:val="333333"/>
          <w:sz w:val="21"/>
          <w:szCs w:val="21"/>
        </w:rPr>
      </w:pPr>
      <w:r>
        <w:rPr>
          <w:rFonts w:ascii="Helvetica" w:hAnsi="Helvetica" w:cs="Helvetica"/>
          <w:color w:val="333333"/>
          <w:sz w:val="21"/>
          <w:szCs w:val="21"/>
        </w:rPr>
        <w:t>execute </w:t>
      </w:r>
      <w:r w:rsidRPr="6C219E27">
        <w:rPr>
          <w:rStyle w:val="HTMLCode"/>
          <w:rFonts w:ascii="Consolas" w:eastAsiaTheme="minorEastAsia" w:hAnsi="Consolas" w:cs="Consolas"/>
          <w:color w:val="DD1144"/>
          <w:sz w:val="18"/>
          <w:szCs w:val="18"/>
          <w:bdr w:val="single" w:sz="6" w:space="2" w:color="E1E1E8" w:frame="1"/>
          <w:shd w:val="clear" w:color="auto" w:fill="F7F7F9"/>
        </w:rPr>
        <w:t>vendor/bin/phpunit</w:t>
      </w:r>
      <w:r>
        <w:rPr>
          <w:rFonts w:ascii="Helvetica" w:hAnsi="Helvetica" w:cs="Helvetica"/>
          <w:color w:val="333333"/>
          <w:sz w:val="21"/>
          <w:szCs w:val="21"/>
        </w:rPr>
        <w:t> from dirroot directory</w:t>
      </w:r>
    </w:p>
    <w:p w14:paraId="7F6CE597" w14:textId="77777777" w:rsidR="00AD2075" w:rsidRDefault="00AD2075" w:rsidP="6C219E27">
      <w:pPr>
        <w:numPr>
          <w:ilvl w:val="0"/>
          <w:numId w:val="57"/>
        </w:numPr>
        <w:shd w:val="clear" w:color="auto" w:fill="FFFFFF" w:themeFill="background1"/>
        <w:tabs>
          <w:tab w:val="clear" w:pos="720"/>
          <w:tab w:val="num" w:pos="1440"/>
        </w:tabs>
        <w:spacing w:before="100" w:beforeAutospacing="1" w:after="100" w:afterAutospacing="1" w:line="300" w:lineRule="atLeast"/>
        <w:ind w:left="1095"/>
        <w:rPr>
          <w:rFonts w:ascii="Helvetica" w:hAnsi="Helvetica" w:cs="Helvetica"/>
          <w:color w:val="333333"/>
          <w:sz w:val="21"/>
          <w:szCs w:val="21"/>
        </w:rPr>
      </w:pPr>
      <w:r>
        <w:rPr>
          <w:rFonts w:ascii="Helvetica" w:hAnsi="Helvetica" w:cs="Helvetica"/>
          <w:color w:val="333333"/>
          <w:sz w:val="21"/>
          <w:szCs w:val="21"/>
        </w:rPr>
        <w:t>you can execute a single test case class using class name followed by path to test file </w:t>
      </w:r>
      <w:r w:rsidRPr="6C219E27">
        <w:rPr>
          <w:rStyle w:val="HTMLCode"/>
          <w:rFonts w:ascii="Consolas" w:eastAsiaTheme="minorEastAsia" w:hAnsi="Consolas" w:cs="Consolas"/>
          <w:color w:val="DD1144"/>
          <w:sz w:val="18"/>
          <w:szCs w:val="18"/>
          <w:bdr w:val="single" w:sz="6" w:space="2" w:color="E1E1E8" w:frame="1"/>
          <w:shd w:val="clear" w:color="auto" w:fill="F7F7F9"/>
        </w:rPr>
        <w:t>vendor/bin/phpunit core_phpunit_basic_testcase lib/tests/phpunit_test.php</w:t>
      </w:r>
    </w:p>
    <w:p w14:paraId="0FB0BFB4" w14:textId="77777777" w:rsidR="00AD2075" w:rsidRDefault="00AD2075" w:rsidP="6C219E27">
      <w:pPr>
        <w:numPr>
          <w:ilvl w:val="0"/>
          <w:numId w:val="57"/>
        </w:numPr>
        <w:shd w:val="clear" w:color="auto" w:fill="FFFFFF" w:themeFill="background1"/>
        <w:tabs>
          <w:tab w:val="clear" w:pos="720"/>
          <w:tab w:val="num" w:pos="1440"/>
        </w:tabs>
        <w:spacing w:before="100" w:beforeAutospacing="1" w:after="100" w:afterAutospacing="1" w:line="300" w:lineRule="atLeast"/>
        <w:ind w:left="1095"/>
        <w:rPr>
          <w:rFonts w:ascii="Helvetica" w:hAnsi="Helvetica" w:cs="Helvetica"/>
          <w:color w:val="333333"/>
          <w:sz w:val="21"/>
          <w:szCs w:val="21"/>
        </w:rPr>
      </w:pPr>
      <w:r>
        <w:rPr>
          <w:rFonts w:ascii="Helvetica" w:hAnsi="Helvetica" w:cs="Helvetica"/>
          <w:color w:val="333333"/>
          <w:sz w:val="21"/>
          <w:szCs w:val="21"/>
        </w:rPr>
        <w:t>it is also possible to create custom configuration files in xml format and use </w:t>
      </w:r>
      <w:r w:rsidRPr="6C219E27">
        <w:rPr>
          <w:rStyle w:val="HTMLCode"/>
          <w:rFonts w:ascii="Consolas" w:eastAsiaTheme="minorEastAsia" w:hAnsi="Consolas" w:cs="Consolas"/>
          <w:color w:val="DD1144"/>
          <w:sz w:val="18"/>
          <w:szCs w:val="18"/>
          <w:bdr w:val="single" w:sz="6" w:space="2" w:color="E1E1E8" w:frame="1"/>
          <w:shd w:val="clear" w:color="auto" w:fill="F7F7F9"/>
        </w:rPr>
        <w:t>vendor/bin/phpunit -c mytestsuites.xml</w:t>
      </w:r>
    </w:p>
    <w:p w14:paraId="0AB71AF6" w14:textId="77777777" w:rsidR="00AD2075" w:rsidRPr="00AD2075" w:rsidRDefault="6C219E27" w:rsidP="6C219E27">
      <w:pPr>
        <w:ind w:left="240" w:firstLine="495"/>
        <w:rPr>
          <w:b/>
          <w:bCs/>
        </w:rPr>
      </w:pPr>
      <w:r w:rsidRPr="6C219E27">
        <w:rPr>
          <w:b/>
          <w:bCs/>
        </w:rPr>
        <w:lastRenderedPageBreak/>
        <w:t>How to add more tests?</w:t>
      </w:r>
    </w:p>
    <w:p w14:paraId="2D91F62E" w14:textId="77777777" w:rsidR="00AD2075" w:rsidRDefault="00AD2075" w:rsidP="6C219E27">
      <w:pPr>
        <w:numPr>
          <w:ilvl w:val="0"/>
          <w:numId w:val="58"/>
        </w:numPr>
        <w:shd w:val="clear" w:color="auto" w:fill="FFFFFF" w:themeFill="background1"/>
        <w:tabs>
          <w:tab w:val="clear" w:pos="720"/>
          <w:tab w:val="num" w:pos="1440"/>
        </w:tabs>
        <w:spacing w:before="100" w:beforeAutospacing="1" w:after="100" w:afterAutospacing="1" w:line="300" w:lineRule="atLeast"/>
        <w:ind w:left="1320"/>
        <w:rPr>
          <w:rFonts w:ascii="Helvetica" w:hAnsi="Helvetica" w:cs="Helvetica"/>
          <w:color w:val="333333"/>
          <w:sz w:val="21"/>
          <w:szCs w:val="21"/>
        </w:rPr>
      </w:pPr>
      <w:r>
        <w:rPr>
          <w:rFonts w:ascii="Helvetica" w:hAnsi="Helvetica" w:cs="Helvetica"/>
          <w:color w:val="333333"/>
          <w:sz w:val="21"/>
          <w:szCs w:val="21"/>
        </w:rPr>
        <w:t>create </w:t>
      </w:r>
      <w:r w:rsidRPr="6C219E27">
        <w:rPr>
          <w:rStyle w:val="HTMLCode"/>
          <w:rFonts w:ascii="Consolas" w:eastAsiaTheme="minorEastAsia" w:hAnsi="Consolas" w:cs="Consolas"/>
          <w:color w:val="DD1144"/>
          <w:sz w:val="18"/>
          <w:szCs w:val="18"/>
          <w:bdr w:val="single" w:sz="6" w:space="2" w:color="E1E1E8" w:frame="1"/>
          <w:shd w:val="clear" w:color="auto" w:fill="F7F7F9"/>
        </w:rPr>
        <w:t>tests/</w:t>
      </w:r>
      <w:r>
        <w:rPr>
          <w:rFonts w:ascii="Helvetica" w:hAnsi="Helvetica" w:cs="Helvetica"/>
          <w:color w:val="333333"/>
          <w:sz w:val="21"/>
          <w:szCs w:val="21"/>
        </w:rPr>
        <w:t> directory in your add-on</w:t>
      </w:r>
    </w:p>
    <w:p w14:paraId="539E1FFF" w14:textId="77777777" w:rsidR="00AD2075" w:rsidRDefault="00AD2075" w:rsidP="6C219E27">
      <w:pPr>
        <w:numPr>
          <w:ilvl w:val="0"/>
          <w:numId w:val="58"/>
        </w:numPr>
        <w:shd w:val="clear" w:color="auto" w:fill="FFFFFF" w:themeFill="background1"/>
        <w:tabs>
          <w:tab w:val="clear" w:pos="720"/>
          <w:tab w:val="num" w:pos="1440"/>
        </w:tabs>
        <w:spacing w:before="100" w:beforeAutospacing="1" w:after="100" w:afterAutospacing="1" w:line="300" w:lineRule="atLeast"/>
        <w:ind w:left="1320"/>
        <w:rPr>
          <w:rFonts w:ascii="Helvetica" w:hAnsi="Helvetica" w:cs="Helvetica"/>
          <w:color w:val="333333"/>
          <w:sz w:val="21"/>
          <w:szCs w:val="21"/>
        </w:rPr>
      </w:pPr>
      <w:r>
        <w:rPr>
          <w:rFonts w:ascii="Helvetica" w:hAnsi="Helvetica" w:cs="Helvetica"/>
          <w:color w:val="333333"/>
          <w:sz w:val="21"/>
          <w:szCs w:val="21"/>
        </w:rPr>
        <w:t>add test file, for example </w:t>
      </w:r>
      <w:r w:rsidRPr="6C219E27">
        <w:rPr>
          <w:rStyle w:val="HTMLCode"/>
          <w:rFonts w:ascii="Consolas" w:eastAsiaTheme="minorEastAsia" w:hAnsi="Consolas" w:cs="Consolas"/>
          <w:color w:val="DD1144"/>
          <w:sz w:val="18"/>
          <w:szCs w:val="18"/>
          <w:bdr w:val="single" w:sz="6" w:space="2" w:color="E1E1E8" w:frame="1"/>
          <w:shd w:val="clear" w:color="auto" w:fill="F7F7F9"/>
        </w:rPr>
        <w:t>local/mytest/tests/my_test.php</w:t>
      </w:r>
      <w:r>
        <w:rPr>
          <w:rFonts w:ascii="Helvetica" w:hAnsi="Helvetica" w:cs="Helvetica"/>
          <w:color w:val="333333"/>
          <w:sz w:val="21"/>
          <w:szCs w:val="21"/>
        </w:rPr>
        <w:t> file with </w:t>
      </w:r>
      <w:r w:rsidRPr="6C219E27">
        <w:rPr>
          <w:rStyle w:val="HTMLCode"/>
          <w:rFonts w:ascii="Consolas" w:eastAsiaTheme="minorEastAsia" w:hAnsi="Consolas" w:cs="Consolas"/>
          <w:color w:val="DD1144"/>
          <w:sz w:val="18"/>
          <w:szCs w:val="18"/>
          <w:bdr w:val="single" w:sz="6" w:space="2" w:color="E1E1E8" w:frame="1"/>
          <w:shd w:val="clear" w:color="auto" w:fill="F7F7F9"/>
        </w:rPr>
        <w:t>local_my_testcase</w:t>
      </w:r>
      <w:r>
        <w:rPr>
          <w:rFonts w:ascii="Helvetica" w:hAnsi="Helvetica" w:cs="Helvetica"/>
          <w:color w:val="333333"/>
          <w:sz w:val="21"/>
          <w:szCs w:val="21"/>
        </w:rPr>
        <w:t> class that extends </w:t>
      </w:r>
      <w:r w:rsidRPr="6C219E27">
        <w:rPr>
          <w:rStyle w:val="HTMLCode"/>
          <w:rFonts w:ascii="Consolas" w:eastAsiaTheme="minorEastAsia" w:hAnsi="Consolas" w:cs="Consolas"/>
          <w:color w:val="DD1144"/>
          <w:sz w:val="18"/>
          <w:szCs w:val="18"/>
          <w:bdr w:val="single" w:sz="6" w:space="2" w:color="E1E1E8" w:frame="1"/>
          <w:shd w:val="clear" w:color="auto" w:fill="F7F7F9"/>
        </w:rPr>
        <w:t>basic_testcase</w:t>
      </w:r>
      <w:r>
        <w:rPr>
          <w:rFonts w:ascii="Helvetica" w:hAnsi="Helvetica" w:cs="Helvetica"/>
          <w:color w:val="333333"/>
          <w:sz w:val="21"/>
          <w:szCs w:val="21"/>
        </w:rPr>
        <w:t> or </w:t>
      </w:r>
      <w:r w:rsidRPr="6C219E27">
        <w:rPr>
          <w:rStyle w:val="HTMLCode"/>
          <w:rFonts w:ascii="Consolas" w:eastAsiaTheme="minorEastAsia" w:hAnsi="Consolas" w:cs="Consolas"/>
          <w:color w:val="DD1144"/>
          <w:sz w:val="18"/>
          <w:szCs w:val="18"/>
          <w:bdr w:val="single" w:sz="6" w:space="2" w:color="E1E1E8" w:frame="1"/>
          <w:shd w:val="clear" w:color="auto" w:fill="F7F7F9"/>
        </w:rPr>
        <w:t>advanced_testcase</w:t>
      </w:r>
    </w:p>
    <w:p w14:paraId="743E58F1" w14:textId="77777777" w:rsidR="00AD2075" w:rsidRDefault="6C219E27" w:rsidP="6C219E27">
      <w:pPr>
        <w:numPr>
          <w:ilvl w:val="0"/>
          <w:numId w:val="58"/>
        </w:numPr>
        <w:shd w:val="clear" w:color="auto" w:fill="FFFFFF" w:themeFill="background1"/>
        <w:tabs>
          <w:tab w:val="clear" w:pos="720"/>
          <w:tab w:val="num" w:pos="1440"/>
        </w:tabs>
        <w:spacing w:before="100" w:beforeAutospacing="1" w:after="100" w:afterAutospacing="1" w:line="300" w:lineRule="atLeast"/>
        <w:ind w:left="1320"/>
        <w:rPr>
          <w:rFonts w:ascii="Helvetica" w:hAnsi="Helvetica" w:cs="Helvetica"/>
          <w:color w:val="333333"/>
          <w:sz w:val="21"/>
          <w:szCs w:val="21"/>
        </w:rPr>
      </w:pPr>
      <w:r w:rsidRPr="6C219E27">
        <w:rPr>
          <w:rFonts w:ascii="Helvetica" w:hAnsi="Helvetica" w:cs="Helvetica"/>
          <w:color w:val="333333"/>
          <w:sz w:val="21"/>
          <w:szCs w:val="21"/>
        </w:rPr>
        <w:t>add some test_*() methods</w:t>
      </w:r>
    </w:p>
    <w:p w14:paraId="16E7178E" w14:textId="77777777" w:rsidR="00AD2075" w:rsidRDefault="00AD2075" w:rsidP="6C219E27">
      <w:pPr>
        <w:numPr>
          <w:ilvl w:val="0"/>
          <w:numId w:val="58"/>
        </w:numPr>
        <w:shd w:val="clear" w:color="auto" w:fill="FFFFFF" w:themeFill="background1"/>
        <w:tabs>
          <w:tab w:val="clear" w:pos="720"/>
          <w:tab w:val="num" w:pos="1440"/>
        </w:tabs>
        <w:spacing w:before="100" w:beforeAutospacing="1" w:after="100" w:afterAutospacing="1" w:line="300" w:lineRule="atLeast"/>
        <w:ind w:left="1320"/>
        <w:rPr>
          <w:rFonts w:ascii="Helvetica" w:hAnsi="Helvetica" w:cs="Helvetica"/>
          <w:color w:val="333333"/>
          <w:sz w:val="21"/>
          <w:szCs w:val="21"/>
        </w:rPr>
      </w:pPr>
      <w:r>
        <w:rPr>
          <w:rFonts w:ascii="Helvetica" w:hAnsi="Helvetica" w:cs="Helvetica"/>
          <w:color w:val="333333"/>
          <w:sz w:val="21"/>
          <w:szCs w:val="21"/>
        </w:rPr>
        <w:t>execute your new test case </w:t>
      </w:r>
      <w:r w:rsidRPr="6C219E27">
        <w:rPr>
          <w:rStyle w:val="HTMLCode"/>
          <w:rFonts w:ascii="Consolas" w:eastAsiaTheme="minorEastAsia" w:hAnsi="Consolas" w:cs="Consolas"/>
          <w:color w:val="DD1144"/>
          <w:sz w:val="18"/>
          <w:szCs w:val="18"/>
          <w:bdr w:val="single" w:sz="6" w:space="2" w:color="E1E1E8" w:frame="1"/>
          <w:shd w:val="clear" w:color="auto" w:fill="F7F7F9"/>
        </w:rPr>
        <w:t>vendor/bin/phpunit local_my_testcase local/mytest/tests/my_test.php</w:t>
      </w:r>
    </w:p>
    <w:p w14:paraId="3A7F5BC2" w14:textId="77777777" w:rsidR="00AD2075" w:rsidRDefault="00AD2075" w:rsidP="6C219E27">
      <w:pPr>
        <w:numPr>
          <w:ilvl w:val="0"/>
          <w:numId w:val="58"/>
        </w:numPr>
        <w:shd w:val="clear" w:color="auto" w:fill="FFFFFF" w:themeFill="background1"/>
        <w:tabs>
          <w:tab w:val="clear" w:pos="720"/>
          <w:tab w:val="num" w:pos="1440"/>
        </w:tabs>
        <w:spacing w:before="100" w:beforeAutospacing="1" w:after="100" w:afterAutospacing="1" w:line="300" w:lineRule="atLeast"/>
        <w:ind w:left="1320"/>
        <w:rPr>
          <w:rFonts w:ascii="Helvetica" w:hAnsi="Helvetica" w:cs="Helvetica"/>
          <w:color w:val="333333"/>
          <w:sz w:val="21"/>
          <w:szCs w:val="21"/>
        </w:rPr>
      </w:pPr>
      <w:r>
        <w:rPr>
          <w:rFonts w:ascii="Helvetica" w:hAnsi="Helvetica" w:cs="Helvetica"/>
          <w:color w:val="333333"/>
          <w:sz w:val="21"/>
          <w:szCs w:val="21"/>
        </w:rPr>
        <w:t>execute </w:t>
      </w:r>
      <w:r w:rsidRPr="6C219E27">
        <w:rPr>
          <w:rStyle w:val="HTMLCode"/>
          <w:rFonts w:ascii="Consolas" w:eastAsiaTheme="minorEastAsia" w:hAnsi="Consolas" w:cs="Consolas"/>
          <w:color w:val="DD1144"/>
          <w:sz w:val="18"/>
          <w:szCs w:val="18"/>
          <w:bdr w:val="single" w:sz="6" w:space="2" w:color="E1E1E8" w:frame="1"/>
          <w:shd w:val="clear" w:color="auto" w:fill="F7F7F9"/>
        </w:rPr>
        <w:t>php admin/tool/phpunit/cli/init.php</w:t>
      </w:r>
      <w:r>
        <w:rPr>
          <w:rFonts w:ascii="Helvetica" w:hAnsi="Helvetica" w:cs="Helvetica"/>
          <w:color w:val="333333"/>
          <w:sz w:val="21"/>
          <w:szCs w:val="21"/>
        </w:rPr>
        <w:t> to get the plugin tests included in main phpunit.xml configuration file</w:t>
      </w:r>
    </w:p>
    <w:p w14:paraId="42EFEBA8" w14:textId="77777777" w:rsidR="00AD2075" w:rsidRPr="00AD2075" w:rsidRDefault="6C219E27" w:rsidP="6C219E27">
      <w:pPr>
        <w:ind w:firstLine="720"/>
        <w:rPr>
          <w:b/>
          <w:bCs/>
        </w:rPr>
      </w:pPr>
      <w:r w:rsidRPr="6C219E27">
        <w:rPr>
          <w:b/>
          <w:bCs/>
        </w:rPr>
        <w:t>Windows support</w:t>
      </w:r>
    </w:p>
    <w:p w14:paraId="09305F21" w14:textId="77777777" w:rsidR="00AD2075" w:rsidRDefault="00AD2075" w:rsidP="6C219E27">
      <w:pPr>
        <w:numPr>
          <w:ilvl w:val="0"/>
          <w:numId w:val="59"/>
        </w:numPr>
        <w:shd w:val="clear" w:color="auto" w:fill="FFFFFF" w:themeFill="background1"/>
        <w:tabs>
          <w:tab w:val="clear" w:pos="720"/>
          <w:tab w:val="num" w:pos="1440"/>
        </w:tabs>
        <w:spacing w:before="100" w:beforeAutospacing="1" w:after="100" w:afterAutospacing="1" w:line="300" w:lineRule="atLeast"/>
        <w:ind w:left="1095"/>
        <w:rPr>
          <w:rFonts w:ascii="Helvetica" w:hAnsi="Helvetica" w:cs="Helvetica"/>
          <w:color w:val="333333"/>
          <w:sz w:val="21"/>
          <w:szCs w:val="21"/>
        </w:rPr>
      </w:pPr>
      <w:r>
        <w:rPr>
          <w:rFonts w:ascii="Helvetica" w:hAnsi="Helvetica" w:cs="Helvetica"/>
          <w:color w:val="333333"/>
          <w:sz w:val="21"/>
          <w:szCs w:val="21"/>
        </w:rPr>
        <w:t>use </w:t>
      </w:r>
      <w:r w:rsidRPr="6C219E27">
        <w:rPr>
          <w:rStyle w:val="HTMLCode"/>
          <w:rFonts w:ascii="Consolas" w:eastAsiaTheme="minorEastAsia" w:hAnsi="Consolas" w:cs="Consolas"/>
          <w:color w:val="DD1144"/>
          <w:sz w:val="18"/>
          <w:szCs w:val="18"/>
          <w:bdr w:val="single" w:sz="6" w:space="2" w:color="E1E1E8" w:frame="1"/>
          <w:shd w:val="clear" w:color="auto" w:fill="F7F7F9"/>
        </w:rPr>
        <w:t>\</w:t>
      </w:r>
      <w:r>
        <w:rPr>
          <w:rFonts w:ascii="Helvetica" w:hAnsi="Helvetica" w:cs="Helvetica"/>
          <w:color w:val="333333"/>
          <w:sz w:val="21"/>
          <w:szCs w:val="21"/>
        </w:rPr>
        <w:t> instead of </w:t>
      </w:r>
      <w:r w:rsidRPr="6C219E27">
        <w:rPr>
          <w:rStyle w:val="HTMLCode"/>
          <w:rFonts w:ascii="Consolas" w:eastAsiaTheme="minorEastAsia" w:hAnsi="Consolas" w:cs="Consolas"/>
          <w:color w:val="DD1144"/>
          <w:sz w:val="18"/>
          <w:szCs w:val="18"/>
          <w:bdr w:val="single" w:sz="6" w:space="2" w:color="E1E1E8" w:frame="1"/>
          <w:shd w:val="clear" w:color="auto" w:fill="F7F7F9"/>
        </w:rPr>
        <w:t>/</w:t>
      </w:r>
      <w:r>
        <w:rPr>
          <w:rFonts w:ascii="Helvetica" w:hAnsi="Helvetica" w:cs="Helvetica"/>
          <w:color w:val="333333"/>
          <w:sz w:val="21"/>
          <w:szCs w:val="21"/>
        </w:rPr>
        <w:t> in paths in examples above</w:t>
      </w:r>
    </w:p>
    <w:p w14:paraId="54771667" w14:textId="7CE3CD29" w:rsidR="009E0AE2" w:rsidRDefault="009E0AE2" w:rsidP="00AD2075">
      <w:pPr>
        <w:spacing w:after="0"/>
        <w:ind w:left="720"/>
      </w:pPr>
    </w:p>
    <w:p w14:paraId="23793B47" w14:textId="77777777" w:rsidR="009E0AE2" w:rsidRPr="009E0AE2" w:rsidRDefault="009E0AE2" w:rsidP="009E0AE2">
      <w:pPr>
        <w:spacing w:after="0"/>
      </w:pPr>
    </w:p>
    <w:p w14:paraId="2F886464" w14:textId="5FDA8263" w:rsidR="005B085D" w:rsidRDefault="6C219E27" w:rsidP="009E0AE2">
      <w:pPr>
        <w:pStyle w:val="ListParagraph"/>
        <w:numPr>
          <w:ilvl w:val="0"/>
          <w:numId w:val="44"/>
        </w:numPr>
        <w:spacing w:after="0"/>
      </w:pPr>
      <w:r>
        <w:t>Setup done in Moodle to perform the behat/acceptance testing</w:t>
      </w:r>
    </w:p>
    <w:p w14:paraId="716FE9F1" w14:textId="7641B777" w:rsidR="001D6EC6" w:rsidRDefault="6C219E27" w:rsidP="001D6EC6">
      <w:pPr>
        <w:pStyle w:val="ListParagraph"/>
        <w:spacing w:after="0"/>
      </w:pPr>
      <w:r>
        <w:t>The following steps are carried out to perform a behat testing on a local WAMP install of Moodle and the lecturecast connector block:</w:t>
      </w:r>
    </w:p>
    <w:p w14:paraId="23291635" w14:textId="77777777" w:rsidR="001D6EC6" w:rsidRDefault="001D6EC6" w:rsidP="001D6EC6">
      <w:pPr>
        <w:pStyle w:val="ListParagraph"/>
        <w:spacing w:after="0"/>
      </w:pPr>
    </w:p>
    <w:p w14:paraId="01219865" w14:textId="77777777" w:rsidR="007328C9" w:rsidRDefault="001D6EC6" w:rsidP="007328C9">
      <w:pPr>
        <w:pStyle w:val="ListParagraph"/>
        <w:spacing w:after="0"/>
      </w:pPr>
      <w:r>
        <w:t>&gt;&gt;</w:t>
      </w:r>
      <w:r>
        <w:tab/>
        <w:t>composer install   - Only if it has not been installed before on that Moodle folder</w:t>
      </w:r>
      <w:r w:rsidR="007328C9">
        <w:t xml:space="preserve">     </w:t>
      </w:r>
    </w:p>
    <w:p w14:paraId="5665A5E9" w14:textId="3B67FD6C" w:rsidR="007328C9" w:rsidRDefault="007328C9" w:rsidP="007328C9">
      <w:pPr>
        <w:pStyle w:val="ListParagraph"/>
        <w:spacing w:after="0"/>
        <w:ind w:left="1440" w:hanging="720"/>
      </w:pPr>
      <w:r>
        <w:t>&gt;&gt;</w:t>
      </w:r>
      <w:r>
        <w:tab/>
        <w:t>Create a new 'dataroot' area for files especially for behat adjusting permissions accordingly.</w:t>
      </w:r>
    </w:p>
    <w:p w14:paraId="149AB8C9" w14:textId="1F71F73F" w:rsidR="007328C9" w:rsidRDefault="007328C9" w:rsidP="007328C9">
      <w:pPr>
        <w:pStyle w:val="ListParagraph"/>
        <w:spacing w:after="0"/>
        <w:ind w:left="1440" w:hanging="720"/>
      </w:pPr>
      <w:r>
        <w:t>&gt;&gt;</w:t>
      </w:r>
      <w:r>
        <w:tab/>
        <w:t>If not there already, add Section 11 from config-dist.php to your config.php file and review the settings.</w:t>
      </w:r>
    </w:p>
    <w:p w14:paraId="0EAFA208" w14:textId="7226EBA6" w:rsidR="007328C9" w:rsidRDefault="007328C9" w:rsidP="007328C9">
      <w:pPr>
        <w:pStyle w:val="ListParagraph"/>
        <w:spacing w:after="0"/>
        <w:ind w:left="1440" w:hanging="720"/>
      </w:pPr>
      <w:r>
        <w:t>&gt;&gt;</w:t>
      </w:r>
      <w:r>
        <w:tab/>
        <w:t>$CFG-&gt;behat_wwwroot needs to point to your Moodle site yet be different from the 'normal' wwwroot (e.g. if you used localhost for wwwroot use 127.0.0.1 for the behat_wwwroot). Whatever you choose, make sure it works.</w:t>
      </w:r>
    </w:p>
    <w:p w14:paraId="02E7CA6D" w14:textId="5A2B2F3F" w:rsidR="007328C9" w:rsidRDefault="007328C9" w:rsidP="007328C9">
      <w:pPr>
        <w:pStyle w:val="ListParagraph"/>
        <w:spacing w:after="0"/>
      </w:pPr>
      <w:r>
        <w:t>&gt;&gt;</w:t>
      </w:r>
      <w:r>
        <w:tab/>
        <w:t>$CFG-&gt;behat_dataroot should point to the directory you created above</w:t>
      </w:r>
    </w:p>
    <w:p w14:paraId="70F73A5D" w14:textId="77777777" w:rsidR="007328C9" w:rsidRDefault="007328C9" w:rsidP="007328C9">
      <w:pPr>
        <w:pStyle w:val="ListParagraph"/>
        <w:spacing w:after="0"/>
        <w:ind w:left="1440" w:hanging="720"/>
      </w:pPr>
      <w:r>
        <w:t>&gt;&gt;</w:t>
      </w:r>
      <w:r>
        <w:tab/>
        <w:t>$CFG-&gt;behat_prefix should be fine.&gt;&gt;</w:t>
      </w:r>
      <w:r>
        <w:tab/>
      </w:r>
      <w:r w:rsidRPr="007328C9">
        <w:t>Download the Selenium Standalone Server. It is a single JAR file, put it anywhere handy.</w:t>
      </w:r>
      <w:r>
        <w:t xml:space="preserve">                      </w:t>
      </w:r>
    </w:p>
    <w:p w14:paraId="5E270397" w14:textId="77777777" w:rsidR="007328C9" w:rsidRDefault="001D6EC6" w:rsidP="007328C9">
      <w:pPr>
        <w:pStyle w:val="ListParagraph"/>
        <w:spacing w:after="0"/>
        <w:ind w:left="1440" w:hanging="720"/>
      </w:pPr>
      <w:r>
        <w:t>&gt;&gt;</w:t>
      </w:r>
      <w:r>
        <w:tab/>
        <w:t>cd c:\wamp64\www\moodle_314\</w:t>
      </w:r>
      <w:r w:rsidR="007328C9">
        <w:t xml:space="preserve">                                                                                     </w:t>
      </w:r>
    </w:p>
    <w:p w14:paraId="740AF435" w14:textId="19C1AB66" w:rsidR="001D6EC6" w:rsidRDefault="001D6EC6" w:rsidP="007328C9">
      <w:pPr>
        <w:pStyle w:val="ListParagraph"/>
        <w:spacing w:after="0"/>
        <w:ind w:left="1440" w:hanging="720"/>
      </w:pPr>
      <w:r>
        <w:t>&gt;&gt;</w:t>
      </w:r>
      <w:r>
        <w:tab/>
        <w:t>java -jar "C:\wamp64\selenium-server-standalone-2.42.2.jar"</w:t>
      </w:r>
    </w:p>
    <w:p w14:paraId="4C2F1BF9" w14:textId="0642DD8D" w:rsidR="001D6EC6" w:rsidRDefault="001D6EC6" w:rsidP="007328C9">
      <w:pPr>
        <w:pStyle w:val="ListParagraph"/>
        <w:spacing w:after="0"/>
      </w:pPr>
      <w:r>
        <w:t>&gt;&gt;</w:t>
      </w:r>
      <w:r>
        <w:tab/>
        <w:t>http://127.0.0.1:8080/moodle_314/</w:t>
      </w:r>
    </w:p>
    <w:p w14:paraId="4650F506" w14:textId="443AC029" w:rsidR="001D6EC6" w:rsidRDefault="001D6EC6" w:rsidP="007328C9">
      <w:pPr>
        <w:pStyle w:val="ListParagraph"/>
        <w:spacing w:after="0"/>
      </w:pPr>
      <w:r>
        <w:t>&gt;&gt;</w:t>
      </w:r>
      <w:r>
        <w:tab/>
        <w:t>php admin\tool\behat\cli\init.php</w:t>
      </w:r>
    </w:p>
    <w:p w14:paraId="7F9FB5DF" w14:textId="1CEAC568" w:rsidR="001D6EC6" w:rsidRPr="009E0AE2" w:rsidRDefault="001D6EC6" w:rsidP="00C410A9">
      <w:pPr>
        <w:pStyle w:val="ListParagraph"/>
        <w:spacing w:after="0"/>
        <w:ind w:left="1440" w:hanging="720"/>
      </w:pPr>
      <w:r>
        <w:t>&gt;&gt;</w:t>
      </w:r>
      <w:r>
        <w:tab/>
        <w:t>vendor\bin\behat --config C:\wamp64\behatdata_314\behat\behat.yml C:\wamp64\www\moodle_314\blocks\lecturecast_connector\tests\behat\lecturecast_connector.feature</w:t>
      </w:r>
    </w:p>
    <w:p w14:paraId="7A815581" w14:textId="576A99F6" w:rsidR="002241B0" w:rsidRDefault="6C219E27" w:rsidP="00EE03CC">
      <w:pPr>
        <w:pStyle w:val="Heading1"/>
      </w:pPr>
      <w:bookmarkStart w:id="102" w:name="_Toc502739554"/>
      <w:r>
        <w:t>Open Issues</w:t>
      </w:r>
      <w:bookmarkEnd w:id="102"/>
    </w:p>
    <w:p w14:paraId="20CC4472" w14:textId="50CA6C02" w:rsidR="00375629" w:rsidRPr="00375629" w:rsidRDefault="6C219E27" w:rsidP="00375629">
      <w:r>
        <w:t>There is currently no open issues. The project has adapted to all changes that were requested and all requirements have been met.</w:t>
      </w:r>
    </w:p>
    <w:sectPr w:rsidR="00375629" w:rsidRPr="00375629" w:rsidSect="00E867BB">
      <w:headerReference w:type="default" r:id="rId41"/>
      <w:footerReference w:type="default" r:id="rId42"/>
      <w:headerReference w:type="first" r:id="rId43"/>
      <w:pgSz w:w="11906" w:h="16838"/>
      <w:pgMar w:top="678" w:right="1440" w:bottom="993"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Sharvari" w:date="2018-01-03T10:48:00Z" w:initials="SA">
    <w:p w14:paraId="1A6EEE0E" w14:textId="4F24205B" w:rsidR="00F5175A" w:rsidRDefault="00F5175A">
      <w:pPr>
        <w:pStyle w:val="CommentText"/>
      </w:pPr>
      <w:r>
        <w:rPr>
          <w:rStyle w:val="CommentReference"/>
        </w:rPr>
        <w:annotationRef/>
      </w:r>
      <w:r>
        <w:t>Is BR04 and BR05 a single requirement? Or is mutually exclusive or inclusive?</w:t>
      </w:r>
    </w:p>
  </w:comment>
  <w:comment w:id="26" w:author="Sharvari" w:date="2017-11-29T12:52:00Z" w:initials="SA">
    <w:p w14:paraId="33F71A39" w14:textId="3C2056A2" w:rsidR="00F5175A" w:rsidRDefault="00F5175A">
      <w:pPr>
        <w:pStyle w:val="CommentText"/>
      </w:pPr>
      <w:r>
        <w:rPr>
          <w:rStyle w:val="CommentReference"/>
        </w:rPr>
        <w:annotationRef/>
      </w:r>
      <w:r>
        <w:t xml:space="preserve">Some of the requirements, actually describe the solution. These should purely be business requirements. </w:t>
      </w:r>
    </w:p>
  </w:comment>
  <w:comment w:id="39" w:author="Sharvari" w:date="2018-01-03T10:47:00Z" w:initials="SA">
    <w:p w14:paraId="2C2CB8D4" w14:textId="7CD88B8F" w:rsidR="00F5175A" w:rsidRDefault="00F5175A">
      <w:pPr>
        <w:pStyle w:val="CommentText"/>
      </w:pPr>
      <w:r>
        <w:rPr>
          <w:rStyle w:val="CommentReference"/>
        </w:rPr>
        <w:annotationRef/>
      </w:r>
      <w:r>
        <w:t>The sentence does not make sense. Can you please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EEE0E" w15:done="0"/>
  <w15:commentEx w15:paraId="33F71A39" w15:done="1"/>
  <w15:commentEx w15:paraId="2C2CB8D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D39EE" w14:textId="77777777" w:rsidR="00F5175A" w:rsidRDefault="00F5175A" w:rsidP="00E867BB">
      <w:pPr>
        <w:spacing w:after="0" w:line="240" w:lineRule="auto"/>
      </w:pPr>
      <w:r>
        <w:separator/>
      </w:r>
    </w:p>
  </w:endnote>
  <w:endnote w:type="continuationSeparator" w:id="0">
    <w:p w14:paraId="461318CF" w14:textId="77777777" w:rsidR="00F5175A" w:rsidRDefault="00F5175A" w:rsidP="00E867BB">
      <w:pPr>
        <w:spacing w:after="0" w:line="240" w:lineRule="auto"/>
      </w:pPr>
      <w:r>
        <w:continuationSeparator/>
      </w:r>
    </w:p>
  </w:endnote>
  <w:endnote w:type="continuationNotice" w:id="1">
    <w:p w14:paraId="2FAB4BBC" w14:textId="77777777" w:rsidR="00F5175A" w:rsidRDefault="00F517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157338"/>
      <w:docPartObj>
        <w:docPartGallery w:val="Page Numbers (Bottom of Page)"/>
        <w:docPartUnique/>
      </w:docPartObj>
    </w:sdtPr>
    <w:sdtContent>
      <w:sdt>
        <w:sdtPr>
          <w:id w:val="98381352"/>
          <w:docPartObj>
            <w:docPartGallery w:val="Page Numbers (Top of Page)"/>
            <w:docPartUnique/>
          </w:docPartObj>
        </w:sdtPr>
        <w:sdtContent>
          <w:p w14:paraId="0461C073" w14:textId="13C75870" w:rsidR="00F5175A" w:rsidRDefault="00F5175A" w:rsidP="00E867BB">
            <w:pPr>
              <w:pStyle w:val="Footer"/>
            </w:pPr>
            <w:r>
              <w:t xml:space="preserve">Page </w:t>
            </w:r>
            <w:r w:rsidRPr="102DA2FD">
              <w:rPr>
                <w:noProof/>
              </w:rPr>
              <w:fldChar w:fldCharType="begin"/>
            </w:r>
            <w:r>
              <w:instrText xml:space="preserve"> PAGE </w:instrText>
            </w:r>
            <w:r w:rsidRPr="102DA2FD">
              <w:fldChar w:fldCharType="separate"/>
            </w:r>
            <w:r w:rsidR="007062CC">
              <w:rPr>
                <w:noProof/>
              </w:rPr>
              <w:t>20</w:t>
            </w:r>
            <w:r w:rsidRPr="102DA2FD">
              <w:rPr>
                <w:noProof/>
              </w:rPr>
              <w:fldChar w:fldCharType="end"/>
            </w:r>
            <w:r>
              <w:t xml:space="preserve"> of </w:t>
            </w:r>
            <w:r>
              <w:fldChar w:fldCharType="begin"/>
            </w:r>
            <w:r>
              <w:instrText xml:space="preserve"> NUMPAGES  </w:instrText>
            </w:r>
            <w:r>
              <w:fldChar w:fldCharType="separate"/>
            </w:r>
            <w:r w:rsidR="007062CC">
              <w:rPr>
                <w:noProof/>
              </w:rPr>
              <w:t>22</w:t>
            </w:r>
            <w:r>
              <w:rPr>
                <w:noProof/>
              </w:rPr>
              <w:fldChar w:fldCharType="end"/>
            </w:r>
            <w:r>
              <w:tab/>
            </w:r>
            <w:r>
              <w:tab/>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5AA5B4" w14:textId="77777777" w:rsidR="00F5175A" w:rsidRDefault="00F5175A" w:rsidP="00E867BB">
      <w:pPr>
        <w:spacing w:after="0" w:line="240" w:lineRule="auto"/>
      </w:pPr>
      <w:r>
        <w:separator/>
      </w:r>
    </w:p>
  </w:footnote>
  <w:footnote w:type="continuationSeparator" w:id="0">
    <w:p w14:paraId="7D098416" w14:textId="77777777" w:rsidR="00F5175A" w:rsidRDefault="00F5175A" w:rsidP="00E867BB">
      <w:pPr>
        <w:spacing w:after="0" w:line="240" w:lineRule="auto"/>
      </w:pPr>
      <w:r>
        <w:continuationSeparator/>
      </w:r>
    </w:p>
  </w:footnote>
  <w:footnote w:type="continuationNotice" w:id="1">
    <w:p w14:paraId="16E7D17D" w14:textId="77777777" w:rsidR="00F5175A" w:rsidRDefault="00F5175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B087E" w14:textId="04BCF89C" w:rsidR="00F5175A" w:rsidRDefault="00F5175A" w:rsidP="00E867BB">
    <w:pPr>
      <w:pStyle w:val="Header"/>
      <w:ind w:hanging="1418"/>
    </w:pPr>
    <w:r>
      <w:tab/>
      <w:t xml:space="preserve">Solution Design </w:t>
    </w:r>
    <w:r>
      <w:tab/>
      <w:t>Document</w:t>
    </w:r>
    <w:r>
      <w:tab/>
    </w:r>
    <w:r w:rsidRPr="00C660A6">
      <w:t>INFORMATION SERVICES DIVISION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C0D98" w14:textId="77777777" w:rsidR="00F5175A" w:rsidRDefault="00F5175A" w:rsidP="00E867BB">
    <w:pPr>
      <w:pStyle w:val="Header"/>
      <w:ind w:left="1418" w:hanging="1418"/>
      <w:rPr>
        <w:noProof/>
        <w:lang w:eastAsia="en-GB"/>
      </w:rPr>
    </w:pPr>
    <w:r w:rsidRPr="00E867BB">
      <w:rPr>
        <w:b/>
        <w:noProof/>
        <w:lang w:eastAsia="en-GB"/>
      </w:rPr>
      <w:t>INFORMATION SERVICES DIVISION</w:t>
    </w:r>
  </w:p>
  <w:p w14:paraId="2062526B" w14:textId="77777777" w:rsidR="00F5175A" w:rsidRDefault="00F5175A" w:rsidP="00E867BB">
    <w:pPr>
      <w:pStyle w:val="Header"/>
      <w:ind w:hanging="1418"/>
    </w:pPr>
    <w:r>
      <w:rPr>
        <w:noProof/>
        <w:lang w:eastAsia="en-GB"/>
      </w:rPr>
      <w:drawing>
        <wp:inline distT="0" distB="0" distL="0" distR="0" wp14:anchorId="6C69C149" wp14:editId="3028EE41">
          <wp:extent cx="7560000" cy="99204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99204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B48CB"/>
    <w:multiLevelType w:val="hybridMultilevel"/>
    <w:tmpl w:val="D676281C"/>
    <w:lvl w:ilvl="0" w:tplc="1A92BE3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8F3540"/>
    <w:multiLevelType w:val="hybridMultilevel"/>
    <w:tmpl w:val="33BE7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7450F"/>
    <w:multiLevelType w:val="hybridMultilevel"/>
    <w:tmpl w:val="CC22A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750D6D"/>
    <w:multiLevelType w:val="hybridMultilevel"/>
    <w:tmpl w:val="11E864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864F91"/>
    <w:multiLevelType w:val="multilevel"/>
    <w:tmpl w:val="7AE6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362E4"/>
    <w:multiLevelType w:val="hybridMultilevel"/>
    <w:tmpl w:val="281E7FB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FF100A"/>
    <w:multiLevelType w:val="multilevel"/>
    <w:tmpl w:val="C2D84F30"/>
    <w:lvl w:ilvl="0">
      <w:start w:val="1"/>
      <w:numFmt w:val="decimal"/>
      <w:pStyle w:val="Heading1"/>
      <w:lvlText w:val="%1."/>
      <w:lvlJc w:val="left"/>
      <w:pPr>
        <w:ind w:left="360" w:hanging="360"/>
      </w:pPr>
    </w:lvl>
    <w:lvl w:ilvl="1">
      <w:start w:val="1"/>
      <w:numFmt w:val="decimal"/>
      <w:pStyle w:val="Heading2"/>
      <w:lvlText w:val="%1.%2"/>
      <w:lvlJc w:val="left"/>
      <w:pPr>
        <w:ind w:left="960" w:hanging="600"/>
      </w:p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440" w:hanging="1080"/>
      </w:pPr>
      <w:rPr>
        <w:rFonts w:hint="default"/>
      </w:rPr>
    </w:lvl>
    <w:lvl w:ilvl="4">
      <w:start w:val="1"/>
      <w:numFmt w:val="decimal"/>
      <w:pStyle w:val="Heading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580E64"/>
    <w:multiLevelType w:val="hybridMultilevel"/>
    <w:tmpl w:val="7D4EA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66228"/>
    <w:multiLevelType w:val="hybridMultilevel"/>
    <w:tmpl w:val="D488E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35852"/>
    <w:multiLevelType w:val="hybridMultilevel"/>
    <w:tmpl w:val="8D44C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F45083"/>
    <w:multiLevelType w:val="hybridMultilevel"/>
    <w:tmpl w:val="3EAE08D2"/>
    <w:lvl w:ilvl="0" w:tplc="CF08E1FA">
      <w:start w:val="1"/>
      <w:numFmt w:val="bullet"/>
      <w:pStyle w:val="PDF-ListParagraphItalicised"/>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DC6030"/>
    <w:multiLevelType w:val="hybridMultilevel"/>
    <w:tmpl w:val="CA060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A25C6"/>
    <w:multiLevelType w:val="hybridMultilevel"/>
    <w:tmpl w:val="CA5A5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EF216D"/>
    <w:multiLevelType w:val="multilevel"/>
    <w:tmpl w:val="18A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144DD"/>
    <w:multiLevelType w:val="hybridMultilevel"/>
    <w:tmpl w:val="B3A680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18649C"/>
    <w:multiLevelType w:val="hybridMultilevel"/>
    <w:tmpl w:val="032CE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A03008"/>
    <w:multiLevelType w:val="hybridMultilevel"/>
    <w:tmpl w:val="2A4C24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842C78"/>
    <w:multiLevelType w:val="hybridMultilevel"/>
    <w:tmpl w:val="1C8EF31A"/>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E82831"/>
    <w:multiLevelType w:val="hybridMultilevel"/>
    <w:tmpl w:val="4F829D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AF6DC1"/>
    <w:multiLevelType w:val="multilevel"/>
    <w:tmpl w:val="9C40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086735"/>
    <w:multiLevelType w:val="hybridMultilevel"/>
    <w:tmpl w:val="AC34CE6E"/>
    <w:lvl w:ilvl="0" w:tplc="3B2082CE">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1274A4"/>
    <w:multiLevelType w:val="hybridMultilevel"/>
    <w:tmpl w:val="1EA65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842C0F"/>
    <w:multiLevelType w:val="hybridMultilevel"/>
    <w:tmpl w:val="1548B95A"/>
    <w:lvl w:ilvl="0" w:tplc="FAF29C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055682"/>
    <w:multiLevelType w:val="hybridMultilevel"/>
    <w:tmpl w:val="FE6AE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8CE5A7B"/>
    <w:multiLevelType w:val="hybridMultilevel"/>
    <w:tmpl w:val="E9B2D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4940FB"/>
    <w:multiLevelType w:val="hybridMultilevel"/>
    <w:tmpl w:val="243EA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7708FF"/>
    <w:multiLevelType w:val="hybridMultilevel"/>
    <w:tmpl w:val="73F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9074A7"/>
    <w:multiLevelType w:val="hybridMultilevel"/>
    <w:tmpl w:val="E85E1A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2747449"/>
    <w:multiLevelType w:val="hybridMultilevel"/>
    <w:tmpl w:val="DF008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E486D"/>
    <w:multiLevelType w:val="multilevel"/>
    <w:tmpl w:val="80D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3E09AD"/>
    <w:multiLevelType w:val="multilevel"/>
    <w:tmpl w:val="DECE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087030"/>
    <w:multiLevelType w:val="hybridMultilevel"/>
    <w:tmpl w:val="2A50A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780A69"/>
    <w:multiLevelType w:val="hybridMultilevel"/>
    <w:tmpl w:val="01569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BD586F"/>
    <w:multiLevelType w:val="hybridMultilevel"/>
    <w:tmpl w:val="DE28632A"/>
    <w:lvl w:ilvl="0" w:tplc="7B807E82">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9F1426"/>
    <w:multiLevelType w:val="hybridMultilevel"/>
    <w:tmpl w:val="1DEE95D4"/>
    <w:lvl w:ilvl="0" w:tplc="B9FA387A">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E905EE1"/>
    <w:multiLevelType w:val="hybridMultilevel"/>
    <w:tmpl w:val="2F786E2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EC11FEB"/>
    <w:multiLevelType w:val="multilevel"/>
    <w:tmpl w:val="4AB0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B2813"/>
    <w:multiLevelType w:val="multilevel"/>
    <w:tmpl w:val="5734B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9D13CD"/>
    <w:multiLevelType w:val="hybridMultilevel"/>
    <w:tmpl w:val="B0E27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F45036"/>
    <w:multiLevelType w:val="hybridMultilevel"/>
    <w:tmpl w:val="E8C8D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7068C8"/>
    <w:multiLevelType w:val="multilevel"/>
    <w:tmpl w:val="BD7CE86C"/>
    <w:lvl w:ilvl="0">
      <w:start w:val="1"/>
      <w:numFmt w:val="decimal"/>
      <w:lvlText w:val="%1."/>
      <w:lvlJc w:val="left"/>
      <w:pPr>
        <w:ind w:left="1080" w:hanging="360"/>
      </w:pPr>
    </w:lvl>
    <w:lvl w:ilvl="1">
      <w:start w:val="2"/>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7B8441AC"/>
    <w:multiLevelType w:val="hybridMultilevel"/>
    <w:tmpl w:val="687E23A0"/>
    <w:lvl w:ilvl="0" w:tplc="0809000F">
      <w:start w:val="1"/>
      <w:numFmt w:val="decimal"/>
      <w:lvlText w:val="%1."/>
      <w:lvlJc w:val="left"/>
      <w:pPr>
        <w:ind w:left="644"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F70233"/>
    <w:multiLevelType w:val="hybridMultilevel"/>
    <w:tmpl w:val="1C8EF31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DD772BE"/>
    <w:multiLevelType w:val="hybridMultilevel"/>
    <w:tmpl w:val="FE6AE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E295113"/>
    <w:multiLevelType w:val="hybridMultilevel"/>
    <w:tmpl w:val="5C9AD8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7"/>
  </w:num>
  <w:num w:numId="4">
    <w:abstractNumId w:val="28"/>
  </w:num>
  <w:num w:numId="5">
    <w:abstractNumId w:val="21"/>
  </w:num>
  <w:num w:numId="6">
    <w:abstractNumId w:val="24"/>
  </w:num>
  <w:num w:numId="7">
    <w:abstractNumId w:val="25"/>
  </w:num>
  <w:num w:numId="8">
    <w:abstractNumId w:val="1"/>
  </w:num>
  <w:num w:numId="9">
    <w:abstractNumId w:val="8"/>
  </w:num>
  <w:num w:numId="10">
    <w:abstractNumId w:val="35"/>
  </w:num>
  <w:num w:numId="11">
    <w:abstractNumId w:val="18"/>
  </w:num>
  <w:num w:numId="12">
    <w:abstractNumId w:val="26"/>
  </w:num>
  <w:num w:numId="13">
    <w:abstractNumId w:val="12"/>
  </w:num>
  <w:num w:numId="14">
    <w:abstractNumId w:val="32"/>
  </w:num>
  <w:num w:numId="15">
    <w:abstractNumId w:val="11"/>
  </w:num>
  <w:num w:numId="16">
    <w:abstractNumId w:val="39"/>
  </w:num>
  <w:num w:numId="17">
    <w:abstractNumId w:val="6"/>
  </w:num>
  <w:num w:numId="18">
    <w:abstractNumId w:val="6"/>
  </w:num>
  <w:num w:numId="19">
    <w:abstractNumId w:val="6"/>
  </w:num>
  <w:num w:numId="20">
    <w:abstractNumId w:val="6"/>
  </w:num>
  <w:num w:numId="21">
    <w:abstractNumId w:val="31"/>
  </w:num>
  <w:num w:numId="22">
    <w:abstractNumId w:val="2"/>
  </w:num>
  <w:num w:numId="23">
    <w:abstractNumId w:val="16"/>
  </w:num>
  <w:num w:numId="24">
    <w:abstractNumId w:val="15"/>
  </w:num>
  <w:num w:numId="25">
    <w:abstractNumId w:val="14"/>
  </w:num>
  <w:num w:numId="26">
    <w:abstractNumId w:val="34"/>
  </w:num>
  <w:num w:numId="27">
    <w:abstractNumId w:val="6"/>
  </w:num>
  <w:num w:numId="28">
    <w:abstractNumId w:val="43"/>
  </w:num>
  <w:num w:numId="29">
    <w:abstractNumId w:val="44"/>
  </w:num>
  <w:num w:numId="30">
    <w:abstractNumId w:val="9"/>
  </w:num>
  <w:num w:numId="31">
    <w:abstractNumId w:val="23"/>
  </w:num>
  <w:num w:numId="32">
    <w:abstractNumId w:val="6"/>
  </w:num>
  <w:num w:numId="33">
    <w:abstractNumId w:val="41"/>
  </w:num>
  <w:num w:numId="34">
    <w:abstractNumId w:val="0"/>
  </w:num>
  <w:num w:numId="35">
    <w:abstractNumId w:val="5"/>
  </w:num>
  <w:num w:numId="36">
    <w:abstractNumId w:val="20"/>
  </w:num>
  <w:num w:numId="37">
    <w:abstractNumId w:val="27"/>
  </w:num>
  <w:num w:numId="38">
    <w:abstractNumId w:val="6"/>
  </w:num>
  <w:num w:numId="39">
    <w:abstractNumId w:val="6"/>
  </w:num>
  <w:num w:numId="40">
    <w:abstractNumId w:val="6"/>
  </w:num>
  <w:num w:numId="41">
    <w:abstractNumId w:val="42"/>
  </w:num>
  <w:num w:numId="42">
    <w:abstractNumId w:val="33"/>
  </w:num>
  <w:num w:numId="43">
    <w:abstractNumId w:val="17"/>
  </w:num>
  <w:num w:numId="44">
    <w:abstractNumId w:val="22"/>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 w:numId="47">
    <w:abstractNumId w:val="40"/>
  </w:num>
  <w:num w:numId="48">
    <w:abstractNumId w:val="3"/>
  </w:num>
  <w:num w:numId="49">
    <w:abstractNumId w:val="6"/>
  </w:num>
  <w:num w:numId="50">
    <w:abstractNumId w:val="6"/>
  </w:num>
  <w:num w:numId="51">
    <w:abstractNumId w:val="6"/>
  </w:num>
  <w:num w:numId="52">
    <w:abstractNumId w:val="6"/>
  </w:num>
  <w:num w:numId="53">
    <w:abstractNumId w:val="38"/>
  </w:num>
  <w:num w:numId="54">
    <w:abstractNumId w:val="37"/>
  </w:num>
  <w:num w:numId="55">
    <w:abstractNumId w:val="4"/>
  </w:num>
  <w:num w:numId="56">
    <w:abstractNumId w:val="13"/>
  </w:num>
  <w:num w:numId="57">
    <w:abstractNumId w:val="29"/>
  </w:num>
  <w:num w:numId="58">
    <w:abstractNumId w:val="30"/>
  </w:num>
  <w:num w:numId="59">
    <w:abstractNumId w:val="19"/>
  </w:num>
  <w:num w:numId="60">
    <w:abstractNumId w:val="3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arvari">
    <w15:presenceInfo w15:providerId="None" w15:userId="Sharv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716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1DF"/>
    <w:rsid w:val="00005D60"/>
    <w:rsid w:val="000202DD"/>
    <w:rsid w:val="0002118B"/>
    <w:rsid w:val="0002158C"/>
    <w:rsid w:val="00022EE7"/>
    <w:rsid w:val="000232CA"/>
    <w:rsid w:val="00024419"/>
    <w:rsid w:val="00027848"/>
    <w:rsid w:val="000335FE"/>
    <w:rsid w:val="00034A9E"/>
    <w:rsid w:val="00034C16"/>
    <w:rsid w:val="00043CA5"/>
    <w:rsid w:val="00043E98"/>
    <w:rsid w:val="000443D4"/>
    <w:rsid w:val="00044DF8"/>
    <w:rsid w:val="000517CF"/>
    <w:rsid w:val="00053848"/>
    <w:rsid w:val="00053AC4"/>
    <w:rsid w:val="00060070"/>
    <w:rsid w:val="00062082"/>
    <w:rsid w:val="000628A2"/>
    <w:rsid w:val="00063223"/>
    <w:rsid w:val="00065AE0"/>
    <w:rsid w:val="00066A6B"/>
    <w:rsid w:val="00067D5C"/>
    <w:rsid w:val="00070BAE"/>
    <w:rsid w:val="00072EBB"/>
    <w:rsid w:val="00075C9A"/>
    <w:rsid w:val="00081821"/>
    <w:rsid w:val="00083A39"/>
    <w:rsid w:val="00084523"/>
    <w:rsid w:val="00084F5A"/>
    <w:rsid w:val="000873EB"/>
    <w:rsid w:val="00091240"/>
    <w:rsid w:val="0009211B"/>
    <w:rsid w:val="000925DE"/>
    <w:rsid w:val="00093AB4"/>
    <w:rsid w:val="00094E16"/>
    <w:rsid w:val="000A068E"/>
    <w:rsid w:val="000A3820"/>
    <w:rsid w:val="000A4755"/>
    <w:rsid w:val="000A6AA8"/>
    <w:rsid w:val="000A7274"/>
    <w:rsid w:val="000A7925"/>
    <w:rsid w:val="000B5A87"/>
    <w:rsid w:val="000C12D6"/>
    <w:rsid w:val="000C6D0A"/>
    <w:rsid w:val="000D0173"/>
    <w:rsid w:val="000D237B"/>
    <w:rsid w:val="000D25BC"/>
    <w:rsid w:val="000D4FF2"/>
    <w:rsid w:val="000D5D6A"/>
    <w:rsid w:val="000E1AD9"/>
    <w:rsid w:val="000E26DA"/>
    <w:rsid w:val="000E3E66"/>
    <w:rsid w:val="000E5175"/>
    <w:rsid w:val="000E6DEC"/>
    <w:rsid w:val="000E70D7"/>
    <w:rsid w:val="000F5A0F"/>
    <w:rsid w:val="000F7C7F"/>
    <w:rsid w:val="00100F63"/>
    <w:rsid w:val="001037A5"/>
    <w:rsid w:val="001039AE"/>
    <w:rsid w:val="00104AA4"/>
    <w:rsid w:val="00107C66"/>
    <w:rsid w:val="00114E5E"/>
    <w:rsid w:val="00116DD0"/>
    <w:rsid w:val="00120A26"/>
    <w:rsid w:val="00124048"/>
    <w:rsid w:val="00127799"/>
    <w:rsid w:val="001304AC"/>
    <w:rsid w:val="00130991"/>
    <w:rsid w:val="00133107"/>
    <w:rsid w:val="0013325C"/>
    <w:rsid w:val="001336CD"/>
    <w:rsid w:val="0013417B"/>
    <w:rsid w:val="001344AD"/>
    <w:rsid w:val="00135DD7"/>
    <w:rsid w:val="00135F0E"/>
    <w:rsid w:val="001411DF"/>
    <w:rsid w:val="00144108"/>
    <w:rsid w:val="00147B53"/>
    <w:rsid w:val="001569A1"/>
    <w:rsid w:val="001620DA"/>
    <w:rsid w:val="00164235"/>
    <w:rsid w:val="001707D1"/>
    <w:rsid w:val="00172233"/>
    <w:rsid w:val="00172D04"/>
    <w:rsid w:val="00176A38"/>
    <w:rsid w:val="00180068"/>
    <w:rsid w:val="00182496"/>
    <w:rsid w:val="00182F87"/>
    <w:rsid w:val="001830D3"/>
    <w:rsid w:val="00185A07"/>
    <w:rsid w:val="0019208F"/>
    <w:rsid w:val="001941D1"/>
    <w:rsid w:val="00194382"/>
    <w:rsid w:val="00194501"/>
    <w:rsid w:val="00194E7F"/>
    <w:rsid w:val="00196030"/>
    <w:rsid w:val="001A1DB5"/>
    <w:rsid w:val="001A5F90"/>
    <w:rsid w:val="001A69BC"/>
    <w:rsid w:val="001A74A0"/>
    <w:rsid w:val="001B4AD9"/>
    <w:rsid w:val="001C0BAE"/>
    <w:rsid w:val="001C6183"/>
    <w:rsid w:val="001D1752"/>
    <w:rsid w:val="001D5FE0"/>
    <w:rsid w:val="001D6081"/>
    <w:rsid w:val="001D61FC"/>
    <w:rsid w:val="001D6EC6"/>
    <w:rsid w:val="001E7D0A"/>
    <w:rsid w:val="001F0349"/>
    <w:rsid w:val="001F070A"/>
    <w:rsid w:val="001F2027"/>
    <w:rsid w:val="00203FD4"/>
    <w:rsid w:val="00204D20"/>
    <w:rsid w:val="00212F71"/>
    <w:rsid w:val="00217B28"/>
    <w:rsid w:val="0022233F"/>
    <w:rsid w:val="0022282D"/>
    <w:rsid w:val="002241B0"/>
    <w:rsid w:val="0023130F"/>
    <w:rsid w:val="002323EE"/>
    <w:rsid w:val="00236679"/>
    <w:rsid w:val="00241949"/>
    <w:rsid w:val="00252181"/>
    <w:rsid w:val="00252FD3"/>
    <w:rsid w:val="002532CC"/>
    <w:rsid w:val="002547C6"/>
    <w:rsid w:val="002559C2"/>
    <w:rsid w:val="00255CE7"/>
    <w:rsid w:val="0025743C"/>
    <w:rsid w:val="00260197"/>
    <w:rsid w:val="002657D0"/>
    <w:rsid w:val="00273842"/>
    <w:rsid w:val="00281A74"/>
    <w:rsid w:val="00281B3C"/>
    <w:rsid w:val="00282339"/>
    <w:rsid w:val="002830E6"/>
    <w:rsid w:val="00283A9D"/>
    <w:rsid w:val="002852F6"/>
    <w:rsid w:val="00286245"/>
    <w:rsid w:val="0029137F"/>
    <w:rsid w:val="00293AE5"/>
    <w:rsid w:val="002A2DA9"/>
    <w:rsid w:val="002A30A0"/>
    <w:rsid w:val="002A4A8D"/>
    <w:rsid w:val="002A7E23"/>
    <w:rsid w:val="002B00A2"/>
    <w:rsid w:val="002B0167"/>
    <w:rsid w:val="002B041E"/>
    <w:rsid w:val="002B137A"/>
    <w:rsid w:val="002B2C23"/>
    <w:rsid w:val="002B3910"/>
    <w:rsid w:val="002B3DF5"/>
    <w:rsid w:val="002B47C4"/>
    <w:rsid w:val="002B60C5"/>
    <w:rsid w:val="002B6B9F"/>
    <w:rsid w:val="002C4263"/>
    <w:rsid w:val="002C4C88"/>
    <w:rsid w:val="002C52E3"/>
    <w:rsid w:val="002C7722"/>
    <w:rsid w:val="002D1BD4"/>
    <w:rsid w:val="002D1F7B"/>
    <w:rsid w:val="002D2BB1"/>
    <w:rsid w:val="002D326C"/>
    <w:rsid w:val="002D3B75"/>
    <w:rsid w:val="002D558E"/>
    <w:rsid w:val="002D561C"/>
    <w:rsid w:val="002D5AB3"/>
    <w:rsid w:val="002E2036"/>
    <w:rsid w:val="002E268F"/>
    <w:rsid w:val="002E56E3"/>
    <w:rsid w:val="002F2A3B"/>
    <w:rsid w:val="00300494"/>
    <w:rsid w:val="0030079F"/>
    <w:rsid w:val="00300C4B"/>
    <w:rsid w:val="00303F07"/>
    <w:rsid w:val="00304313"/>
    <w:rsid w:val="0030642E"/>
    <w:rsid w:val="00310536"/>
    <w:rsid w:val="00311147"/>
    <w:rsid w:val="003115A9"/>
    <w:rsid w:val="00311CDA"/>
    <w:rsid w:val="00316EAD"/>
    <w:rsid w:val="003209D2"/>
    <w:rsid w:val="00321E6C"/>
    <w:rsid w:val="00322695"/>
    <w:rsid w:val="00322A5E"/>
    <w:rsid w:val="0032514A"/>
    <w:rsid w:val="003258F4"/>
    <w:rsid w:val="00330ECD"/>
    <w:rsid w:val="00333CA3"/>
    <w:rsid w:val="003351FE"/>
    <w:rsid w:val="00335A0B"/>
    <w:rsid w:val="00336365"/>
    <w:rsid w:val="00337044"/>
    <w:rsid w:val="00340D9A"/>
    <w:rsid w:val="00342BBE"/>
    <w:rsid w:val="0034401A"/>
    <w:rsid w:val="00344E3F"/>
    <w:rsid w:val="003453F0"/>
    <w:rsid w:val="00347491"/>
    <w:rsid w:val="00354706"/>
    <w:rsid w:val="00356ABB"/>
    <w:rsid w:val="00357028"/>
    <w:rsid w:val="0036299D"/>
    <w:rsid w:val="00372B8D"/>
    <w:rsid w:val="00375629"/>
    <w:rsid w:val="003764D8"/>
    <w:rsid w:val="00376675"/>
    <w:rsid w:val="00380217"/>
    <w:rsid w:val="00382898"/>
    <w:rsid w:val="00383366"/>
    <w:rsid w:val="00384B51"/>
    <w:rsid w:val="00384E86"/>
    <w:rsid w:val="00387719"/>
    <w:rsid w:val="0038776D"/>
    <w:rsid w:val="00390224"/>
    <w:rsid w:val="0039265A"/>
    <w:rsid w:val="00392C21"/>
    <w:rsid w:val="00395992"/>
    <w:rsid w:val="003A38A9"/>
    <w:rsid w:val="003A43E5"/>
    <w:rsid w:val="003A6FB9"/>
    <w:rsid w:val="003B0046"/>
    <w:rsid w:val="003B15D7"/>
    <w:rsid w:val="003B414B"/>
    <w:rsid w:val="003B7E2C"/>
    <w:rsid w:val="003C23CB"/>
    <w:rsid w:val="003C5D28"/>
    <w:rsid w:val="003D05D6"/>
    <w:rsid w:val="003D1A31"/>
    <w:rsid w:val="003D2190"/>
    <w:rsid w:val="003D336E"/>
    <w:rsid w:val="003D434F"/>
    <w:rsid w:val="003D65C4"/>
    <w:rsid w:val="003E1896"/>
    <w:rsid w:val="003E2101"/>
    <w:rsid w:val="003E41EC"/>
    <w:rsid w:val="003E67AD"/>
    <w:rsid w:val="003E746E"/>
    <w:rsid w:val="003F078F"/>
    <w:rsid w:val="003F1A42"/>
    <w:rsid w:val="003F51D4"/>
    <w:rsid w:val="003F7CB0"/>
    <w:rsid w:val="00403F92"/>
    <w:rsid w:val="00405A71"/>
    <w:rsid w:val="00406BFD"/>
    <w:rsid w:val="004138EE"/>
    <w:rsid w:val="00417C98"/>
    <w:rsid w:val="00421110"/>
    <w:rsid w:val="004224EF"/>
    <w:rsid w:val="00424055"/>
    <w:rsid w:val="00426B02"/>
    <w:rsid w:val="00427339"/>
    <w:rsid w:val="00427E2C"/>
    <w:rsid w:val="00430228"/>
    <w:rsid w:val="00434C0C"/>
    <w:rsid w:val="004426D6"/>
    <w:rsid w:val="004427FC"/>
    <w:rsid w:val="00444685"/>
    <w:rsid w:val="00446BE4"/>
    <w:rsid w:val="00450C61"/>
    <w:rsid w:val="004529E8"/>
    <w:rsid w:val="00460B3E"/>
    <w:rsid w:val="00464945"/>
    <w:rsid w:val="00465B01"/>
    <w:rsid w:val="004669EE"/>
    <w:rsid w:val="00471F7E"/>
    <w:rsid w:val="00473A12"/>
    <w:rsid w:val="0047755C"/>
    <w:rsid w:val="00477A37"/>
    <w:rsid w:val="00477B4F"/>
    <w:rsid w:val="004805B0"/>
    <w:rsid w:val="00481000"/>
    <w:rsid w:val="0048115C"/>
    <w:rsid w:val="00481612"/>
    <w:rsid w:val="0048395C"/>
    <w:rsid w:val="004874EC"/>
    <w:rsid w:val="00492CDE"/>
    <w:rsid w:val="00493C17"/>
    <w:rsid w:val="00493FA5"/>
    <w:rsid w:val="004955FE"/>
    <w:rsid w:val="00496212"/>
    <w:rsid w:val="00496652"/>
    <w:rsid w:val="004A0072"/>
    <w:rsid w:val="004A0164"/>
    <w:rsid w:val="004A0CC3"/>
    <w:rsid w:val="004A0F34"/>
    <w:rsid w:val="004A1F9E"/>
    <w:rsid w:val="004A7ABD"/>
    <w:rsid w:val="004B3A7D"/>
    <w:rsid w:val="004B5A1B"/>
    <w:rsid w:val="004B720A"/>
    <w:rsid w:val="004C0C3E"/>
    <w:rsid w:val="004C1003"/>
    <w:rsid w:val="004C1399"/>
    <w:rsid w:val="004C2463"/>
    <w:rsid w:val="004C2BCD"/>
    <w:rsid w:val="004C3D55"/>
    <w:rsid w:val="004C454F"/>
    <w:rsid w:val="004C719A"/>
    <w:rsid w:val="004D1897"/>
    <w:rsid w:val="004D5C2A"/>
    <w:rsid w:val="004D71C4"/>
    <w:rsid w:val="004E078F"/>
    <w:rsid w:val="004E38AE"/>
    <w:rsid w:val="004E5DDD"/>
    <w:rsid w:val="004E6CB2"/>
    <w:rsid w:val="004F207B"/>
    <w:rsid w:val="004F2E91"/>
    <w:rsid w:val="004F45B4"/>
    <w:rsid w:val="004F4C2F"/>
    <w:rsid w:val="004F6262"/>
    <w:rsid w:val="00501516"/>
    <w:rsid w:val="00510855"/>
    <w:rsid w:val="00511146"/>
    <w:rsid w:val="00515C3B"/>
    <w:rsid w:val="00515DDB"/>
    <w:rsid w:val="00523E44"/>
    <w:rsid w:val="00526EFC"/>
    <w:rsid w:val="00527840"/>
    <w:rsid w:val="0053104F"/>
    <w:rsid w:val="00534BC8"/>
    <w:rsid w:val="00535168"/>
    <w:rsid w:val="00536430"/>
    <w:rsid w:val="005406DE"/>
    <w:rsid w:val="00545877"/>
    <w:rsid w:val="00545B98"/>
    <w:rsid w:val="0055091D"/>
    <w:rsid w:val="005510AB"/>
    <w:rsid w:val="005524DC"/>
    <w:rsid w:val="00553F63"/>
    <w:rsid w:val="00554021"/>
    <w:rsid w:val="00554E18"/>
    <w:rsid w:val="00557224"/>
    <w:rsid w:val="0055733C"/>
    <w:rsid w:val="00561102"/>
    <w:rsid w:val="005647BB"/>
    <w:rsid w:val="00570BE0"/>
    <w:rsid w:val="0058026B"/>
    <w:rsid w:val="0058079A"/>
    <w:rsid w:val="00581F4A"/>
    <w:rsid w:val="00582B4E"/>
    <w:rsid w:val="005851E0"/>
    <w:rsid w:val="00586007"/>
    <w:rsid w:val="00586B5D"/>
    <w:rsid w:val="005877C6"/>
    <w:rsid w:val="00590D08"/>
    <w:rsid w:val="005917D9"/>
    <w:rsid w:val="00592AFB"/>
    <w:rsid w:val="00595030"/>
    <w:rsid w:val="00596310"/>
    <w:rsid w:val="00597A5A"/>
    <w:rsid w:val="005A6CA4"/>
    <w:rsid w:val="005B085D"/>
    <w:rsid w:val="005B1C7F"/>
    <w:rsid w:val="005B2A19"/>
    <w:rsid w:val="005C03D2"/>
    <w:rsid w:val="005C0B27"/>
    <w:rsid w:val="005C13FA"/>
    <w:rsid w:val="005C18A4"/>
    <w:rsid w:val="005D05C5"/>
    <w:rsid w:val="005D0800"/>
    <w:rsid w:val="005D2410"/>
    <w:rsid w:val="005D43E4"/>
    <w:rsid w:val="005D518A"/>
    <w:rsid w:val="005D599E"/>
    <w:rsid w:val="005D7578"/>
    <w:rsid w:val="005E1738"/>
    <w:rsid w:val="005E51F3"/>
    <w:rsid w:val="005F0860"/>
    <w:rsid w:val="005F143E"/>
    <w:rsid w:val="005F4D3F"/>
    <w:rsid w:val="005F4F1D"/>
    <w:rsid w:val="005F7776"/>
    <w:rsid w:val="006002D6"/>
    <w:rsid w:val="00600CD0"/>
    <w:rsid w:val="0060221D"/>
    <w:rsid w:val="00602B81"/>
    <w:rsid w:val="0060674C"/>
    <w:rsid w:val="00611230"/>
    <w:rsid w:val="00612A94"/>
    <w:rsid w:val="006131C3"/>
    <w:rsid w:val="00613CC7"/>
    <w:rsid w:val="0061657F"/>
    <w:rsid w:val="0061685B"/>
    <w:rsid w:val="00620272"/>
    <w:rsid w:val="006243F7"/>
    <w:rsid w:val="006250CA"/>
    <w:rsid w:val="006330E2"/>
    <w:rsid w:val="006332EF"/>
    <w:rsid w:val="00635D94"/>
    <w:rsid w:val="00636753"/>
    <w:rsid w:val="00637E33"/>
    <w:rsid w:val="00644373"/>
    <w:rsid w:val="00646BD1"/>
    <w:rsid w:val="00657696"/>
    <w:rsid w:val="00661819"/>
    <w:rsid w:val="00665A67"/>
    <w:rsid w:val="00666592"/>
    <w:rsid w:val="006668B9"/>
    <w:rsid w:val="0067230F"/>
    <w:rsid w:val="00675E64"/>
    <w:rsid w:val="0067736A"/>
    <w:rsid w:val="006774A7"/>
    <w:rsid w:val="00680675"/>
    <w:rsid w:val="00685C42"/>
    <w:rsid w:val="00691360"/>
    <w:rsid w:val="006931EB"/>
    <w:rsid w:val="00695A39"/>
    <w:rsid w:val="00696517"/>
    <w:rsid w:val="00696D3A"/>
    <w:rsid w:val="006A05AD"/>
    <w:rsid w:val="006A1555"/>
    <w:rsid w:val="006A527D"/>
    <w:rsid w:val="006A5CA6"/>
    <w:rsid w:val="006B08E5"/>
    <w:rsid w:val="006B2A07"/>
    <w:rsid w:val="006B356F"/>
    <w:rsid w:val="006B6B3A"/>
    <w:rsid w:val="006C02BF"/>
    <w:rsid w:val="006C2BC4"/>
    <w:rsid w:val="006C5E3E"/>
    <w:rsid w:val="006D0A9C"/>
    <w:rsid w:val="006D0B82"/>
    <w:rsid w:val="006E4040"/>
    <w:rsid w:val="006E464F"/>
    <w:rsid w:val="006E51AE"/>
    <w:rsid w:val="006E6FFF"/>
    <w:rsid w:val="006E7D5E"/>
    <w:rsid w:val="006F1572"/>
    <w:rsid w:val="006F4443"/>
    <w:rsid w:val="006F65C7"/>
    <w:rsid w:val="006F6BD4"/>
    <w:rsid w:val="00702B67"/>
    <w:rsid w:val="00703151"/>
    <w:rsid w:val="007062CC"/>
    <w:rsid w:val="00706CBA"/>
    <w:rsid w:val="00707EB5"/>
    <w:rsid w:val="0071104C"/>
    <w:rsid w:val="00712374"/>
    <w:rsid w:val="00713178"/>
    <w:rsid w:val="0071397A"/>
    <w:rsid w:val="00713EA8"/>
    <w:rsid w:val="007143C5"/>
    <w:rsid w:val="00715E96"/>
    <w:rsid w:val="00716202"/>
    <w:rsid w:val="007172DB"/>
    <w:rsid w:val="007206F8"/>
    <w:rsid w:val="007235F4"/>
    <w:rsid w:val="00723679"/>
    <w:rsid w:val="0072425B"/>
    <w:rsid w:val="0073183E"/>
    <w:rsid w:val="00731A74"/>
    <w:rsid w:val="007328C9"/>
    <w:rsid w:val="00732DCE"/>
    <w:rsid w:val="00737CF6"/>
    <w:rsid w:val="00741F82"/>
    <w:rsid w:val="0074271A"/>
    <w:rsid w:val="00743B6A"/>
    <w:rsid w:val="0074460E"/>
    <w:rsid w:val="007446B0"/>
    <w:rsid w:val="007462FB"/>
    <w:rsid w:val="00746727"/>
    <w:rsid w:val="00754FC7"/>
    <w:rsid w:val="00755569"/>
    <w:rsid w:val="007628E3"/>
    <w:rsid w:val="00762FFF"/>
    <w:rsid w:val="0076443A"/>
    <w:rsid w:val="00767CB9"/>
    <w:rsid w:val="00773A54"/>
    <w:rsid w:val="007742CA"/>
    <w:rsid w:val="007743B0"/>
    <w:rsid w:val="00774BB4"/>
    <w:rsid w:val="007763DD"/>
    <w:rsid w:val="00777F70"/>
    <w:rsid w:val="00782D73"/>
    <w:rsid w:val="00783AA8"/>
    <w:rsid w:val="00785D23"/>
    <w:rsid w:val="0078743D"/>
    <w:rsid w:val="0079031A"/>
    <w:rsid w:val="007932CB"/>
    <w:rsid w:val="007974B7"/>
    <w:rsid w:val="007A488F"/>
    <w:rsid w:val="007A4F2B"/>
    <w:rsid w:val="007A5B9E"/>
    <w:rsid w:val="007A7672"/>
    <w:rsid w:val="007B17CD"/>
    <w:rsid w:val="007B5562"/>
    <w:rsid w:val="007B602F"/>
    <w:rsid w:val="007C1D69"/>
    <w:rsid w:val="007C3B2D"/>
    <w:rsid w:val="007C4FE8"/>
    <w:rsid w:val="007C647E"/>
    <w:rsid w:val="007C69B8"/>
    <w:rsid w:val="007D072B"/>
    <w:rsid w:val="007D2475"/>
    <w:rsid w:val="007D3629"/>
    <w:rsid w:val="007D523F"/>
    <w:rsid w:val="007D62A8"/>
    <w:rsid w:val="007D6798"/>
    <w:rsid w:val="007E0DCB"/>
    <w:rsid w:val="007E2B53"/>
    <w:rsid w:val="007E395A"/>
    <w:rsid w:val="007F0105"/>
    <w:rsid w:val="007F417C"/>
    <w:rsid w:val="007F55A6"/>
    <w:rsid w:val="007F6E11"/>
    <w:rsid w:val="008015FA"/>
    <w:rsid w:val="008040DE"/>
    <w:rsid w:val="008070C0"/>
    <w:rsid w:val="0081377E"/>
    <w:rsid w:val="00825661"/>
    <w:rsid w:val="00832145"/>
    <w:rsid w:val="00832458"/>
    <w:rsid w:val="00835749"/>
    <w:rsid w:val="008405D7"/>
    <w:rsid w:val="00842599"/>
    <w:rsid w:val="00843828"/>
    <w:rsid w:val="00843E58"/>
    <w:rsid w:val="008440F7"/>
    <w:rsid w:val="00844469"/>
    <w:rsid w:val="0084597D"/>
    <w:rsid w:val="00851B8F"/>
    <w:rsid w:val="008532D6"/>
    <w:rsid w:val="00856070"/>
    <w:rsid w:val="008564A6"/>
    <w:rsid w:val="00861429"/>
    <w:rsid w:val="00861445"/>
    <w:rsid w:val="008625C1"/>
    <w:rsid w:val="00864999"/>
    <w:rsid w:val="00865183"/>
    <w:rsid w:val="00865ED2"/>
    <w:rsid w:val="00872D15"/>
    <w:rsid w:val="008732D4"/>
    <w:rsid w:val="00873628"/>
    <w:rsid w:val="008739A8"/>
    <w:rsid w:val="00875525"/>
    <w:rsid w:val="00881704"/>
    <w:rsid w:val="008847A2"/>
    <w:rsid w:val="00887AD4"/>
    <w:rsid w:val="00892E4B"/>
    <w:rsid w:val="0089707C"/>
    <w:rsid w:val="008A0C29"/>
    <w:rsid w:val="008A3E16"/>
    <w:rsid w:val="008A3FD2"/>
    <w:rsid w:val="008A4180"/>
    <w:rsid w:val="008A77B6"/>
    <w:rsid w:val="008B093C"/>
    <w:rsid w:val="008B1852"/>
    <w:rsid w:val="008B2867"/>
    <w:rsid w:val="008B52BE"/>
    <w:rsid w:val="008C2029"/>
    <w:rsid w:val="008C39B9"/>
    <w:rsid w:val="008C626D"/>
    <w:rsid w:val="008D0853"/>
    <w:rsid w:val="008D4126"/>
    <w:rsid w:val="008D5C1C"/>
    <w:rsid w:val="008E2AF5"/>
    <w:rsid w:val="008F1D2B"/>
    <w:rsid w:val="008F277E"/>
    <w:rsid w:val="008F3771"/>
    <w:rsid w:val="00902160"/>
    <w:rsid w:val="00910CEA"/>
    <w:rsid w:val="00912590"/>
    <w:rsid w:val="009128F7"/>
    <w:rsid w:val="009146A8"/>
    <w:rsid w:val="009166F1"/>
    <w:rsid w:val="00917BDA"/>
    <w:rsid w:val="00922342"/>
    <w:rsid w:val="009257C3"/>
    <w:rsid w:val="0093156F"/>
    <w:rsid w:val="009359C7"/>
    <w:rsid w:val="00935FFE"/>
    <w:rsid w:val="009402A0"/>
    <w:rsid w:val="009416DA"/>
    <w:rsid w:val="00941E9E"/>
    <w:rsid w:val="00945A7F"/>
    <w:rsid w:val="00946FCB"/>
    <w:rsid w:val="009523B6"/>
    <w:rsid w:val="00952ABF"/>
    <w:rsid w:val="009537BE"/>
    <w:rsid w:val="00953C95"/>
    <w:rsid w:val="00955D7B"/>
    <w:rsid w:val="00955FC2"/>
    <w:rsid w:val="00960091"/>
    <w:rsid w:val="00961FB1"/>
    <w:rsid w:val="00965794"/>
    <w:rsid w:val="00970809"/>
    <w:rsid w:val="00971F85"/>
    <w:rsid w:val="0097464C"/>
    <w:rsid w:val="009751EC"/>
    <w:rsid w:val="00976EF2"/>
    <w:rsid w:val="00983311"/>
    <w:rsid w:val="00983574"/>
    <w:rsid w:val="009858EA"/>
    <w:rsid w:val="009908AE"/>
    <w:rsid w:val="00990B41"/>
    <w:rsid w:val="009A1C8F"/>
    <w:rsid w:val="009A22BC"/>
    <w:rsid w:val="009A2819"/>
    <w:rsid w:val="009A48DA"/>
    <w:rsid w:val="009A5635"/>
    <w:rsid w:val="009A7096"/>
    <w:rsid w:val="009B0ACE"/>
    <w:rsid w:val="009B3BDB"/>
    <w:rsid w:val="009B7D0C"/>
    <w:rsid w:val="009C1980"/>
    <w:rsid w:val="009C52B6"/>
    <w:rsid w:val="009C5B57"/>
    <w:rsid w:val="009C6941"/>
    <w:rsid w:val="009D2BBF"/>
    <w:rsid w:val="009D369E"/>
    <w:rsid w:val="009D44EB"/>
    <w:rsid w:val="009D57EC"/>
    <w:rsid w:val="009D75E8"/>
    <w:rsid w:val="009E0AE2"/>
    <w:rsid w:val="009E5568"/>
    <w:rsid w:val="009E6FAC"/>
    <w:rsid w:val="009E79D3"/>
    <w:rsid w:val="009F0F09"/>
    <w:rsid w:val="009F0F1A"/>
    <w:rsid w:val="009F2F4B"/>
    <w:rsid w:val="009F3D1E"/>
    <w:rsid w:val="009F4C14"/>
    <w:rsid w:val="009F4C5F"/>
    <w:rsid w:val="009F537E"/>
    <w:rsid w:val="009F66E9"/>
    <w:rsid w:val="00A03502"/>
    <w:rsid w:val="00A04066"/>
    <w:rsid w:val="00A044AB"/>
    <w:rsid w:val="00A06A5E"/>
    <w:rsid w:val="00A11077"/>
    <w:rsid w:val="00A15811"/>
    <w:rsid w:val="00A21240"/>
    <w:rsid w:val="00A238C8"/>
    <w:rsid w:val="00A307C4"/>
    <w:rsid w:val="00A4383C"/>
    <w:rsid w:val="00A545DF"/>
    <w:rsid w:val="00A55D54"/>
    <w:rsid w:val="00A61034"/>
    <w:rsid w:val="00A6339C"/>
    <w:rsid w:val="00A66828"/>
    <w:rsid w:val="00A673D4"/>
    <w:rsid w:val="00A75EAA"/>
    <w:rsid w:val="00A7759D"/>
    <w:rsid w:val="00A840DA"/>
    <w:rsid w:val="00A937E4"/>
    <w:rsid w:val="00A93FD0"/>
    <w:rsid w:val="00AA0266"/>
    <w:rsid w:val="00AA0DD5"/>
    <w:rsid w:val="00AA1391"/>
    <w:rsid w:val="00AA1ADF"/>
    <w:rsid w:val="00AA481E"/>
    <w:rsid w:val="00AA4ECE"/>
    <w:rsid w:val="00AA5869"/>
    <w:rsid w:val="00AA624E"/>
    <w:rsid w:val="00AA6807"/>
    <w:rsid w:val="00AB0E05"/>
    <w:rsid w:val="00AB576B"/>
    <w:rsid w:val="00AC2F70"/>
    <w:rsid w:val="00AC3D83"/>
    <w:rsid w:val="00AC6BCE"/>
    <w:rsid w:val="00AC6D6C"/>
    <w:rsid w:val="00AD148C"/>
    <w:rsid w:val="00AD1D8D"/>
    <w:rsid w:val="00AD2075"/>
    <w:rsid w:val="00AD4855"/>
    <w:rsid w:val="00AD4DF9"/>
    <w:rsid w:val="00AE1E30"/>
    <w:rsid w:val="00AE1E36"/>
    <w:rsid w:val="00AE2C03"/>
    <w:rsid w:val="00AE2C2C"/>
    <w:rsid w:val="00AE4915"/>
    <w:rsid w:val="00AE77C5"/>
    <w:rsid w:val="00AF0229"/>
    <w:rsid w:val="00AF5AF6"/>
    <w:rsid w:val="00B02B46"/>
    <w:rsid w:val="00B063DC"/>
    <w:rsid w:val="00B06554"/>
    <w:rsid w:val="00B06BF6"/>
    <w:rsid w:val="00B07265"/>
    <w:rsid w:val="00B1108E"/>
    <w:rsid w:val="00B159BD"/>
    <w:rsid w:val="00B2286A"/>
    <w:rsid w:val="00B233CA"/>
    <w:rsid w:val="00B246D6"/>
    <w:rsid w:val="00B2571C"/>
    <w:rsid w:val="00B25DF6"/>
    <w:rsid w:val="00B33EBB"/>
    <w:rsid w:val="00B345B6"/>
    <w:rsid w:val="00B3473A"/>
    <w:rsid w:val="00B4213E"/>
    <w:rsid w:val="00B443B4"/>
    <w:rsid w:val="00B46ECF"/>
    <w:rsid w:val="00B5055F"/>
    <w:rsid w:val="00B50B69"/>
    <w:rsid w:val="00B522C8"/>
    <w:rsid w:val="00B527B2"/>
    <w:rsid w:val="00B5329C"/>
    <w:rsid w:val="00B61569"/>
    <w:rsid w:val="00B66162"/>
    <w:rsid w:val="00B751B5"/>
    <w:rsid w:val="00B7552B"/>
    <w:rsid w:val="00B75CB4"/>
    <w:rsid w:val="00B82697"/>
    <w:rsid w:val="00B86E7B"/>
    <w:rsid w:val="00B87411"/>
    <w:rsid w:val="00B907FB"/>
    <w:rsid w:val="00BA1771"/>
    <w:rsid w:val="00BA4661"/>
    <w:rsid w:val="00BB182D"/>
    <w:rsid w:val="00BB20CA"/>
    <w:rsid w:val="00BB2EBD"/>
    <w:rsid w:val="00BB3426"/>
    <w:rsid w:val="00BC2BBA"/>
    <w:rsid w:val="00BD15FC"/>
    <w:rsid w:val="00BD34FF"/>
    <w:rsid w:val="00BD37B1"/>
    <w:rsid w:val="00BD6FFE"/>
    <w:rsid w:val="00BD79CF"/>
    <w:rsid w:val="00BE4127"/>
    <w:rsid w:val="00BE4D4B"/>
    <w:rsid w:val="00BE5A06"/>
    <w:rsid w:val="00BF19C2"/>
    <w:rsid w:val="00BF340B"/>
    <w:rsid w:val="00BF4939"/>
    <w:rsid w:val="00BF66C9"/>
    <w:rsid w:val="00C00057"/>
    <w:rsid w:val="00C10851"/>
    <w:rsid w:val="00C15626"/>
    <w:rsid w:val="00C20131"/>
    <w:rsid w:val="00C22769"/>
    <w:rsid w:val="00C31464"/>
    <w:rsid w:val="00C330EF"/>
    <w:rsid w:val="00C3551B"/>
    <w:rsid w:val="00C37223"/>
    <w:rsid w:val="00C37D8B"/>
    <w:rsid w:val="00C408AF"/>
    <w:rsid w:val="00C410A9"/>
    <w:rsid w:val="00C412AB"/>
    <w:rsid w:val="00C462C4"/>
    <w:rsid w:val="00C5268A"/>
    <w:rsid w:val="00C604DF"/>
    <w:rsid w:val="00C60A6D"/>
    <w:rsid w:val="00C66A98"/>
    <w:rsid w:val="00C70D33"/>
    <w:rsid w:val="00C729BE"/>
    <w:rsid w:val="00C73714"/>
    <w:rsid w:val="00C746BC"/>
    <w:rsid w:val="00C7767F"/>
    <w:rsid w:val="00C815E2"/>
    <w:rsid w:val="00C818B1"/>
    <w:rsid w:val="00C826A7"/>
    <w:rsid w:val="00C82C9C"/>
    <w:rsid w:val="00C82F11"/>
    <w:rsid w:val="00C83B82"/>
    <w:rsid w:val="00C917D7"/>
    <w:rsid w:val="00CA23BC"/>
    <w:rsid w:val="00CA28A9"/>
    <w:rsid w:val="00CA4C26"/>
    <w:rsid w:val="00CB3B93"/>
    <w:rsid w:val="00CB4AD6"/>
    <w:rsid w:val="00CB6E33"/>
    <w:rsid w:val="00CB6E37"/>
    <w:rsid w:val="00CC4630"/>
    <w:rsid w:val="00CC5638"/>
    <w:rsid w:val="00CC5D1D"/>
    <w:rsid w:val="00CC67F6"/>
    <w:rsid w:val="00CD029F"/>
    <w:rsid w:val="00CD09A3"/>
    <w:rsid w:val="00CD1D6F"/>
    <w:rsid w:val="00CD7D04"/>
    <w:rsid w:val="00CE003C"/>
    <w:rsid w:val="00CE4390"/>
    <w:rsid w:val="00CE5437"/>
    <w:rsid w:val="00CE5C2F"/>
    <w:rsid w:val="00CF1D2B"/>
    <w:rsid w:val="00D0156C"/>
    <w:rsid w:val="00D05998"/>
    <w:rsid w:val="00D071C6"/>
    <w:rsid w:val="00D129A8"/>
    <w:rsid w:val="00D147B8"/>
    <w:rsid w:val="00D215E3"/>
    <w:rsid w:val="00D2720A"/>
    <w:rsid w:val="00D27244"/>
    <w:rsid w:val="00D300FB"/>
    <w:rsid w:val="00D30AD8"/>
    <w:rsid w:val="00D30C43"/>
    <w:rsid w:val="00D35BB4"/>
    <w:rsid w:val="00D37E7B"/>
    <w:rsid w:val="00D45958"/>
    <w:rsid w:val="00D4676E"/>
    <w:rsid w:val="00D50431"/>
    <w:rsid w:val="00D50D92"/>
    <w:rsid w:val="00D55F62"/>
    <w:rsid w:val="00D56CD8"/>
    <w:rsid w:val="00D57834"/>
    <w:rsid w:val="00D57960"/>
    <w:rsid w:val="00D614F9"/>
    <w:rsid w:val="00D628CF"/>
    <w:rsid w:val="00D653A3"/>
    <w:rsid w:val="00D70819"/>
    <w:rsid w:val="00D72B6C"/>
    <w:rsid w:val="00D75BC0"/>
    <w:rsid w:val="00D8128F"/>
    <w:rsid w:val="00D83451"/>
    <w:rsid w:val="00D83EFB"/>
    <w:rsid w:val="00D83F0B"/>
    <w:rsid w:val="00D90918"/>
    <w:rsid w:val="00D94112"/>
    <w:rsid w:val="00D94DAC"/>
    <w:rsid w:val="00D95A8D"/>
    <w:rsid w:val="00DA0B72"/>
    <w:rsid w:val="00DA481B"/>
    <w:rsid w:val="00DB037C"/>
    <w:rsid w:val="00DB04D1"/>
    <w:rsid w:val="00DB1E77"/>
    <w:rsid w:val="00DB4620"/>
    <w:rsid w:val="00DB4A66"/>
    <w:rsid w:val="00DB5F90"/>
    <w:rsid w:val="00DC0170"/>
    <w:rsid w:val="00DC426D"/>
    <w:rsid w:val="00DC6585"/>
    <w:rsid w:val="00DD0886"/>
    <w:rsid w:val="00DD307D"/>
    <w:rsid w:val="00DD396B"/>
    <w:rsid w:val="00DD5F5E"/>
    <w:rsid w:val="00DE3357"/>
    <w:rsid w:val="00DE529F"/>
    <w:rsid w:val="00DF077A"/>
    <w:rsid w:val="00DF0B50"/>
    <w:rsid w:val="00DF0F06"/>
    <w:rsid w:val="00DF1D0D"/>
    <w:rsid w:val="00DF463A"/>
    <w:rsid w:val="00DF46DA"/>
    <w:rsid w:val="00DF58E0"/>
    <w:rsid w:val="00DF6544"/>
    <w:rsid w:val="00DF6DF8"/>
    <w:rsid w:val="00E017F7"/>
    <w:rsid w:val="00E03867"/>
    <w:rsid w:val="00E05FD6"/>
    <w:rsid w:val="00E115E7"/>
    <w:rsid w:val="00E13031"/>
    <w:rsid w:val="00E13EFC"/>
    <w:rsid w:val="00E150BD"/>
    <w:rsid w:val="00E16FEC"/>
    <w:rsid w:val="00E2272B"/>
    <w:rsid w:val="00E330D6"/>
    <w:rsid w:val="00E34FD3"/>
    <w:rsid w:val="00E36D28"/>
    <w:rsid w:val="00E37BA2"/>
    <w:rsid w:val="00E434E6"/>
    <w:rsid w:val="00E471AF"/>
    <w:rsid w:val="00E5250C"/>
    <w:rsid w:val="00E538FD"/>
    <w:rsid w:val="00E54684"/>
    <w:rsid w:val="00E611A6"/>
    <w:rsid w:val="00E62F13"/>
    <w:rsid w:val="00E63024"/>
    <w:rsid w:val="00E635FE"/>
    <w:rsid w:val="00E671ED"/>
    <w:rsid w:val="00E72660"/>
    <w:rsid w:val="00E738CF"/>
    <w:rsid w:val="00E80339"/>
    <w:rsid w:val="00E851DC"/>
    <w:rsid w:val="00E867BB"/>
    <w:rsid w:val="00E87529"/>
    <w:rsid w:val="00E90643"/>
    <w:rsid w:val="00E93691"/>
    <w:rsid w:val="00E94124"/>
    <w:rsid w:val="00E95039"/>
    <w:rsid w:val="00E95776"/>
    <w:rsid w:val="00E96D26"/>
    <w:rsid w:val="00E977B1"/>
    <w:rsid w:val="00EA1A97"/>
    <w:rsid w:val="00EA1DB8"/>
    <w:rsid w:val="00EA2005"/>
    <w:rsid w:val="00EA7E82"/>
    <w:rsid w:val="00EB1849"/>
    <w:rsid w:val="00EB3040"/>
    <w:rsid w:val="00EB3E68"/>
    <w:rsid w:val="00EC0BDF"/>
    <w:rsid w:val="00EC1053"/>
    <w:rsid w:val="00EC42C9"/>
    <w:rsid w:val="00EC43BC"/>
    <w:rsid w:val="00EC7AC4"/>
    <w:rsid w:val="00ED0E00"/>
    <w:rsid w:val="00EE03CC"/>
    <w:rsid w:val="00EE0D8D"/>
    <w:rsid w:val="00EE2E45"/>
    <w:rsid w:val="00EE4056"/>
    <w:rsid w:val="00EF4365"/>
    <w:rsid w:val="00EF4398"/>
    <w:rsid w:val="00EF5DFE"/>
    <w:rsid w:val="00F00EC1"/>
    <w:rsid w:val="00F0483C"/>
    <w:rsid w:val="00F054FD"/>
    <w:rsid w:val="00F0652F"/>
    <w:rsid w:val="00F12896"/>
    <w:rsid w:val="00F12D78"/>
    <w:rsid w:val="00F14203"/>
    <w:rsid w:val="00F165A6"/>
    <w:rsid w:val="00F16BC6"/>
    <w:rsid w:val="00F21D8C"/>
    <w:rsid w:val="00F26205"/>
    <w:rsid w:val="00F367AB"/>
    <w:rsid w:val="00F3781F"/>
    <w:rsid w:val="00F3787C"/>
    <w:rsid w:val="00F44EE3"/>
    <w:rsid w:val="00F5175A"/>
    <w:rsid w:val="00F51E50"/>
    <w:rsid w:val="00F563CC"/>
    <w:rsid w:val="00F56CEB"/>
    <w:rsid w:val="00F61201"/>
    <w:rsid w:val="00F635A2"/>
    <w:rsid w:val="00F7762D"/>
    <w:rsid w:val="00F809A6"/>
    <w:rsid w:val="00F815C3"/>
    <w:rsid w:val="00F832CB"/>
    <w:rsid w:val="00F83BD2"/>
    <w:rsid w:val="00F91289"/>
    <w:rsid w:val="00F95021"/>
    <w:rsid w:val="00F96F6B"/>
    <w:rsid w:val="00FA2761"/>
    <w:rsid w:val="00FA2A87"/>
    <w:rsid w:val="00FA2E6A"/>
    <w:rsid w:val="00FA38C4"/>
    <w:rsid w:val="00FA4240"/>
    <w:rsid w:val="00FA4D3F"/>
    <w:rsid w:val="00FB41F5"/>
    <w:rsid w:val="00FC6D5D"/>
    <w:rsid w:val="00FD7E3E"/>
    <w:rsid w:val="00FE21F2"/>
    <w:rsid w:val="00FE3FD1"/>
    <w:rsid w:val="00FE622A"/>
    <w:rsid w:val="00FE6B7D"/>
    <w:rsid w:val="00FF10A7"/>
    <w:rsid w:val="00FF1D42"/>
    <w:rsid w:val="00FF2C62"/>
    <w:rsid w:val="00FF537C"/>
    <w:rsid w:val="00FF599C"/>
    <w:rsid w:val="00FF5D84"/>
    <w:rsid w:val="102DA2FD"/>
    <w:rsid w:val="34A06473"/>
    <w:rsid w:val="6C219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681"/>
    <o:shapelayout v:ext="edit">
      <o:idmap v:ext="edit" data="1"/>
    </o:shapelayout>
  </w:shapeDefaults>
  <w:decimalSymbol w:val="."/>
  <w:listSeparator w:val=","/>
  <w14:docId w14:val="63B60DEB"/>
  <w15:docId w15:val="{2D8A50FE-353C-471F-89D9-685062D21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0EF"/>
  </w:style>
  <w:style w:type="paragraph" w:styleId="Heading1">
    <w:name w:val="heading 1"/>
    <w:aliases w:val="PDF - Heading 1"/>
    <w:basedOn w:val="Normal"/>
    <w:next w:val="Normal"/>
    <w:link w:val="Heading1Char"/>
    <w:uiPriority w:val="9"/>
    <w:qFormat/>
    <w:rsid w:val="00E867BB"/>
    <w:pPr>
      <w:keepNext/>
      <w:keepLines/>
      <w:numPr>
        <w:numId w:val="1"/>
      </w:numPr>
      <w:spacing w:before="240" w:after="240"/>
      <w:outlineLvl w:val="0"/>
    </w:pPr>
    <w:rPr>
      <w:rFonts w:eastAsiaTheme="majorEastAsia" w:cstheme="majorBidi"/>
      <w:b/>
      <w:bCs/>
      <w:color w:val="1F497D" w:themeColor="text2"/>
      <w:sz w:val="28"/>
      <w:szCs w:val="28"/>
    </w:rPr>
  </w:style>
  <w:style w:type="paragraph" w:styleId="Heading2">
    <w:name w:val="heading 2"/>
    <w:aliases w:val="PDF - Heading 2"/>
    <w:basedOn w:val="Normal"/>
    <w:next w:val="Normal"/>
    <w:link w:val="Heading2Char"/>
    <w:uiPriority w:val="9"/>
    <w:unhideWhenUsed/>
    <w:qFormat/>
    <w:rsid w:val="00E867BB"/>
    <w:pPr>
      <w:keepNext/>
      <w:keepLines/>
      <w:numPr>
        <w:ilvl w:val="1"/>
        <w:numId w:val="1"/>
      </w:numPr>
      <w:spacing w:before="120" w:after="120"/>
      <w:outlineLvl w:val="1"/>
    </w:pPr>
    <w:rPr>
      <w:b/>
      <w:bCs/>
      <w:color w:val="1F497D" w:themeColor="text2"/>
      <w:sz w:val="24"/>
      <w:szCs w:val="26"/>
    </w:rPr>
  </w:style>
  <w:style w:type="paragraph" w:styleId="Heading3">
    <w:name w:val="heading 3"/>
    <w:aliases w:val="PDF - Heading 3"/>
    <w:basedOn w:val="Normal"/>
    <w:next w:val="Normal"/>
    <w:link w:val="Heading3Char"/>
    <w:uiPriority w:val="9"/>
    <w:unhideWhenUsed/>
    <w:qFormat/>
    <w:rsid w:val="00E867BB"/>
    <w:pPr>
      <w:keepNext/>
      <w:keepLines/>
      <w:numPr>
        <w:ilvl w:val="2"/>
        <w:numId w:val="1"/>
      </w:numPr>
      <w:spacing w:before="120" w:after="120"/>
      <w:outlineLvl w:val="2"/>
    </w:pPr>
    <w:rPr>
      <w:rFonts w:eastAsiaTheme="majorEastAsia" w:cstheme="majorBidi"/>
      <w:b/>
      <w:bCs/>
      <w:color w:val="1F497D" w:themeColor="text2"/>
      <w:sz w:val="24"/>
    </w:rPr>
  </w:style>
  <w:style w:type="paragraph" w:styleId="Heading4">
    <w:name w:val="heading 4"/>
    <w:aliases w:val="PDF - Heading 4"/>
    <w:basedOn w:val="Normal"/>
    <w:next w:val="Normal"/>
    <w:link w:val="Heading4Char"/>
    <w:uiPriority w:val="9"/>
    <w:unhideWhenUsed/>
    <w:qFormat/>
    <w:rsid w:val="00E867BB"/>
    <w:pPr>
      <w:keepNext/>
      <w:keepLines/>
      <w:numPr>
        <w:ilvl w:val="3"/>
        <w:numId w:val="1"/>
      </w:numPr>
      <w:spacing w:before="120" w:after="120"/>
      <w:outlineLvl w:val="3"/>
    </w:pPr>
    <w:rPr>
      <w:rFonts w:eastAsiaTheme="majorEastAsia" w:cstheme="majorBidi"/>
      <w:b/>
      <w:bCs/>
      <w:iCs/>
    </w:rPr>
  </w:style>
  <w:style w:type="paragraph" w:styleId="Heading5">
    <w:name w:val="heading 5"/>
    <w:aliases w:val="PDF - Heading 5"/>
    <w:basedOn w:val="Normal"/>
    <w:next w:val="Normal"/>
    <w:link w:val="Heading5Char"/>
    <w:uiPriority w:val="9"/>
    <w:unhideWhenUsed/>
    <w:qFormat/>
    <w:rsid w:val="00E867BB"/>
    <w:pPr>
      <w:keepNext/>
      <w:keepLines/>
      <w:numPr>
        <w:ilvl w:val="4"/>
        <w:numId w:val="1"/>
      </w:numPr>
      <w:spacing w:before="120" w:after="12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67BB"/>
    <w:pPr>
      <w:tabs>
        <w:tab w:val="center" w:pos="4513"/>
        <w:tab w:val="right" w:pos="9026"/>
      </w:tabs>
      <w:spacing w:after="240" w:line="240" w:lineRule="auto"/>
    </w:pPr>
    <w:rPr>
      <w:rFonts w:ascii="Calibri" w:hAnsi="Calibri"/>
    </w:rPr>
  </w:style>
  <w:style w:type="character" w:customStyle="1" w:styleId="HeaderChar">
    <w:name w:val="Header Char"/>
    <w:basedOn w:val="DefaultParagraphFont"/>
    <w:link w:val="Header"/>
    <w:uiPriority w:val="99"/>
    <w:rsid w:val="00E867BB"/>
    <w:rPr>
      <w:rFonts w:ascii="Calibri" w:hAnsi="Calibri"/>
    </w:rPr>
  </w:style>
  <w:style w:type="paragraph" w:styleId="Footer">
    <w:name w:val="footer"/>
    <w:basedOn w:val="Normal"/>
    <w:link w:val="FooterChar"/>
    <w:uiPriority w:val="99"/>
    <w:unhideWhenUsed/>
    <w:rsid w:val="00E867BB"/>
    <w:pPr>
      <w:tabs>
        <w:tab w:val="center" w:pos="4513"/>
        <w:tab w:val="right" w:pos="9026"/>
      </w:tabs>
      <w:spacing w:after="0" w:line="240" w:lineRule="auto"/>
    </w:pPr>
    <w:rPr>
      <w:rFonts w:ascii="Calibri" w:hAnsi="Calibri"/>
      <w:sz w:val="20"/>
    </w:rPr>
  </w:style>
  <w:style w:type="character" w:customStyle="1" w:styleId="FooterChar">
    <w:name w:val="Footer Char"/>
    <w:basedOn w:val="DefaultParagraphFont"/>
    <w:link w:val="Footer"/>
    <w:uiPriority w:val="99"/>
    <w:rsid w:val="00E867BB"/>
    <w:rPr>
      <w:rFonts w:ascii="Calibri" w:hAnsi="Calibri"/>
      <w:sz w:val="20"/>
    </w:rPr>
  </w:style>
  <w:style w:type="paragraph" w:customStyle="1" w:styleId="MainTitle">
    <w:name w:val="Main Title"/>
    <w:basedOn w:val="Normal"/>
    <w:qFormat/>
    <w:rsid w:val="002D1BD4"/>
    <w:rPr>
      <w:rFonts w:ascii="Arial" w:hAnsi="Arial"/>
      <w:b/>
      <w:color w:val="1F497D" w:themeColor="text2"/>
      <w:sz w:val="36"/>
    </w:rPr>
  </w:style>
  <w:style w:type="paragraph" w:styleId="BalloonText">
    <w:name w:val="Balloon Text"/>
    <w:basedOn w:val="Normal"/>
    <w:link w:val="BalloonTextChar"/>
    <w:uiPriority w:val="99"/>
    <w:semiHidden/>
    <w:unhideWhenUsed/>
    <w:rsid w:val="00E86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7BB"/>
    <w:rPr>
      <w:rFonts w:ascii="Tahoma" w:hAnsi="Tahoma" w:cs="Tahoma"/>
      <w:sz w:val="16"/>
      <w:szCs w:val="16"/>
    </w:rPr>
  </w:style>
  <w:style w:type="paragraph" w:customStyle="1" w:styleId="PDF-NormalBold">
    <w:name w:val="PDF - Normal Bold"/>
    <w:basedOn w:val="Normal"/>
    <w:qFormat/>
    <w:rsid w:val="00E867BB"/>
    <w:rPr>
      <w:b/>
    </w:rPr>
  </w:style>
  <w:style w:type="paragraph" w:customStyle="1" w:styleId="PDF-MainTitle">
    <w:name w:val="PDF - Main Title"/>
    <w:basedOn w:val="Normal"/>
    <w:qFormat/>
    <w:rsid w:val="00E867BB"/>
    <w:pPr>
      <w:spacing w:before="360" w:after="360"/>
      <w:ind w:left="-284"/>
    </w:pPr>
    <w:rPr>
      <w:rFonts w:ascii="Arial" w:hAnsi="Arial"/>
      <w:b/>
      <w:color w:val="1F497D" w:themeColor="text2"/>
      <w:sz w:val="36"/>
    </w:rPr>
  </w:style>
  <w:style w:type="paragraph" w:customStyle="1" w:styleId="PDF-TableBodyText">
    <w:name w:val="PDF - Table Body Text"/>
    <w:basedOn w:val="Normal"/>
    <w:qFormat/>
    <w:rsid w:val="00E867BB"/>
    <w:pPr>
      <w:spacing w:before="80" w:after="80" w:line="264" w:lineRule="auto"/>
      <w:ind w:left="176"/>
    </w:pPr>
    <w:rPr>
      <w:rFonts w:cs="Arial"/>
      <w:sz w:val="20"/>
      <w:szCs w:val="20"/>
    </w:rPr>
  </w:style>
  <w:style w:type="paragraph" w:customStyle="1" w:styleId="PDF-FrontCoverTableTitle">
    <w:name w:val="PDF - Front Cover Table Title"/>
    <w:basedOn w:val="Normal"/>
    <w:qFormat/>
    <w:rsid w:val="00E867BB"/>
    <w:pPr>
      <w:spacing w:before="120" w:after="120"/>
      <w:ind w:left="170"/>
    </w:pPr>
    <w:rPr>
      <w:rFonts w:cs="Arial"/>
      <w:b/>
      <w:bCs/>
      <w:caps/>
      <w:color w:val="1F497D" w:themeColor="text2"/>
      <w:sz w:val="24"/>
      <w:szCs w:val="24"/>
    </w:rPr>
  </w:style>
  <w:style w:type="paragraph" w:customStyle="1" w:styleId="PDF-TableBodyTextBold">
    <w:name w:val="PDF - Table Body Text Bold"/>
    <w:basedOn w:val="PDF-TableBodyText"/>
    <w:qFormat/>
    <w:rsid w:val="00E867BB"/>
    <w:pPr>
      <w:ind w:left="0"/>
    </w:pPr>
    <w:rPr>
      <w:b/>
      <w:sz w:val="22"/>
    </w:rPr>
  </w:style>
  <w:style w:type="paragraph" w:customStyle="1" w:styleId="PDF-TableHeadersBlack">
    <w:name w:val="PDF - Table Headers Black"/>
    <w:basedOn w:val="Normal"/>
    <w:qFormat/>
    <w:rsid w:val="00E867BB"/>
    <w:pPr>
      <w:spacing w:before="80" w:after="80" w:line="264" w:lineRule="auto"/>
      <w:jc w:val="center"/>
    </w:pPr>
    <w:rPr>
      <w:rFonts w:cs="Arial"/>
      <w:b/>
      <w:szCs w:val="20"/>
    </w:rPr>
  </w:style>
  <w:style w:type="paragraph" w:customStyle="1" w:styleId="PDF-ConfidentialityDisclaimer">
    <w:name w:val="PDF - Confidentiality Disclaimer"/>
    <w:basedOn w:val="Normal"/>
    <w:next w:val="Normal"/>
    <w:qFormat/>
    <w:rsid w:val="00E867BB"/>
    <w:pPr>
      <w:pBdr>
        <w:top w:val="single" w:sz="4" w:space="1" w:color="auto"/>
        <w:left w:val="single" w:sz="4" w:space="4" w:color="auto"/>
        <w:bottom w:val="single" w:sz="4" w:space="1" w:color="auto"/>
        <w:right w:val="single" w:sz="4" w:space="4" w:color="auto"/>
      </w:pBdr>
      <w:jc w:val="both"/>
    </w:pPr>
  </w:style>
  <w:style w:type="character" w:customStyle="1" w:styleId="Heading1Char">
    <w:name w:val="Heading 1 Char"/>
    <w:aliases w:val="PDF - Heading 1 Char"/>
    <w:basedOn w:val="DefaultParagraphFont"/>
    <w:link w:val="Heading1"/>
    <w:uiPriority w:val="9"/>
    <w:rsid w:val="00E867BB"/>
    <w:rPr>
      <w:rFonts w:eastAsiaTheme="majorEastAsia" w:cstheme="majorBidi"/>
      <w:b/>
      <w:bCs/>
      <w:color w:val="1F497D" w:themeColor="text2"/>
      <w:sz w:val="28"/>
      <w:szCs w:val="28"/>
    </w:rPr>
  </w:style>
  <w:style w:type="character" w:customStyle="1" w:styleId="Heading2Char">
    <w:name w:val="Heading 2 Char"/>
    <w:aliases w:val="PDF - Heading 2 Char"/>
    <w:basedOn w:val="DefaultParagraphFont"/>
    <w:link w:val="Heading2"/>
    <w:uiPriority w:val="9"/>
    <w:rsid w:val="00E867BB"/>
    <w:rPr>
      <w:b/>
      <w:bCs/>
      <w:color w:val="1F497D" w:themeColor="text2"/>
      <w:sz w:val="24"/>
      <w:szCs w:val="26"/>
    </w:rPr>
  </w:style>
  <w:style w:type="character" w:customStyle="1" w:styleId="Heading3Char">
    <w:name w:val="Heading 3 Char"/>
    <w:aliases w:val="PDF - Heading 3 Char"/>
    <w:basedOn w:val="DefaultParagraphFont"/>
    <w:link w:val="Heading3"/>
    <w:uiPriority w:val="9"/>
    <w:rsid w:val="00E867BB"/>
    <w:rPr>
      <w:rFonts w:eastAsiaTheme="majorEastAsia" w:cstheme="majorBidi"/>
      <w:b/>
      <w:bCs/>
      <w:color w:val="1F497D" w:themeColor="text2"/>
      <w:sz w:val="24"/>
    </w:rPr>
  </w:style>
  <w:style w:type="character" w:customStyle="1" w:styleId="Heading4Char">
    <w:name w:val="Heading 4 Char"/>
    <w:aliases w:val="PDF - Heading 4 Char"/>
    <w:basedOn w:val="DefaultParagraphFont"/>
    <w:link w:val="Heading4"/>
    <w:uiPriority w:val="9"/>
    <w:rsid w:val="00E867BB"/>
    <w:rPr>
      <w:rFonts w:eastAsiaTheme="majorEastAsia" w:cstheme="majorBidi"/>
      <w:b/>
      <w:bCs/>
      <w:iCs/>
    </w:rPr>
  </w:style>
  <w:style w:type="character" w:customStyle="1" w:styleId="Heading5Char">
    <w:name w:val="Heading 5 Char"/>
    <w:aliases w:val="PDF - Heading 5 Char"/>
    <w:basedOn w:val="DefaultParagraphFont"/>
    <w:link w:val="Heading5"/>
    <w:uiPriority w:val="9"/>
    <w:rsid w:val="00E867BB"/>
    <w:rPr>
      <w:rFonts w:eastAsiaTheme="majorEastAsia" w:cstheme="majorBidi"/>
    </w:rPr>
  </w:style>
  <w:style w:type="table" w:styleId="TableGrid">
    <w:name w:val="Table Grid"/>
    <w:basedOn w:val="TableNormal"/>
    <w:uiPriority w:val="59"/>
    <w:rsid w:val="00E86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DF-Italicised">
    <w:name w:val="PDF - Italicised"/>
    <w:basedOn w:val="Normal"/>
    <w:qFormat/>
    <w:rsid w:val="00E867BB"/>
    <w:rPr>
      <w:i/>
    </w:rPr>
  </w:style>
  <w:style w:type="paragraph" w:customStyle="1" w:styleId="PDF-TitleAboveTable">
    <w:name w:val="PDF - Title Above Table"/>
    <w:basedOn w:val="Normal"/>
    <w:next w:val="Normal"/>
    <w:qFormat/>
    <w:rsid w:val="00E867BB"/>
    <w:pPr>
      <w:spacing w:before="120"/>
    </w:pPr>
    <w:rPr>
      <w:b/>
      <w:szCs w:val="20"/>
    </w:rPr>
  </w:style>
  <w:style w:type="paragraph" w:styleId="TOCHeading">
    <w:name w:val="TOC Heading"/>
    <w:basedOn w:val="Heading1"/>
    <w:next w:val="Normal"/>
    <w:uiPriority w:val="39"/>
    <w:semiHidden/>
    <w:unhideWhenUsed/>
    <w:qFormat/>
    <w:rsid w:val="00E867BB"/>
    <w:pPr>
      <w:numPr>
        <w:numId w:val="0"/>
      </w:numPr>
      <w:spacing w:before="480" w:after="0"/>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E867BB"/>
    <w:pPr>
      <w:tabs>
        <w:tab w:val="left" w:pos="440"/>
        <w:tab w:val="right" w:leader="dot" w:pos="9016"/>
      </w:tabs>
      <w:spacing w:after="100"/>
    </w:pPr>
  </w:style>
  <w:style w:type="paragraph" w:styleId="TOC2">
    <w:name w:val="toc 2"/>
    <w:basedOn w:val="Normal"/>
    <w:next w:val="Normal"/>
    <w:autoRedefine/>
    <w:uiPriority w:val="39"/>
    <w:unhideWhenUsed/>
    <w:rsid w:val="00E867BB"/>
    <w:pPr>
      <w:spacing w:after="100"/>
      <w:ind w:left="220"/>
    </w:pPr>
  </w:style>
  <w:style w:type="paragraph" w:styleId="TOC3">
    <w:name w:val="toc 3"/>
    <w:basedOn w:val="Normal"/>
    <w:next w:val="Normal"/>
    <w:autoRedefine/>
    <w:uiPriority w:val="39"/>
    <w:unhideWhenUsed/>
    <w:rsid w:val="00E867BB"/>
    <w:pPr>
      <w:spacing w:after="100"/>
      <w:ind w:left="440"/>
    </w:pPr>
  </w:style>
  <w:style w:type="character" w:styleId="Hyperlink">
    <w:name w:val="Hyperlink"/>
    <w:basedOn w:val="DefaultParagraphFont"/>
    <w:uiPriority w:val="99"/>
    <w:unhideWhenUsed/>
    <w:rsid w:val="00E867BB"/>
    <w:rPr>
      <w:color w:val="0000FF" w:themeColor="hyperlink"/>
      <w:u w:val="single"/>
    </w:rPr>
  </w:style>
  <w:style w:type="paragraph" w:customStyle="1" w:styleId="PDF-HeadingForTOC">
    <w:name w:val="PDF - Heading For TOC"/>
    <w:basedOn w:val="Normal"/>
    <w:next w:val="Normal"/>
    <w:qFormat/>
    <w:rsid w:val="00644373"/>
    <w:rPr>
      <w:b/>
      <w:color w:val="1F497D" w:themeColor="text2"/>
      <w:sz w:val="28"/>
    </w:rPr>
  </w:style>
  <w:style w:type="paragraph" w:customStyle="1" w:styleId="PDF-ListParagraphItalicised">
    <w:name w:val="PDF - List Paragraph Italicised"/>
    <w:basedOn w:val="ListParagraph"/>
    <w:qFormat/>
    <w:rsid w:val="006332EF"/>
    <w:pPr>
      <w:numPr>
        <w:numId w:val="2"/>
      </w:numPr>
    </w:pPr>
    <w:rPr>
      <w:i/>
    </w:rPr>
  </w:style>
  <w:style w:type="paragraph" w:styleId="ListParagraph">
    <w:name w:val="List Paragraph"/>
    <w:basedOn w:val="Normal"/>
    <w:uiPriority w:val="34"/>
    <w:qFormat/>
    <w:rsid w:val="006332EF"/>
    <w:pPr>
      <w:ind w:left="720"/>
      <w:contextualSpacing/>
    </w:pPr>
  </w:style>
  <w:style w:type="paragraph" w:styleId="FootnoteText">
    <w:name w:val="footnote text"/>
    <w:basedOn w:val="Normal"/>
    <w:link w:val="FootnoteTextChar"/>
    <w:uiPriority w:val="99"/>
    <w:semiHidden/>
    <w:unhideWhenUsed/>
    <w:rsid w:val="00783A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AA8"/>
    <w:rPr>
      <w:sz w:val="20"/>
      <w:szCs w:val="20"/>
    </w:rPr>
  </w:style>
  <w:style w:type="character" w:styleId="FootnoteReference">
    <w:name w:val="footnote reference"/>
    <w:basedOn w:val="DefaultParagraphFont"/>
    <w:uiPriority w:val="99"/>
    <w:semiHidden/>
    <w:unhideWhenUsed/>
    <w:rsid w:val="00783AA8"/>
    <w:rPr>
      <w:vertAlign w:val="superscript"/>
    </w:rPr>
  </w:style>
  <w:style w:type="paragraph" w:styleId="NoSpacing">
    <w:name w:val="No Spacing"/>
    <w:qFormat/>
    <w:rsid w:val="001830D3"/>
    <w:pPr>
      <w:spacing w:after="0" w:line="240" w:lineRule="auto"/>
    </w:pPr>
    <w:rPr>
      <w:rFonts w:ascii="Tahoma" w:eastAsia="Arial" w:hAnsi="Tahoma" w:cs="Times New Roman"/>
      <w:sz w:val="20"/>
    </w:rPr>
  </w:style>
  <w:style w:type="paragraph" w:customStyle="1" w:styleId="PDF-FigureTitle">
    <w:name w:val="PDF - Figure Title"/>
    <w:basedOn w:val="Normal"/>
    <w:qFormat/>
    <w:rsid w:val="001830D3"/>
    <w:rPr>
      <w:b/>
      <w:color w:val="1F497D" w:themeColor="text2"/>
    </w:rPr>
  </w:style>
  <w:style w:type="character" w:customStyle="1" w:styleId="AttendeesChar">
    <w:name w:val="Attendees Char"/>
    <w:link w:val="Attendees"/>
    <w:uiPriority w:val="99"/>
    <w:locked/>
    <w:rsid w:val="00043E98"/>
    <w:rPr>
      <w:rFonts w:cs="Times New Roman"/>
      <w:sz w:val="24"/>
      <w:szCs w:val="24"/>
    </w:rPr>
  </w:style>
  <w:style w:type="paragraph" w:customStyle="1" w:styleId="Attendees">
    <w:name w:val="Attendees"/>
    <w:basedOn w:val="Normal"/>
    <w:link w:val="AttendeesChar"/>
    <w:uiPriority w:val="99"/>
    <w:rsid w:val="00043E98"/>
    <w:pPr>
      <w:tabs>
        <w:tab w:val="left" w:pos="2268"/>
      </w:tabs>
      <w:spacing w:after="0" w:line="240" w:lineRule="auto"/>
      <w:ind w:left="2268" w:hanging="2268"/>
    </w:pPr>
    <w:rPr>
      <w:rFonts w:cs="Times New Roman"/>
      <w:sz w:val="24"/>
      <w:szCs w:val="24"/>
    </w:rPr>
  </w:style>
  <w:style w:type="character" w:styleId="CommentReference">
    <w:name w:val="annotation reference"/>
    <w:basedOn w:val="DefaultParagraphFont"/>
    <w:uiPriority w:val="99"/>
    <w:semiHidden/>
    <w:unhideWhenUsed/>
    <w:rsid w:val="000E1AD9"/>
    <w:rPr>
      <w:sz w:val="16"/>
      <w:szCs w:val="16"/>
    </w:rPr>
  </w:style>
  <w:style w:type="paragraph" w:styleId="CommentText">
    <w:name w:val="annotation text"/>
    <w:basedOn w:val="Normal"/>
    <w:link w:val="CommentTextChar"/>
    <w:uiPriority w:val="99"/>
    <w:semiHidden/>
    <w:unhideWhenUsed/>
    <w:rsid w:val="000E1AD9"/>
    <w:pPr>
      <w:spacing w:line="240" w:lineRule="auto"/>
    </w:pPr>
    <w:rPr>
      <w:sz w:val="20"/>
      <w:szCs w:val="20"/>
    </w:rPr>
  </w:style>
  <w:style w:type="character" w:customStyle="1" w:styleId="CommentTextChar">
    <w:name w:val="Comment Text Char"/>
    <w:basedOn w:val="DefaultParagraphFont"/>
    <w:link w:val="CommentText"/>
    <w:uiPriority w:val="99"/>
    <w:semiHidden/>
    <w:rsid w:val="000E1AD9"/>
    <w:rPr>
      <w:sz w:val="20"/>
      <w:szCs w:val="20"/>
    </w:rPr>
  </w:style>
  <w:style w:type="paragraph" w:styleId="CommentSubject">
    <w:name w:val="annotation subject"/>
    <w:basedOn w:val="CommentText"/>
    <w:next w:val="CommentText"/>
    <w:link w:val="CommentSubjectChar"/>
    <w:uiPriority w:val="99"/>
    <w:semiHidden/>
    <w:unhideWhenUsed/>
    <w:rsid w:val="000E1AD9"/>
    <w:rPr>
      <w:b/>
      <w:bCs/>
    </w:rPr>
  </w:style>
  <w:style w:type="character" w:customStyle="1" w:styleId="CommentSubjectChar">
    <w:name w:val="Comment Subject Char"/>
    <w:basedOn w:val="CommentTextChar"/>
    <w:link w:val="CommentSubject"/>
    <w:uiPriority w:val="99"/>
    <w:semiHidden/>
    <w:rsid w:val="000E1AD9"/>
    <w:rPr>
      <w:b/>
      <w:bCs/>
      <w:sz w:val="20"/>
      <w:szCs w:val="20"/>
    </w:rPr>
  </w:style>
  <w:style w:type="character" w:styleId="FollowedHyperlink">
    <w:name w:val="FollowedHyperlink"/>
    <w:basedOn w:val="DefaultParagraphFont"/>
    <w:uiPriority w:val="99"/>
    <w:semiHidden/>
    <w:unhideWhenUsed/>
    <w:rsid w:val="00072EBB"/>
    <w:rPr>
      <w:color w:val="800080" w:themeColor="followedHyperlink"/>
      <w:u w:val="single"/>
    </w:rPr>
  </w:style>
  <w:style w:type="paragraph" w:styleId="NormalWeb">
    <w:name w:val="Normal (Web)"/>
    <w:basedOn w:val="Normal"/>
    <w:uiPriority w:val="99"/>
    <w:unhideWhenUsed/>
    <w:rsid w:val="00072EBB"/>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GridTable4-Accent1">
    <w:name w:val="Grid Table 4 Accent 1"/>
    <w:basedOn w:val="TableNormal"/>
    <w:uiPriority w:val="49"/>
    <w:rsid w:val="00F1289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AD20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32382">
      <w:bodyDiv w:val="1"/>
      <w:marLeft w:val="0"/>
      <w:marRight w:val="0"/>
      <w:marTop w:val="0"/>
      <w:marBottom w:val="0"/>
      <w:divBdr>
        <w:top w:val="none" w:sz="0" w:space="0" w:color="auto"/>
        <w:left w:val="none" w:sz="0" w:space="0" w:color="auto"/>
        <w:bottom w:val="none" w:sz="0" w:space="0" w:color="auto"/>
        <w:right w:val="none" w:sz="0" w:space="0" w:color="auto"/>
      </w:divBdr>
    </w:div>
    <w:div w:id="170532915">
      <w:bodyDiv w:val="1"/>
      <w:marLeft w:val="0"/>
      <w:marRight w:val="0"/>
      <w:marTop w:val="0"/>
      <w:marBottom w:val="0"/>
      <w:divBdr>
        <w:top w:val="none" w:sz="0" w:space="0" w:color="auto"/>
        <w:left w:val="none" w:sz="0" w:space="0" w:color="auto"/>
        <w:bottom w:val="none" w:sz="0" w:space="0" w:color="auto"/>
        <w:right w:val="none" w:sz="0" w:space="0" w:color="auto"/>
      </w:divBdr>
    </w:div>
    <w:div w:id="171798382">
      <w:bodyDiv w:val="1"/>
      <w:marLeft w:val="0"/>
      <w:marRight w:val="0"/>
      <w:marTop w:val="0"/>
      <w:marBottom w:val="0"/>
      <w:divBdr>
        <w:top w:val="none" w:sz="0" w:space="0" w:color="auto"/>
        <w:left w:val="none" w:sz="0" w:space="0" w:color="auto"/>
        <w:bottom w:val="none" w:sz="0" w:space="0" w:color="auto"/>
        <w:right w:val="none" w:sz="0" w:space="0" w:color="auto"/>
      </w:divBdr>
    </w:div>
    <w:div w:id="184253102">
      <w:bodyDiv w:val="1"/>
      <w:marLeft w:val="0"/>
      <w:marRight w:val="0"/>
      <w:marTop w:val="0"/>
      <w:marBottom w:val="0"/>
      <w:divBdr>
        <w:top w:val="none" w:sz="0" w:space="0" w:color="auto"/>
        <w:left w:val="none" w:sz="0" w:space="0" w:color="auto"/>
        <w:bottom w:val="none" w:sz="0" w:space="0" w:color="auto"/>
        <w:right w:val="none" w:sz="0" w:space="0" w:color="auto"/>
      </w:divBdr>
    </w:div>
    <w:div w:id="194927021">
      <w:bodyDiv w:val="1"/>
      <w:marLeft w:val="0"/>
      <w:marRight w:val="0"/>
      <w:marTop w:val="0"/>
      <w:marBottom w:val="0"/>
      <w:divBdr>
        <w:top w:val="none" w:sz="0" w:space="0" w:color="auto"/>
        <w:left w:val="none" w:sz="0" w:space="0" w:color="auto"/>
        <w:bottom w:val="none" w:sz="0" w:space="0" w:color="auto"/>
        <w:right w:val="none" w:sz="0" w:space="0" w:color="auto"/>
      </w:divBdr>
    </w:div>
    <w:div w:id="207255414">
      <w:bodyDiv w:val="1"/>
      <w:marLeft w:val="0"/>
      <w:marRight w:val="0"/>
      <w:marTop w:val="0"/>
      <w:marBottom w:val="0"/>
      <w:divBdr>
        <w:top w:val="none" w:sz="0" w:space="0" w:color="auto"/>
        <w:left w:val="none" w:sz="0" w:space="0" w:color="auto"/>
        <w:bottom w:val="none" w:sz="0" w:space="0" w:color="auto"/>
        <w:right w:val="none" w:sz="0" w:space="0" w:color="auto"/>
      </w:divBdr>
    </w:div>
    <w:div w:id="348795729">
      <w:bodyDiv w:val="1"/>
      <w:marLeft w:val="0"/>
      <w:marRight w:val="0"/>
      <w:marTop w:val="0"/>
      <w:marBottom w:val="0"/>
      <w:divBdr>
        <w:top w:val="none" w:sz="0" w:space="0" w:color="auto"/>
        <w:left w:val="none" w:sz="0" w:space="0" w:color="auto"/>
        <w:bottom w:val="none" w:sz="0" w:space="0" w:color="auto"/>
        <w:right w:val="none" w:sz="0" w:space="0" w:color="auto"/>
      </w:divBdr>
    </w:div>
    <w:div w:id="687878421">
      <w:bodyDiv w:val="1"/>
      <w:marLeft w:val="0"/>
      <w:marRight w:val="0"/>
      <w:marTop w:val="0"/>
      <w:marBottom w:val="0"/>
      <w:divBdr>
        <w:top w:val="none" w:sz="0" w:space="0" w:color="auto"/>
        <w:left w:val="none" w:sz="0" w:space="0" w:color="auto"/>
        <w:bottom w:val="none" w:sz="0" w:space="0" w:color="auto"/>
        <w:right w:val="none" w:sz="0" w:space="0" w:color="auto"/>
      </w:divBdr>
    </w:div>
    <w:div w:id="722559114">
      <w:bodyDiv w:val="1"/>
      <w:marLeft w:val="0"/>
      <w:marRight w:val="0"/>
      <w:marTop w:val="0"/>
      <w:marBottom w:val="0"/>
      <w:divBdr>
        <w:top w:val="none" w:sz="0" w:space="0" w:color="auto"/>
        <w:left w:val="none" w:sz="0" w:space="0" w:color="auto"/>
        <w:bottom w:val="none" w:sz="0" w:space="0" w:color="auto"/>
        <w:right w:val="none" w:sz="0" w:space="0" w:color="auto"/>
      </w:divBdr>
    </w:div>
    <w:div w:id="803041599">
      <w:bodyDiv w:val="1"/>
      <w:marLeft w:val="0"/>
      <w:marRight w:val="0"/>
      <w:marTop w:val="0"/>
      <w:marBottom w:val="0"/>
      <w:divBdr>
        <w:top w:val="none" w:sz="0" w:space="0" w:color="auto"/>
        <w:left w:val="none" w:sz="0" w:space="0" w:color="auto"/>
        <w:bottom w:val="none" w:sz="0" w:space="0" w:color="auto"/>
        <w:right w:val="none" w:sz="0" w:space="0" w:color="auto"/>
      </w:divBdr>
    </w:div>
    <w:div w:id="864488874">
      <w:bodyDiv w:val="1"/>
      <w:marLeft w:val="0"/>
      <w:marRight w:val="0"/>
      <w:marTop w:val="0"/>
      <w:marBottom w:val="0"/>
      <w:divBdr>
        <w:top w:val="none" w:sz="0" w:space="0" w:color="auto"/>
        <w:left w:val="none" w:sz="0" w:space="0" w:color="auto"/>
        <w:bottom w:val="none" w:sz="0" w:space="0" w:color="auto"/>
        <w:right w:val="none" w:sz="0" w:space="0" w:color="auto"/>
      </w:divBdr>
    </w:div>
    <w:div w:id="918714007">
      <w:bodyDiv w:val="1"/>
      <w:marLeft w:val="0"/>
      <w:marRight w:val="0"/>
      <w:marTop w:val="0"/>
      <w:marBottom w:val="0"/>
      <w:divBdr>
        <w:top w:val="none" w:sz="0" w:space="0" w:color="auto"/>
        <w:left w:val="none" w:sz="0" w:space="0" w:color="auto"/>
        <w:bottom w:val="none" w:sz="0" w:space="0" w:color="auto"/>
        <w:right w:val="none" w:sz="0" w:space="0" w:color="auto"/>
      </w:divBdr>
      <w:divsChild>
        <w:div w:id="376709859">
          <w:marLeft w:val="0"/>
          <w:marRight w:val="0"/>
          <w:marTop w:val="0"/>
          <w:marBottom w:val="225"/>
          <w:divBdr>
            <w:top w:val="none" w:sz="0" w:space="0" w:color="auto"/>
            <w:left w:val="none" w:sz="0" w:space="0" w:color="auto"/>
            <w:bottom w:val="none" w:sz="0" w:space="0" w:color="auto"/>
            <w:right w:val="none" w:sz="0" w:space="0" w:color="auto"/>
          </w:divBdr>
          <w:divsChild>
            <w:div w:id="880021355">
              <w:marLeft w:val="0"/>
              <w:marRight w:val="225"/>
              <w:marTop w:val="0"/>
              <w:marBottom w:val="0"/>
              <w:divBdr>
                <w:top w:val="none" w:sz="0" w:space="0" w:color="auto"/>
                <w:left w:val="none" w:sz="0" w:space="0" w:color="auto"/>
                <w:bottom w:val="none" w:sz="0" w:space="0" w:color="auto"/>
                <w:right w:val="none" w:sz="0" w:space="0" w:color="auto"/>
              </w:divBdr>
            </w:div>
            <w:div w:id="1014461318">
              <w:marLeft w:val="0"/>
              <w:marRight w:val="0"/>
              <w:marTop w:val="0"/>
              <w:marBottom w:val="0"/>
              <w:divBdr>
                <w:top w:val="none" w:sz="0" w:space="0" w:color="auto"/>
                <w:left w:val="none" w:sz="0" w:space="0" w:color="auto"/>
                <w:bottom w:val="none" w:sz="0" w:space="0" w:color="auto"/>
                <w:right w:val="none" w:sz="0" w:space="0" w:color="auto"/>
              </w:divBdr>
              <w:divsChild>
                <w:div w:id="633407690">
                  <w:marLeft w:val="0"/>
                  <w:marRight w:val="0"/>
                  <w:marTop w:val="0"/>
                  <w:marBottom w:val="0"/>
                  <w:divBdr>
                    <w:top w:val="none" w:sz="0" w:space="0" w:color="auto"/>
                    <w:left w:val="none" w:sz="0" w:space="0" w:color="auto"/>
                    <w:bottom w:val="none" w:sz="0" w:space="0" w:color="auto"/>
                    <w:right w:val="none" w:sz="0" w:space="0" w:color="auto"/>
                  </w:divBdr>
                  <w:divsChild>
                    <w:div w:id="549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12186">
          <w:marLeft w:val="0"/>
          <w:marRight w:val="0"/>
          <w:marTop w:val="0"/>
          <w:marBottom w:val="225"/>
          <w:divBdr>
            <w:top w:val="none" w:sz="0" w:space="0" w:color="auto"/>
            <w:left w:val="none" w:sz="0" w:space="0" w:color="auto"/>
            <w:bottom w:val="none" w:sz="0" w:space="0" w:color="auto"/>
            <w:right w:val="none" w:sz="0" w:space="0" w:color="auto"/>
          </w:divBdr>
          <w:divsChild>
            <w:div w:id="2051030638">
              <w:marLeft w:val="0"/>
              <w:marRight w:val="225"/>
              <w:marTop w:val="0"/>
              <w:marBottom w:val="0"/>
              <w:divBdr>
                <w:top w:val="none" w:sz="0" w:space="0" w:color="auto"/>
                <w:left w:val="none" w:sz="0" w:space="0" w:color="auto"/>
                <w:bottom w:val="none" w:sz="0" w:space="0" w:color="auto"/>
                <w:right w:val="none" w:sz="0" w:space="0" w:color="auto"/>
              </w:divBdr>
            </w:div>
            <w:div w:id="2089644254">
              <w:marLeft w:val="0"/>
              <w:marRight w:val="0"/>
              <w:marTop w:val="0"/>
              <w:marBottom w:val="0"/>
              <w:divBdr>
                <w:top w:val="none" w:sz="0" w:space="0" w:color="auto"/>
                <w:left w:val="none" w:sz="0" w:space="0" w:color="auto"/>
                <w:bottom w:val="none" w:sz="0" w:space="0" w:color="auto"/>
                <w:right w:val="none" w:sz="0" w:space="0" w:color="auto"/>
              </w:divBdr>
              <w:divsChild>
                <w:div w:id="640382637">
                  <w:marLeft w:val="0"/>
                  <w:marRight w:val="0"/>
                  <w:marTop w:val="0"/>
                  <w:marBottom w:val="0"/>
                  <w:divBdr>
                    <w:top w:val="none" w:sz="0" w:space="0" w:color="auto"/>
                    <w:left w:val="none" w:sz="0" w:space="0" w:color="auto"/>
                    <w:bottom w:val="none" w:sz="0" w:space="0" w:color="auto"/>
                    <w:right w:val="none" w:sz="0" w:space="0" w:color="auto"/>
                  </w:divBdr>
                  <w:divsChild>
                    <w:div w:id="25213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436083">
          <w:marLeft w:val="0"/>
          <w:marRight w:val="0"/>
          <w:marTop w:val="0"/>
          <w:marBottom w:val="225"/>
          <w:divBdr>
            <w:top w:val="none" w:sz="0" w:space="0" w:color="auto"/>
            <w:left w:val="none" w:sz="0" w:space="0" w:color="auto"/>
            <w:bottom w:val="none" w:sz="0" w:space="0" w:color="auto"/>
            <w:right w:val="none" w:sz="0" w:space="0" w:color="auto"/>
          </w:divBdr>
          <w:divsChild>
            <w:div w:id="19849660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9067495">
      <w:bodyDiv w:val="1"/>
      <w:marLeft w:val="0"/>
      <w:marRight w:val="0"/>
      <w:marTop w:val="0"/>
      <w:marBottom w:val="0"/>
      <w:divBdr>
        <w:top w:val="none" w:sz="0" w:space="0" w:color="auto"/>
        <w:left w:val="none" w:sz="0" w:space="0" w:color="auto"/>
        <w:bottom w:val="none" w:sz="0" w:space="0" w:color="auto"/>
        <w:right w:val="none" w:sz="0" w:space="0" w:color="auto"/>
      </w:divBdr>
    </w:div>
    <w:div w:id="947128372">
      <w:bodyDiv w:val="1"/>
      <w:marLeft w:val="0"/>
      <w:marRight w:val="0"/>
      <w:marTop w:val="0"/>
      <w:marBottom w:val="0"/>
      <w:divBdr>
        <w:top w:val="none" w:sz="0" w:space="0" w:color="auto"/>
        <w:left w:val="none" w:sz="0" w:space="0" w:color="auto"/>
        <w:bottom w:val="none" w:sz="0" w:space="0" w:color="auto"/>
        <w:right w:val="none" w:sz="0" w:space="0" w:color="auto"/>
      </w:divBdr>
    </w:div>
    <w:div w:id="1042246470">
      <w:bodyDiv w:val="1"/>
      <w:marLeft w:val="0"/>
      <w:marRight w:val="0"/>
      <w:marTop w:val="0"/>
      <w:marBottom w:val="0"/>
      <w:divBdr>
        <w:top w:val="none" w:sz="0" w:space="0" w:color="auto"/>
        <w:left w:val="none" w:sz="0" w:space="0" w:color="auto"/>
        <w:bottom w:val="none" w:sz="0" w:space="0" w:color="auto"/>
        <w:right w:val="none" w:sz="0" w:space="0" w:color="auto"/>
      </w:divBdr>
    </w:div>
    <w:div w:id="1138258877">
      <w:bodyDiv w:val="1"/>
      <w:marLeft w:val="0"/>
      <w:marRight w:val="0"/>
      <w:marTop w:val="0"/>
      <w:marBottom w:val="0"/>
      <w:divBdr>
        <w:top w:val="none" w:sz="0" w:space="0" w:color="auto"/>
        <w:left w:val="none" w:sz="0" w:space="0" w:color="auto"/>
        <w:bottom w:val="none" w:sz="0" w:space="0" w:color="auto"/>
        <w:right w:val="none" w:sz="0" w:space="0" w:color="auto"/>
      </w:divBdr>
    </w:div>
    <w:div w:id="1226719838">
      <w:bodyDiv w:val="1"/>
      <w:marLeft w:val="0"/>
      <w:marRight w:val="0"/>
      <w:marTop w:val="0"/>
      <w:marBottom w:val="0"/>
      <w:divBdr>
        <w:top w:val="none" w:sz="0" w:space="0" w:color="auto"/>
        <w:left w:val="none" w:sz="0" w:space="0" w:color="auto"/>
        <w:bottom w:val="none" w:sz="0" w:space="0" w:color="auto"/>
        <w:right w:val="none" w:sz="0" w:space="0" w:color="auto"/>
      </w:divBdr>
    </w:div>
    <w:div w:id="1282763404">
      <w:bodyDiv w:val="1"/>
      <w:marLeft w:val="0"/>
      <w:marRight w:val="0"/>
      <w:marTop w:val="0"/>
      <w:marBottom w:val="0"/>
      <w:divBdr>
        <w:top w:val="none" w:sz="0" w:space="0" w:color="auto"/>
        <w:left w:val="none" w:sz="0" w:space="0" w:color="auto"/>
        <w:bottom w:val="none" w:sz="0" w:space="0" w:color="auto"/>
        <w:right w:val="none" w:sz="0" w:space="0" w:color="auto"/>
      </w:divBdr>
    </w:div>
    <w:div w:id="1301183080">
      <w:bodyDiv w:val="1"/>
      <w:marLeft w:val="0"/>
      <w:marRight w:val="0"/>
      <w:marTop w:val="0"/>
      <w:marBottom w:val="0"/>
      <w:divBdr>
        <w:top w:val="none" w:sz="0" w:space="0" w:color="auto"/>
        <w:left w:val="none" w:sz="0" w:space="0" w:color="auto"/>
        <w:bottom w:val="none" w:sz="0" w:space="0" w:color="auto"/>
        <w:right w:val="none" w:sz="0" w:space="0" w:color="auto"/>
      </w:divBdr>
    </w:div>
    <w:div w:id="1499495268">
      <w:bodyDiv w:val="1"/>
      <w:marLeft w:val="0"/>
      <w:marRight w:val="0"/>
      <w:marTop w:val="0"/>
      <w:marBottom w:val="0"/>
      <w:divBdr>
        <w:top w:val="none" w:sz="0" w:space="0" w:color="auto"/>
        <w:left w:val="none" w:sz="0" w:space="0" w:color="auto"/>
        <w:bottom w:val="none" w:sz="0" w:space="0" w:color="auto"/>
        <w:right w:val="none" w:sz="0" w:space="0" w:color="auto"/>
      </w:divBdr>
    </w:div>
    <w:div w:id="1527062871">
      <w:bodyDiv w:val="1"/>
      <w:marLeft w:val="0"/>
      <w:marRight w:val="0"/>
      <w:marTop w:val="0"/>
      <w:marBottom w:val="0"/>
      <w:divBdr>
        <w:top w:val="none" w:sz="0" w:space="0" w:color="auto"/>
        <w:left w:val="none" w:sz="0" w:space="0" w:color="auto"/>
        <w:bottom w:val="none" w:sz="0" w:space="0" w:color="auto"/>
        <w:right w:val="none" w:sz="0" w:space="0" w:color="auto"/>
      </w:divBdr>
    </w:div>
    <w:div w:id="1530295670">
      <w:bodyDiv w:val="1"/>
      <w:marLeft w:val="0"/>
      <w:marRight w:val="0"/>
      <w:marTop w:val="0"/>
      <w:marBottom w:val="0"/>
      <w:divBdr>
        <w:top w:val="none" w:sz="0" w:space="0" w:color="auto"/>
        <w:left w:val="none" w:sz="0" w:space="0" w:color="auto"/>
        <w:bottom w:val="none" w:sz="0" w:space="0" w:color="auto"/>
        <w:right w:val="none" w:sz="0" w:space="0" w:color="auto"/>
      </w:divBdr>
    </w:div>
    <w:div w:id="1533810571">
      <w:bodyDiv w:val="1"/>
      <w:marLeft w:val="0"/>
      <w:marRight w:val="0"/>
      <w:marTop w:val="0"/>
      <w:marBottom w:val="0"/>
      <w:divBdr>
        <w:top w:val="none" w:sz="0" w:space="0" w:color="auto"/>
        <w:left w:val="none" w:sz="0" w:space="0" w:color="auto"/>
        <w:bottom w:val="none" w:sz="0" w:space="0" w:color="auto"/>
        <w:right w:val="none" w:sz="0" w:space="0" w:color="auto"/>
      </w:divBdr>
    </w:div>
    <w:div w:id="1614247257">
      <w:bodyDiv w:val="1"/>
      <w:marLeft w:val="0"/>
      <w:marRight w:val="0"/>
      <w:marTop w:val="0"/>
      <w:marBottom w:val="0"/>
      <w:divBdr>
        <w:top w:val="none" w:sz="0" w:space="0" w:color="auto"/>
        <w:left w:val="none" w:sz="0" w:space="0" w:color="auto"/>
        <w:bottom w:val="none" w:sz="0" w:space="0" w:color="auto"/>
        <w:right w:val="none" w:sz="0" w:space="0" w:color="auto"/>
      </w:divBdr>
    </w:div>
    <w:div w:id="1671516549">
      <w:bodyDiv w:val="1"/>
      <w:marLeft w:val="0"/>
      <w:marRight w:val="0"/>
      <w:marTop w:val="0"/>
      <w:marBottom w:val="0"/>
      <w:divBdr>
        <w:top w:val="none" w:sz="0" w:space="0" w:color="auto"/>
        <w:left w:val="none" w:sz="0" w:space="0" w:color="auto"/>
        <w:bottom w:val="none" w:sz="0" w:space="0" w:color="auto"/>
        <w:right w:val="none" w:sz="0" w:space="0" w:color="auto"/>
      </w:divBdr>
    </w:div>
    <w:div w:id="1693458937">
      <w:bodyDiv w:val="1"/>
      <w:marLeft w:val="0"/>
      <w:marRight w:val="0"/>
      <w:marTop w:val="0"/>
      <w:marBottom w:val="0"/>
      <w:divBdr>
        <w:top w:val="none" w:sz="0" w:space="0" w:color="auto"/>
        <w:left w:val="none" w:sz="0" w:space="0" w:color="auto"/>
        <w:bottom w:val="none" w:sz="0" w:space="0" w:color="auto"/>
        <w:right w:val="none" w:sz="0" w:space="0" w:color="auto"/>
      </w:divBdr>
    </w:div>
    <w:div w:id="1698659204">
      <w:bodyDiv w:val="1"/>
      <w:marLeft w:val="0"/>
      <w:marRight w:val="0"/>
      <w:marTop w:val="0"/>
      <w:marBottom w:val="0"/>
      <w:divBdr>
        <w:top w:val="none" w:sz="0" w:space="0" w:color="auto"/>
        <w:left w:val="none" w:sz="0" w:space="0" w:color="auto"/>
        <w:bottom w:val="none" w:sz="0" w:space="0" w:color="auto"/>
        <w:right w:val="none" w:sz="0" w:space="0" w:color="auto"/>
      </w:divBdr>
    </w:div>
    <w:div w:id="1919289126">
      <w:bodyDiv w:val="1"/>
      <w:marLeft w:val="0"/>
      <w:marRight w:val="0"/>
      <w:marTop w:val="0"/>
      <w:marBottom w:val="0"/>
      <w:divBdr>
        <w:top w:val="none" w:sz="0" w:space="0" w:color="auto"/>
        <w:left w:val="none" w:sz="0" w:space="0" w:color="auto"/>
        <w:bottom w:val="none" w:sz="0" w:space="0" w:color="auto"/>
        <w:right w:val="none" w:sz="0" w:space="0" w:color="auto"/>
      </w:divBdr>
    </w:div>
    <w:div w:id="195594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uclac.sharepoint.com/sites/ISD/DigitalEducationDomain/LectureCast/Shared%20Documents/Technical%20Documents/Design/Lecturecast-HLD.docx?d=w8f47f488ac1a419db02d45259117b2dd" TargetMode="External"/><Relationship Id="rId18" Type="http://schemas.openxmlformats.org/officeDocument/2006/relationships/image" Target="media/image3.png"/><Relationship Id="rId26" Type="http://schemas.openxmlformats.org/officeDocument/2006/relationships/package" Target="embeddings/Microsoft_Visio_Drawing1.vsdx"/><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cho360.org.uk/api-documentation"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getcomposer.org/doc/00-intro.md"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iki.ucl.ac.uk/display/LecturecastResourceCentre/Linking+Moodle+to+Lecturecast"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uktaS\UCLWorkItems\HR\HRST\templates\HRST_WP_NAM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9ef7386-3f11-4b1e-a8c4-68372c0fbc89">
      <UserInfo>
        <DisplayName>Ball, Stephen</DisplayName>
        <AccountId>948</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C8390877383842AC70D22276C45535" ma:contentTypeVersion="8" ma:contentTypeDescription="Create a new document." ma:contentTypeScope="" ma:versionID="46a153d98a0e82f8dd438ec0e5d6f1f1">
  <xsd:schema xmlns:xsd="http://www.w3.org/2001/XMLSchema" xmlns:xs="http://www.w3.org/2001/XMLSchema" xmlns:p="http://schemas.microsoft.com/office/2006/metadata/properties" xmlns:ns2="f9ef7386-3f11-4b1e-a8c4-68372c0fbc89" xmlns:ns3="074f3ebb-bf08-43f3-90ec-24abc3c466a3" xmlns:ns4="e53c0e1f-0c5a-4d58-b63f-269ab75dbbcd" targetNamespace="http://schemas.microsoft.com/office/2006/metadata/properties" ma:root="true" ma:fieldsID="0760b1c579e9de29046afacc578f7b31" ns2:_="" ns3:_="" ns4:_="">
    <xsd:import namespace="f9ef7386-3f11-4b1e-a8c4-68372c0fbc89"/>
    <xsd:import namespace="074f3ebb-bf08-43f3-90ec-24abc3c466a3"/>
    <xsd:import namespace="e53c0e1f-0c5a-4d58-b63f-269ab75dbbcd"/>
    <xsd:element name="properties">
      <xsd:complexType>
        <xsd:sequence>
          <xsd:element name="documentManagement">
            <xsd:complexType>
              <xsd:all>
                <xsd:element ref="ns2:SharedWithUsers"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f7386-3f11-4b1e-a8c4-68372c0fbc8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74f3ebb-bf08-43f3-90ec-24abc3c466a3" elementFormDefault="qualified">
    <xsd:import namespace="http://schemas.microsoft.com/office/2006/documentManagement/types"/>
    <xsd:import namespace="http://schemas.microsoft.com/office/infopath/2007/PartnerControls"/>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3c0e1f-0c5a-4d58-b63f-269ab75dbbcd"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99FAF4-CBBD-4F93-B288-A5A779601FF6}">
  <ds:schemaRefs>
    <ds:schemaRef ds:uri="http://purl.org/dc/elements/1.1/"/>
    <ds:schemaRef ds:uri="http://schemas.microsoft.com/office/2006/documentManagement/types"/>
    <ds:schemaRef ds:uri="http://purl.org/dc/terms/"/>
    <ds:schemaRef ds:uri="http://www.w3.org/XML/1998/namespace"/>
    <ds:schemaRef ds:uri="http://schemas.microsoft.com/office/infopath/2007/PartnerControls"/>
    <ds:schemaRef ds:uri="http://purl.org/dc/dcmitype/"/>
    <ds:schemaRef ds:uri="http://schemas.openxmlformats.org/package/2006/metadata/core-properties"/>
    <ds:schemaRef ds:uri="e53c0e1f-0c5a-4d58-b63f-269ab75dbbcd"/>
    <ds:schemaRef ds:uri="074f3ebb-bf08-43f3-90ec-24abc3c466a3"/>
    <ds:schemaRef ds:uri="f9ef7386-3f11-4b1e-a8c4-68372c0fbc89"/>
    <ds:schemaRef ds:uri="http://schemas.microsoft.com/office/2006/metadata/properties"/>
  </ds:schemaRefs>
</ds:datastoreItem>
</file>

<file path=customXml/itemProps2.xml><?xml version="1.0" encoding="utf-8"?>
<ds:datastoreItem xmlns:ds="http://schemas.openxmlformats.org/officeDocument/2006/customXml" ds:itemID="{F6D5D4F8-61C7-4B73-A49A-058685B0ECFB}"/>
</file>

<file path=customXml/itemProps3.xml><?xml version="1.0" encoding="utf-8"?>
<ds:datastoreItem xmlns:ds="http://schemas.openxmlformats.org/officeDocument/2006/customXml" ds:itemID="{1112EBB1-E6C7-4D37-A604-E70C9AC932C2}">
  <ds:schemaRefs>
    <ds:schemaRef ds:uri="http://schemas.microsoft.com/sharepoint/v3/contenttype/forms"/>
  </ds:schemaRefs>
</ds:datastoreItem>
</file>

<file path=customXml/itemProps4.xml><?xml version="1.0" encoding="utf-8"?>
<ds:datastoreItem xmlns:ds="http://schemas.openxmlformats.org/officeDocument/2006/customXml" ds:itemID="{AA791777-D827-46D0-94B2-E3AC4EE91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HRST_WP_NAME.dotx</Template>
  <TotalTime>38</TotalTime>
  <Pages>22</Pages>
  <Words>5180</Words>
  <Characters>29530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Mukta Shetye</dc:creator>
  <cp:lastModifiedBy>Delvon Forrester</cp:lastModifiedBy>
  <cp:revision>251</cp:revision>
  <cp:lastPrinted>2014-11-17T10:58:00Z</cp:lastPrinted>
  <dcterms:created xsi:type="dcterms:W3CDTF">2015-12-06T17:54:00Z</dcterms:created>
  <dcterms:modified xsi:type="dcterms:W3CDTF">2018-01-10T17:02:00Z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0x010100BBC8390877383842AC70D22276C45535</vt:lpwstr>
  </property>
</Properties>
</file>